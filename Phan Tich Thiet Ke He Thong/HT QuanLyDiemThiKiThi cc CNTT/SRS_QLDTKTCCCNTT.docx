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AF48" w14:textId="2D6F00C0" w:rsidR="00501A31" w:rsidRPr="00655F52" w:rsidRDefault="47237494" w:rsidP="00655F52">
      <w:pPr>
        <w:pStyle w:val="Caption"/>
      </w:pPr>
      <w:bookmarkStart w:id="0" w:name="_Toc465677962"/>
      <w:bookmarkStart w:id="1" w:name="_Toc467738734"/>
      <w:r>
        <w:t xml:space="preserve">  </w:t>
      </w:r>
    </w:p>
    <w:p w14:paraId="5F8B56EA" w14:textId="77777777" w:rsidR="00501A31" w:rsidRDefault="00501A31" w:rsidP="00E5384A">
      <w:pPr>
        <w:jc w:val="center"/>
      </w:pPr>
    </w:p>
    <w:p w14:paraId="7F922F4A" w14:textId="77777777" w:rsidR="00501A31" w:rsidRDefault="00501A31" w:rsidP="00501A31"/>
    <w:p w14:paraId="262D1362" w14:textId="77777777" w:rsidR="00501A31" w:rsidRDefault="00501A31" w:rsidP="00501A31"/>
    <w:p w14:paraId="2A4D66DA" w14:textId="77777777" w:rsidR="00501A31" w:rsidRDefault="00501A31" w:rsidP="00501A31"/>
    <w:p w14:paraId="766F8146" w14:textId="77777777" w:rsidR="00501A31" w:rsidRDefault="00501A31" w:rsidP="00501A31"/>
    <w:p w14:paraId="2EBF5098" w14:textId="4614C563" w:rsidR="00501A31" w:rsidRPr="00070F74" w:rsidRDefault="1BB543C0" w:rsidP="4464B631">
      <w:pPr>
        <w:jc w:val="center"/>
        <w:rPr>
          <w:b/>
          <w:bCs/>
          <w:sz w:val="26"/>
          <w:szCs w:val="26"/>
        </w:rPr>
      </w:pPr>
      <w:r w:rsidRPr="12D4F983">
        <w:rPr>
          <w:b/>
          <w:bCs/>
          <w:caps/>
          <w:sz w:val="38"/>
          <w:szCs w:val="38"/>
        </w:rPr>
        <w:t xml:space="preserve">Đặc tả yêu cầu phần mềm </w:t>
      </w:r>
    </w:p>
    <w:p w14:paraId="0847A6E4" w14:textId="021A9C58" w:rsidR="0050513B" w:rsidRPr="00797009" w:rsidRDefault="00265125" w:rsidP="00825AFA">
      <w:pPr>
        <w:jc w:val="center"/>
        <w:rPr>
          <w:b/>
          <w:bCs/>
          <w:i/>
          <w:iCs/>
          <w:sz w:val="44"/>
          <w:szCs w:val="44"/>
        </w:rPr>
      </w:pPr>
      <w:r w:rsidRPr="00D04186">
        <w:rPr>
          <w:b/>
          <w:bCs/>
          <w:i/>
          <w:iCs/>
          <w:sz w:val="44"/>
          <w:szCs w:val="44"/>
        </w:rPr>
        <w:t xml:space="preserve">Phân tích </w:t>
      </w:r>
      <w:r w:rsidR="00D04186" w:rsidRPr="00D04186">
        <w:rPr>
          <w:b/>
          <w:bCs/>
          <w:i/>
          <w:iCs/>
          <w:sz w:val="44"/>
          <w:szCs w:val="44"/>
        </w:rPr>
        <w:t xml:space="preserve">và thiết kế </w:t>
      </w:r>
      <w:r w:rsidR="0074637D">
        <w:rPr>
          <w:b/>
          <w:bCs/>
          <w:i/>
          <w:iCs/>
          <w:sz w:val="44"/>
          <w:szCs w:val="44"/>
        </w:rPr>
        <w:t xml:space="preserve">cho hệ thống </w:t>
      </w:r>
      <w:r w:rsidR="00825AFA">
        <w:rPr>
          <w:b/>
          <w:bCs/>
          <w:i/>
          <w:iCs/>
          <w:sz w:val="44"/>
          <w:szCs w:val="44"/>
        </w:rPr>
        <w:t>quản lý</w:t>
      </w:r>
      <w:r w:rsidR="0074637D">
        <w:rPr>
          <w:b/>
          <w:bCs/>
          <w:i/>
          <w:iCs/>
          <w:sz w:val="44"/>
          <w:szCs w:val="44"/>
        </w:rPr>
        <w:t xml:space="preserve"> điểm thi và kì thi cấp chứng </w:t>
      </w:r>
      <w:r w:rsidR="00797009">
        <w:rPr>
          <w:b/>
          <w:bCs/>
          <w:i/>
          <w:iCs/>
          <w:sz w:val="44"/>
          <w:szCs w:val="44"/>
        </w:rPr>
        <w:t>chỉ ứng dụng CNTT cơ bản</w:t>
      </w:r>
    </w:p>
    <w:p w14:paraId="3FDA3047" w14:textId="77777777" w:rsidR="0050513B" w:rsidRDefault="0050513B" w:rsidP="00630332"/>
    <w:p w14:paraId="307AD728" w14:textId="77777777" w:rsidR="0050513B" w:rsidRDefault="0050513B"/>
    <w:p w14:paraId="739CD851" w14:textId="77777777" w:rsidR="0050513B" w:rsidRDefault="0050513B"/>
    <w:p w14:paraId="6323A3DE" w14:textId="77777777" w:rsidR="008C197E" w:rsidRDefault="008C197E"/>
    <w:p w14:paraId="69527302" w14:textId="77777777" w:rsidR="00C43F24" w:rsidRDefault="00C43F24"/>
    <w:p w14:paraId="1B12FB21" w14:textId="77777777" w:rsidR="00C43F24" w:rsidRDefault="00C43F24"/>
    <w:p w14:paraId="4238EDF1" w14:textId="77777777" w:rsidR="00C43F24" w:rsidRDefault="00C43F24"/>
    <w:p w14:paraId="1D0CFEEF" w14:textId="77777777" w:rsidR="00C43F24" w:rsidRDefault="00C43F24"/>
    <w:p w14:paraId="169CDC23" w14:textId="77777777" w:rsidR="00C43F24" w:rsidRDefault="00C43F24"/>
    <w:p w14:paraId="1AB5DEDE" w14:textId="77777777" w:rsidR="00C43F24" w:rsidRDefault="00C43F24"/>
    <w:p w14:paraId="4E33AE4F" w14:textId="77777777" w:rsidR="00C43F24" w:rsidRDefault="00C43F24"/>
    <w:p w14:paraId="2FB2E75D" w14:textId="77777777" w:rsidR="00C43F24" w:rsidRDefault="00C43F24"/>
    <w:p w14:paraId="7D62AC61" w14:textId="77777777" w:rsidR="008C197E" w:rsidRDefault="008C197E"/>
    <w:p w14:paraId="4D7BFE06" w14:textId="77777777" w:rsidR="0050513B" w:rsidRDefault="0050513B"/>
    <w:p w14:paraId="28CCFE87" w14:textId="4483F0CF" w:rsidR="0050513B" w:rsidRDefault="0050513B">
      <w:pPr>
        <w:pStyle w:val="NormalTB"/>
        <w:widowControl w:val="0"/>
        <w:spacing w:before="120"/>
        <w:rPr>
          <w:rFonts w:ascii="Tahoma" w:hAnsi="Tahoma" w:cs="Tahoma"/>
          <w:b/>
          <w:snapToGrid w:val="0"/>
          <w:lang w:val="en-US"/>
        </w:rPr>
      </w:pPr>
      <w:r>
        <w:rPr>
          <w:rFonts w:ascii="Tahoma" w:hAnsi="Tahoma" w:cs="Tahoma"/>
          <w:b/>
          <w:snapToGrid w:val="0"/>
          <w:lang w:val="en-US"/>
        </w:rPr>
        <w:t>&lt;</w:t>
      </w:r>
      <w:r w:rsidR="00CE176B" w:rsidRPr="00CE176B">
        <w:t xml:space="preserve"> </w:t>
      </w:r>
      <w:r w:rsidR="00B071EE">
        <w:rPr>
          <w:rFonts w:ascii="Tahoma" w:hAnsi="Tahoma" w:cs="Tahoma"/>
          <w:b/>
          <w:snapToGrid w:val="0"/>
          <w:lang w:val="en-US"/>
        </w:rPr>
        <w:t>Hà Nội, 21/04/2025</w:t>
      </w:r>
      <w:r w:rsidR="00CE176B" w:rsidRPr="00CE176B">
        <w:rPr>
          <w:rFonts w:ascii="Tahoma" w:hAnsi="Tahoma" w:cs="Tahoma"/>
          <w:b/>
          <w:snapToGrid w:val="0"/>
          <w:lang w:val="en-US"/>
        </w:rPr>
        <w:t xml:space="preserve"> </w:t>
      </w:r>
      <w:r>
        <w:rPr>
          <w:rFonts w:ascii="Tahoma" w:hAnsi="Tahoma" w:cs="Tahoma"/>
          <w:b/>
          <w:snapToGrid w:val="0"/>
          <w:lang w:val="en-US"/>
        </w:rPr>
        <w:t>&gt;</w:t>
      </w:r>
    </w:p>
    <w:p w14:paraId="0DB6B6AF" w14:textId="77777777" w:rsidR="0050513B" w:rsidRPr="00825AFA" w:rsidRDefault="005A71D8" w:rsidP="00C43F24">
      <w:pPr>
        <w:pStyle w:val="NormalH"/>
        <w:rPr>
          <w:sz w:val="22"/>
          <w:szCs w:val="22"/>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825AFA">
        <w:rPr>
          <w:sz w:val="22"/>
          <w:szCs w:val="22"/>
        </w:rPr>
        <w:lastRenderedPageBreak/>
        <w:t>MỤC LỤC</w:t>
      </w:r>
    </w:p>
    <w:p w14:paraId="07A3FB36" w14:textId="623E565B" w:rsidR="00825AFA" w:rsidRPr="00825AFA" w:rsidRDefault="241E4FCA">
      <w:pPr>
        <w:pStyle w:val="TOC1"/>
        <w:rPr>
          <w:rFonts w:asciiTheme="minorHAnsi" w:eastAsiaTheme="minorEastAsia" w:hAnsiTheme="minorHAnsi" w:cstheme="minorBidi"/>
          <w:b w:val="0"/>
          <w:bCs w:val="0"/>
          <w:caps w:val="0"/>
          <w:kern w:val="2"/>
          <w:szCs w:val="22"/>
          <w14:ligatures w14:val="standardContextual"/>
        </w:rPr>
      </w:pPr>
      <w:r w:rsidRPr="00825AFA">
        <w:rPr>
          <w:szCs w:val="22"/>
        </w:rPr>
        <w:fldChar w:fldCharType="begin"/>
      </w:r>
      <w:r w:rsidRPr="00825AFA">
        <w:rPr>
          <w:szCs w:val="22"/>
        </w:rPr>
        <w:instrText>TOC \o "1-9" \z \u \h</w:instrText>
      </w:r>
      <w:r w:rsidRPr="00825AFA">
        <w:rPr>
          <w:szCs w:val="22"/>
        </w:rPr>
        <w:fldChar w:fldCharType="separate"/>
      </w:r>
      <w:hyperlink w:anchor="_Toc196170293" w:history="1">
        <w:r w:rsidR="00825AFA" w:rsidRPr="00825AFA">
          <w:rPr>
            <w:rStyle w:val="Hyperlink"/>
            <w:szCs w:val="22"/>
          </w:rPr>
          <w:t>I.</w:t>
        </w:r>
        <w:r w:rsidR="00825AFA" w:rsidRPr="00825AFA">
          <w:rPr>
            <w:rFonts w:asciiTheme="minorHAnsi" w:eastAsiaTheme="minorEastAsia" w:hAnsiTheme="minorHAnsi" w:cstheme="minorBidi"/>
            <w:b w:val="0"/>
            <w:bCs w:val="0"/>
            <w:caps w:val="0"/>
            <w:kern w:val="2"/>
            <w:szCs w:val="22"/>
            <w14:ligatures w14:val="standardContextual"/>
          </w:rPr>
          <w:tab/>
        </w:r>
        <w:r w:rsidR="00825AFA" w:rsidRPr="00825AFA">
          <w:rPr>
            <w:rStyle w:val="Hyperlink"/>
            <w:szCs w:val="22"/>
          </w:rPr>
          <w:t>Giới thiệu</w:t>
        </w:r>
        <w:r w:rsidR="00825AFA" w:rsidRPr="00825AFA">
          <w:rPr>
            <w:webHidden/>
            <w:szCs w:val="22"/>
          </w:rPr>
          <w:tab/>
        </w:r>
        <w:r w:rsidR="00825AFA" w:rsidRPr="00825AFA">
          <w:rPr>
            <w:webHidden/>
            <w:szCs w:val="22"/>
          </w:rPr>
          <w:fldChar w:fldCharType="begin"/>
        </w:r>
        <w:r w:rsidR="00825AFA" w:rsidRPr="00825AFA">
          <w:rPr>
            <w:webHidden/>
            <w:szCs w:val="22"/>
          </w:rPr>
          <w:instrText xml:space="preserve"> PAGEREF _Toc196170293 \h </w:instrText>
        </w:r>
        <w:r w:rsidR="00825AFA" w:rsidRPr="00825AFA">
          <w:rPr>
            <w:webHidden/>
            <w:szCs w:val="22"/>
          </w:rPr>
        </w:r>
        <w:r w:rsidR="00825AFA" w:rsidRPr="00825AFA">
          <w:rPr>
            <w:webHidden/>
            <w:szCs w:val="22"/>
          </w:rPr>
          <w:fldChar w:fldCharType="separate"/>
        </w:r>
        <w:r w:rsidR="00825AFA" w:rsidRPr="00825AFA">
          <w:rPr>
            <w:webHidden/>
            <w:szCs w:val="22"/>
          </w:rPr>
          <w:t>6</w:t>
        </w:r>
        <w:r w:rsidR="00825AFA" w:rsidRPr="00825AFA">
          <w:rPr>
            <w:webHidden/>
            <w:szCs w:val="22"/>
          </w:rPr>
          <w:fldChar w:fldCharType="end"/>
        </w:r>
      </w:hyperlink>
    </w:p>
    <w:p w14:paraId="38E908A1" w14:textId="3E3EB7B6"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294" w:history="1">
        <w:r w:rsidRPr="00825AFA">
          <w:rPr>
            <w:rStyle w:val="Hyperlink"/>
            <w:sz w:val="22"/>
            <w:szCs w:val="22"/>
          </w:rPr>
          <w:t>1.1</w:t>
        </w:r>
        <w:r w:rsidRPr="00825AFA">
          <w:rPr>
            <w:rFonts w:asciiTheme="minorHAnsi" w:eastAsiaTheme="minorEastAsia" w:hAnsiTheme="minorHAnsi" w:cstheme="minorBidi"/>
            <w:kern w:val="2"/>
            <w:sz w:val="22"/>
            <w:szCs w:val="22"/>
            <w14:ligatures w14:val="standardContextual"/>
          </w:rPr>
          <w:tab/>
        </w:r>
        <w:r w:rsidRPr="00825AFA">
          <w:rPr>
            <w:rStyle w:val="Hyperlink"/>
            <w:sz w:val="22"/>
            <w:szCs w:val="22"/>
          </w:rPr>
          <w:t>Tóm tắt dự án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_Toc196170294 \h </w:instrText>
        </w:r>
        <w:r w:rsidRPr="00825AFA">
          <w:rPr>
            <w:webHidden/>
            <w:sz w:val="22"/>
            <w:szCs w:val="22"/>
          </w:rPr>
        </w:r>
        <w:r w:rsidRPr="00825AFA">
          <w:rPr>
            <w:webHidden/>
            <w:sz w:val="22"/>
            <w:szCs w:val="22"/>
          </w:rPr>
          <w:fldChar w:fldCharType="separate"/>
        </w:r>
        <w:r w:rsidRPr="00825AFA">
          <w:rPr>
            <w:webHidden/>
            <w:sz w:val="22"/>
            <w:szCs w:val="22"/>
          </w:rPr>
          <w:t>6</w:t>
        </w:r>
        <w:r w:rsidRPr="00825AFA">
          <w:rPr>
            <w:webHidden/>
            <w:sz w:val="22"/>
            <w:szCs w:val="22"/>
          </w:rPr>
          <w:fldChar w:fldCharType="end"/>
        </w:r>
      </w:hyperlink>
    </w:p>
    <w:p w14:paraId="5EFCE34D" w14:textId="25491270"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295" w:history="1">
        <w:r w:rsidRPr="00825AFA">
          <w:rPr>
            <w:rStyle w:val="Hyperlink"/>
            <w:sz w:val="22"/>
            <w:szCs w:val="22"/>
          </w:rPr>
          <w:t>1.2</w:t>
        </w:r>
        <w:r w:rsidRPr="00825AFA">
          <w:rPr>
            <w:rFonts w:asciiTheme="minorHAnsi" w:eastAsiaTheme="minorEastAsia" w:hAnsiTheme="minorHAnsi" w:cstheme="minorBidi"/>
            <w:kern w:val="2"/>
            <w:sz w:val="22"/>
            <w:szCs w:val="22"/>
            <w14:ligatures w14:val="standardContextual"/>
          </w:rPr>
          <w:tab/>
        </w:r>
        <w:r w:rsidRPr="00825AFA">
          <w:rPr>
            <w:rStyle w:val="Hyperlink"/>
            <w:sz w:val="22"/>
            <w:szCs w:val="22"/>
          </w:rPr>
          <w:t>Phạm vi của dự án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_Toc196170295 \h </w:instrText>
        </w:r>
        <w:r w:rsidRPr="00825AFA">
          <w:rPr>
            <w:webHidden/>
            <w:sz w:val="22"/>
            <w:szCs w:val="22"/>
          </w:rPr>
        </w:r>
        <w:r w:rsidRPr="00825AFA">
          <w:rPr>
            <w:webHidden/>
            <w:sz w:val="22"/>
            <w:szCs w:val="22"/>
          </w:rPr>
          <w:fldChar w:fldCharType="separate"/>
        </w:r>
        <w:r w:rsidRPr="00825AFA">
          <w:rPr>
            <w:webHidden/>
            <w:sz w:val="22"/>
            <w:szCs w:val="22"/>
          </w:rPr>
          <w:t>7</w:t>
        </w:r>
        <w:r w:rsidRPr="00825AFA">
          <w:rPr>
            <w:webHidden/>
            <w:sz w:val="22"/>
            <w:szCs w:val="22"/>
          </w:rPr>
          <w:fldChar w:fldCharType="end"/>
        </w:r>
      </w:hyperlink>
    </w:p>
    <w:p w14:paraId="26A8E082" w14:textId="4C59BBD6"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296" w:history="1">
        <w:r w:rsidRPr="00825AFA">
          <w:rPr>
            <w:rStyle w:val="Hyperlink"/>
            <w:sz w:val="22"/>
            <w:szCs w:val="22"/>
          </w:rPr>
          <w:t>1.3</w:t>
        </w:r>
        <w:r w:rsidRPr="00825AFA">
          <w:rPr>
            <w:rFonts w:asciiTheme="minorHAnsi" w:eastAsiaTheme="minorEastAsia" w:hAnsiTheme="minorHAnsi" w:cstheme="minorBidi"/>
            <w:kern w:val="2"/>
            <w:sz w:val="22"/>
            <w:szCs w:val="22"/>
            <w14:ligatures w14:val="standardContextual"/>
          </w:rPr>
          <w:tab/>
        </w:r>
        <w:r w:rsidRPr="00825AFA">
          <w:rPr>
            <w:rStyle w:val="Hyperlink"/>
            <w:sz w:val="22"/>
            <w:szCs w:val="22"/>
          </w:rPr>
          <w:t>Quy ước về tài liệu</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_Toc196170296 \h </w:instrText>
        </w:r>
        <w:r w:rsidRPr="00825AFA">
          <w:rPr>
            <w:webHidden/>
            <w:sz w:val="22"/>
            <w:szCs w:val="22"/>
          </w:rPr>
        </w:r>
        <w:r w:rsidRPr="00825AFA">
          <w:rPr>
            <w:webHidden/>
            <w:sz w:val="22"/>
            <w:szCs w:val="22"/>
          </w:rPr>
          <w:fldChar w:fldCharType="separate"/>
        </w:r>
        <w:r w:rsidRPr="00825AFA">
          <w:rPr>
            <w:webHidden/>
            <w:sz w:val="22"/>
            <w:szCs w:val="22"/>
          </w:rPr>
          <w:t>8</w:t>
        </w:r>
        <w:r w:rsidRPr="00825AFA">
          <w:rPr>
            <w:webHidden/>
            <w:sz w:val="22"/>
            <w:szCs w:val="22"/>
          </w:rPr>
          <w:fldChar w:fldCharType="end"/>
        </w:r>
      </w:hyperlink>
    </w:p>
    <w:p w14:paraId="37B9A568" w14:textId="413269E2" w:rsidR="00825AFA" w:rsidRPr="00825AFA" w:rsidRDefault="00825AFA">
      <w:pPr>
        <w:pStyle w:val="TOC1"/>
        <w:rPr>
          <w:rFonts w:asciiTheme="minorHAnsi" w:eastAsiaTheme="minorEastAsia" w:hAnsiTheme="minorHAnsi" w:cstheme="minorBidi"/>
          <w:b w:val="0"/>
          <w:bCs w:val="0"/>
          <w:caps w:val="0"/>
          <w:kern w:val="2"/>
          <w:szCs w:val="22"/>
          <w14:ligatures w14:val="standardContextual"/>
        </w:rPr>
      </w:pPr>
      <w:hyperlink w:anchor="_Toc196170297" w:history="1">
        <w:r w:rsidRPr="00825AFA">
          <w:rPr>
            <w:rStyle w:val="Hyperlink"/>
            <w:szCs w:val="22"/>
          </w:rPr>
          <w:t>II.</w:t>
        </w:r>
        <w:r w:rsidRPr="00825AFA">
          <w:rPr>
            <w:rFonts w:asciiTheme="minorHAnsi" w:eastAsiaTheme="minorEastAsia" w:hAnsiTheme="minorHAnsi" w:cstheme="minorBidi"/>
            <w:b w:val="0"/>
            <w:bCs w:val="0"/>
            <w:caps w:val="0"/>
            <w:kern w:val="2"/>
            <w:szCs w:val="22"/>
            <w14:ligatures w14:val="standardContextual"/>
          </w:rPr>
          <w:tab/>
        </w:r>
        <w:r w:rsidRPr="00825AFA">
          <w:rPr>
            <w:rStyle w:val="Hyperlink"/>
            <w:szCs w:val="22"/>
          </w:rPr>
          <w:t>Mô tả tổng quan</w:t>
        </w:r>
        <w:r w:rsidRPr="00825AFA">
          <w:rPr>
            <w:webHidden/>
            <w:szCs w:val="22"/>
          </w:rPr>
          <w:tab/>
        </w:r>
        <w:r w:rsidRPr="00825AFA">
          <w:rPr>
            <w:webHidden/>
            <w:szCs w:val="22"/>
          </w:rPr>
          <w:fldChar w:fldCharType="begin"/>
        </w:r>
        <w:r w:rsidRPr="00825AFA">
          <w:rPr>
            <w:webHidden/>
            <w:szCs w:val="22"/>
          </w:rPr>
          <w:instrText xml:space="preserve"> PAGEREF _Toc196170297 \h </w:instrText>
        </w:r>
        <w:r w:rsidRPr="00825AFA">
          <w:rPr>
            <w:webHidden/>
            <w:szCs w:val="22"/>
          </w:rPr>
        </w:r>
        <w:r w:rsidRPr="00825AFA">
          <w:rPr>
            <w:webHidden/>
            <w:szCs w:val="22"/>
          </w:rPr>
          <w:fldChar w:fldCharType="separate"/>
        </w:r>
        <w:r w:rsidRPr="00825AFA">
          <w:rPr>
            <w:webHidden/>
            <w:szCs w:val="22"/>
          </w:rPr>
          <w:t>8</w:t>
        </w:r>
        <w:r w:rsidRPr="00825AFA">
          <w:rPr>
            <w:webHidden/>
            <w:szCs w:val="22"/>
          </w:rPr>
          <w:fldChar w:fldCharType="end"/>
        </w:r>
      </w:hyperlink>
    </w:p>
    <w:p w14:paraId="680B59E0" w14:textId="73B53C6B"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298" w:history="1">
        <w:r w:rsidRPr="00825AFA">
          <w:rPr>
            <w:rStyle w:val="Hyperlink"/>
            <w:sz w:val="22"/>
            <w:szCs w:val="22"/>
          </w:rPr>
          <w:t>2.1. Quan điểm về sản phẩm</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_Toc196170298 \h </w:instrText>
        </w:r>
        <w:r w:rsidRPr="00825AFA">
          <w:rPr>
            <w:webHidden/>
            <w:sz w:val="22"/>
            <w:szCs w:val="22"/>
          </w:rPr>
        </w:r>
        <w:r w:rsidRPr="00825AFA">
          <w:rPr>
            <w:webHidden/>
            <w:sz w:val="22"/>
            <w:szCs w:val="22"/>
          </w:rPr>
          <w:fldChar w:fldCharType="separate"/>
        </w:r>
        <w:r w:rsidRPr="00825AFA">
          <w:rPr>
            <w:webHidden/>
            <w:sz w:val="22"/>
            <w:szCs w:val="22"/>
          </w:rPr>
          <w:t>8</w:t>
        </w:r>
        <w:r w:rsidRPr="00825AFA">
          <w:rPr>
            <w:webHidden/>
            <w:sz w:val="22"/>
            <w:szCs w:val="22"/>
          </w:rPr>
          <w:fldChar w:fldCharType="end"/>
        </w:r>
      </w:hyperlink>
    </w:p>
    <w:p w14:paraId="1683D113" w14:textId="7AFAD941"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299" w:history="1">
        <w:r w:rsidRPr="00825AFA">
          <w:rPr>
            <w:rStyle w:val="Hyperlink"/>
            <w:sz w:val="22"/>
            <w:szCs w:val="22"/>
          </w:rPr>
          <w:t>2.2 Đặc trưng của sản phẩm</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_Toc196170299 \h </w:instrText>
        </w:r>
        <w:r w:rsidRPr="00825AFA">
          <w:rPr>
            <w:webHidden/>
            <w:sz w:val="22"/>
            <w:szCs w:val="22"/>
          </w:rPr>
        </w:r>
        <w:r w:rsidRPr="00825AFA">
          <w:rPr>
            <w:webHidden/>
            <w:sz w:val="22"/>
            <w:szCs w:val="22"/>
          </w:rPr>
          <w:fldChar w:fldCharType="separate"/>
        </w:r>
        <w:r w:rsidRPr="00825AFA">
          <w:rPr>
            <w:webHidden/>
            <w:sz w:val="22"/>
            <w:szCs w:val="22"/>
          </w:rPr>
          <w:t>8</w:t>
        </w:r>
        <w:r w:rsidRPr="00825AFA">
          <w:rPr>
            <w:webHidden/>
            <w:sz w:val="22"/>
            <w:szCs w:val="22"/>
          </w:rPr>
          <w:fldChar w:fldCharType="end"/>
        </w:r>
      </w:hyperlink>
    </w:p>
    <w:p w14:paraId="59F8928D" w14:textId="40B1A2C7"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00" w:history="1">
        <w:r w:rsidRPr="00825AFA">
          <w:rPr>
            <w:rStyle w:val="Hyperlink"/>
            <w:sz w:val="22"/>
            <w:szCs w:val="22"/>
          </w:rPr>
          <w:t>2.3 Người dùng và đặc trưng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_Toc196170300 \h </w:instrText>
        </w:r>
        <w:r w:rsidRPr="00825AFA">
          <w:rPr>
            <w:webHidden/>
            <w:sz w:val="22"/>
            <w:szCs w:val="22"/>
          </w:rPr>
        </w:r>
        <w:r w:rsidRPr="00825AFA">
          <w:rPr>
            <w:webHidden/>
            <w:sz w:val="22"/>
            <w:szCs w:val="22"/>
          </w:rPr>
          <w:fldChar w:fldCharType="separate"/>
        </w:r>
        <w:r w:rsidRPr="00825AFA">
          <w:rPr>
            <w:webHidden/>
            <w:sz w:val="22"/>
            <w:szCs w:val="22"/>
          </w:rPr>
          <w:t>9</w:t>
        </w:r>
        <w:r w:rsidRPr="00825AFA">
          <w:rPr>
            <w:webHidden/>
            <w:sz w:val="22"/>
            <w:szCs w:val="22"/>
          </w:rPr>
          <w:fldChar w:fldCharType="end"/>
        </w:r>
      </w:hyperlink>
    </w:p>
    <w:p w14:paraId="301B2475" w14:textId="64E7E526"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01" w:history="1">
        <w:r w:rsidRPr="00825AFA">
          <w:rPr>
            <w:rStyle w:val="Hyperlink"/>
            <w:sz w:val="22"/>
            <w:szCs w:val="22"/>
          </w:rPr>
          <w:t>2.4 Yêu cầu của người dùng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_Toc196170301 \h </w:instrText>
        </w:r>
        <w:r w:rsidRPr="00825AFA">
          <w:rPr>
            <w:webHidden/>
            <w:sz w:val="22"/>
            <w:szCs w:val="22"/>
          </w:rPr>
        </w:r>
        <w:r w:rsidRPr="00825AFA">
          <w:rPr>
            <w:webHidden/>
            <w:sz w:val="22"/>
            <w:szCs w:val="22"/>
          </w:rPr>
          <w:fldChar w:fldCharType="separate"/>
        </w:r>
        <w:r w:rsidRPr="00825AFA">
          <w:rPr>
            <w:webHidden/>
            <w:sz w:val="22"/>
            <w:szCs w:val="22"/>
          </w:rPr>
          <w:t>11</w:t>
        </w:r>
        <w:r w:rsidRPr="00825AFA">
          <w:rPr>
            <w:webHidden/>
            <w:sz w:val="22"/>
            <w:szCs w:val="22"/>
          </w:rPr>
          <w:fldChar w:fldCharType="end"/>
        </w:r>
      </w:hyperlink>
    </w:p>
    <w:p w14:paraId="1C52724D" w14:textId="62A8813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02" w:history="1">
        <w:r w:rsidRPr="00825AFA">
          <w:rPr>
            <w:rStyle w:val="Hyperlink"/>
            <w:sz w:val="22"/>
            <w:szCs w:val="22"/>
          </w:rPr>
          <w:t>2.4.1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_Toc196170302 \h </w:instrText>
        </w:r>
        <w:r w:rsidRPr="00825AFA">
          <w:rPr>
            <w:webHidden/>
            <w:sz w:val="22"/>
            <w:szCs w:val="22"/>
          </w:rPr>
        </w:r>
        <w:r w:rsidRPr="00825AFA">
          <w:rPr>
            <w:webHidden/>
            <w:sz w:val="22"/>
            <w:szCs w:val="22"/>
          </w:rPr>
          <w:fldChar w:fldCharType="separate"/>
        </w:r>
        <w:r w:rsidRPr="00825AFA">
          <w:rPr>
            <w:webHidden/>
            <w:sz w:val="22"/>
            <w:szCs w:val="22"/>
          </w:rPr>
          <w:t>11</w:t>
        </w:r>
        <w:r w:rsidRPr="00825AFA">
          <w:rPr>
            <w:webHidden/>
            <w:sz w:val="22"/>
            <w:szCs w:val="22"/>
          </w:rPr>
          <w:fldChar w:fldCharType="end"/>
        </w:r>
      </w:hyperlink>
    </w:p>
    <w:p w14:paraId="21F7A6A0" w14:textId="4EE55FE4"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03" w:history="1">
        <w:r w:rsidRPr="00825AFA">
          <w:rPr>
            <w:rStyle w:val="Hyperlink"/>
            <w:sz w:val="22"/>
            <w:szCs w:val="22"/>
          </w:rPr>
          <w:t>2.4.2 Yêu cầu phi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_Toc196170303 \h </w:instrText>
        </w:r>
        <w:r w:rsidRPr="00825AFA">
          <w:rPr>
            <w:webHidden/>
            <w:sz w:val="22"/>
            <w:szCs w:val="22"/>
          </w:rPr>
        </w:r>
        <w:r w:rsidRPr="00825AFA">
          <w:rPr>
            <w:webHidden/>
            <w:sz w:val="22"/>
            <w:szCs w:val="22"/>
          </w:rPr>
          <w:fldChar w:fldCharType="separate"/>
        </w:r>
        <w:r w:rsidRPr="00825AFA">
          <w:rPr>
            <w:webHidden/>
            <w:sz w:val="22"/>
            <w:szCs w:val="22"/>
          </w:rPr>
          <w:t>12</w:t>
        </w:r>
        <w:r w:rsidRPr="00825AFA">
          <w:rPr>
            <w:webHidden/>
            <w:sz w:val="22"/>
            <w:szCs w:val="22"/>
          </w:rPr>
          <w:fldChar w:fldCharType="end"/>
        </w:r>
      </w:hyperlink>
    </w:p>
    <w:p w14:paraId="34C019DF" w14:textId="57E7936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04" w:history="1">
        <w:r w:rsidRPr="00825AFA">
          <w:rPr>
            <w:rStyle w:val="Hyperlink"/>
            <w:sz w:val="22"/>
            <w:szCs w:val="22"/>
            <w:lang w:val="vi-VN"/>
          </w:rPr>
          <w:t>2.4.3 Sơ đồ ngữ cảnh</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_Toc196170304 \h </w:instrText>
        </w:r>
        <w:r w:rsidRPr="00825AFA">
          <w:rPr>
            <w:webHidden/>
            <w:sz w:val="22"/>
            <w:szCs w:val="22"/>
          </w:rPr>
        </w:r>
        <w:r w:rsidRPr="00825AFA">
          <w:rPr>
            <w:webHidden/>
            <w:sz w:val="22"/>
            <w:szCs w:val="22"/>
          </w:rPr>
          <w:fldChar w:fldCharType="separate"/>
        </w:r>
        <w:r w:rsidRPr="00825AFA">
          <w:rPr>
            <w:webHidden/>
            <w:sz w:val="22"/>
            <w:szCs w:val="22"/>
          </w:rPr>
          <w:t>13</w:t>
        </w:r>
        <w:r w:rsidRPr="00825AFA">
          <w:rPr>
            <w:webHidden/>
            <w:sz w:val="22"/>
            <w:szCs w:val="22"/>
          </w:rPr>
          <w:fldChar w:fldCharType="end"/>
        </w:r>
      </w:hyperlink>
    </w:p>
    <w:p w14:paraId="48AD605F" w14:textId="55DF194D" w:rsidR="00825AFA" w:rsidRPr="00825AFA" w:rsidRDefault="00825AFA" w:rsidP="00825AFA">
      <w:pPr>
        <w:pStyle w:val="TOC4"/>
        <w:rPr>
          <w:rFonts w:asciiTheme="minorHAnsi" w:eastAsiaTheme="minorEastAsia" w:hAnsiTheme="minorHAnsi" w:cstheme="minorBidi"/>
          <w:noProof/>
          <w:kern w:val="2"/>
          <w14:ligatures w14:val="standardContextual"/>
        </w:rPr>
      </w:pPr>
      <w:hyperlink w:anchor="_Toc196170305" w:history="1">
        <w:r w:rsidRPr="00825AFA">
          <w:rPr>
            <w:rStyle w:val="Hyperlink"/>
            <w:noProof/>
            <w:sz w:val="22"/>
            <w:szCs w:val="22"/>
            <w:lang w:val="vi-VN"/>
          </w:rPr>
          <w:t>a. Tác nhân hệ thống</w:t>
        </w:r>
        <w:r w:rsidRPr="00825AFA">
          <w:rPr>
            <w:noProof/>
            <w:webHidden/>
          </w:rPr>
          <w:tab/>
        </w:r>
        <w:r w:rsidRPr="00825AFA">
          <w:rPr>
            <w:noProof/>
            <w:webHidden/>
          </w:rPr>
          <w:fldChar w:fldCharType="begin"/>
        </w:r>
        <w:r w:rsidRPr="00825AFA">
          <w:rPr>
            <w:noProof/>
            <w:webHidden/>
          </w:rPr>
          <w:instrText xml:space="preserve"> PAGEREF _Toc196170305 \h </w:instrText>
        </w:r>
        <w:r w:rsidRPr="00825AFA">
          <w:rPr>
            <w:noProof/>
            <w:webHidden/>
          </w:rPr>
        </w:r>
        <w:r w:rsidRPr="00825AFA">
          <w:rPr>
            <w:noProof/>
            <w:webHidden/>
          </w:rPr>
          <w:fldChar w:fldCharType="separate"/>
        </w:r>
        <w:r w:rsidRPr="00825AFA">
          <w:rPr>
            <w:noProof/>
            <w:webHidden/>
          </w:rPr>
          <w:t>13</w:t>
        </w:r>
        <w:r w:rsidRPr="00825AFA">
          <w:rPr>
            <w:noProof/>
            <w:webHidden/>
          </w:rPr>
          <w:fldChar w:fldCharType="end"/>
        </w:r>
      </w:hyperlink>
    </w:p>
    <w:p w14:paraId="3E56E69E" w14:textId="44ADE3C8" w:rsidR="00825AFA" w:rsidRPr="00825AFA" w:rsidRDefault="00825AFA" w:rsidP="00825AFA">
      <w:pPr>
        <w:pStyle w:val="TOC4"/>
        <w:rPr>
          <w:rFonts w:asciiTheme="minorHAnsi" w:eastAsiaTheme="minorEastAsia" w:hAnsiTheme="minorHAnsi" w:cstheme="minorBidi"/>
          <w:noProof/>
          <w:kern w:val="2"/>
          <w14:ligatures w14:val="standardContextual"/>
        </w:rPr>
      </w:pPr>
      <w:hyperlink w:anchor="_Toc196170306" w:history="1">
        <w:r w:rsidRPr="00825AFA">
          <w:rPr>
            <w:rStyle w:val="Hyperlink"/>
            <w:noProof/>
            <w:sz w:val="22"/>
            <w:szCs w:val="22"/>
            <w:lang w:val="vi-VN"/>
          </w:rPr>
          <w:t>b. Danh sách chức năng</w:t>
        </w:r>
        <w:r w:rsidRPr="00825AFA">
          <w:rPr>
            <w:noProof/>
            <w:webHidden/>
          </w:rPr>
          <w:tab/>
        </w:r>
        <w:r w:rsidRPr="00825AFA">
          <w:rPr>
            <w:noProof/>
            <w:webHidden/>
          </w:rPr>
          <w:fldChar w:fldCharType="begin"/>
        </w:r>
        <w:r w:rsidRPr="00825AFA">
          <w:rPr>
            <w:noProof/>
            <w:webHidden/>
          </w:rPr>
          <w:instrText xml:space="preserve"> PAGEREF _Toc196170306 \h </w:instrText>
        </w:r>
        <w:r w:rsidRPr="00825AFA">
          <w:rPr>
            <w:noProof/>
            <w:webHidden/>
          </w:rPr>
        </w:r>
        <w:r w:rsidRPr="00825AFA">
          <w:rPr>
            <w:noProof/>
            <w:webHidden/>
          </w:rPr>
          <w:fldChar w:fldCharType="separate"/>
        </w:r>
        <w:r w:rsidRPr="00825AFA">
          <w:rPr>
            <w:noProof/>
            <w:webHidden/>
          </w:rPr>
          <w:t>14</w:t>
        </w:r>
        <w:r w:rsidRPr="00825AFA">
          <w:rPr>
            <w:noProof/>
            <w:webHidden/>
          </w:rPr>
          <w:fldChar w:fldCharType="end"/>
        </w:r>
      </w:hyperlink>
    </w:p>
    <w:p w14:paraId="26DA0787" w14:textId="3CAE13B3"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07" w:history="1">
        <w:r w:rsidRPr="00825AFA">
          <w:rPr>
            <w:rStyle w:val="Hyperlink"/>
            <w:sz w:val="22"/>
            <w:szCs w:val="22"/>
          </w:rPr>
          <w:t>3.Đặc tả tính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_Toc196170307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155F8E80" w14:textId="057DBAD7"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08" w:history="1">
        <w:r w:rsidRPr="00825AFA">
          <w:rPr>
            <w:rStyle w:val="Hyperlink"/>
            <w:sz w:val="22"/>
            <w:szCs w:val="22"/>
          </w:rPr>
          <w:t>3.1 Đặc tả tính năng "Tạo tài khoản"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_Toc196170308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0DEA90C8" w14:textId="02E052F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09" w:history="1">
        <w:r w:rsidRPr="00825AFA">
          <w:rPr>
            <w:rStyle w:val="Hyperlink"/>
            <w:sz w:val="22"/>
            <w:szCs w:val="22"/>
          </w:rPr>
          <w:t>3.1.1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_Toc196170309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7AC0F8AF" w14:textId="34884A1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0" w:history="1">
        <w:r w:rsidRPr="00825AFA">
          <w:rPr>
            <w:rStyle w:val="Hyperlink"/>
            <w:sz w:val="22"/>
            <w:szCs w:val="22"/>
          </w:rPr>
          <w:t>3.1.2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_Toc196170310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58113BF9" w14:textId="38BF207E"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1" w:history="1">
        <w:r w:rsidRPr="00825AFA">
          <w:rPr>
            <w:rStyle w:val="Hyperlink"/>
            <w:sz w:val="22"/>
            <w:szCs w:val="22"/>
          </w:rPr>
          <w:t>3.1.3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_Toc196170311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2836969A" w14:textId="29DB9D22"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12" w:history="1">
        <w:r w:rsidRPr="00825AFA">
          <w:rPr>
            <w:rStyle w:val="Hyperlink"/>
            <w:sz w:val="22"/>
            <w:szCs w:val="22"/>
          </w:rPr>
          <w:t>3.2 Đặc tả tính năng "Đăng nhập"</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_Toc196170312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513C4EF0" w14:textId="456D2B3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3" w:history="1">
        <w:r w:rsidRPr="00825AFA">
          <w:rPr>
            <w:rStyle w:val="Hyperlink"/>
            <w:sz w:val="22"/>
            <w:szCs w:val="22"/>
          </w:rPr>
          <w:t>3.2.1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_Toc196170313 \h </w:instrText>
        </w:r>
        <w:r w:rsidRPr="00825AFA">
          <w:rPr>
            <w:webHidden/>
            <w:sz w:val="22"/>
            <w:szCs w:val="22"/>
          </w:rPr>
        </w:r>
        <w:r w:rsidRPr="00825AFA">
          <w:rPr>
            <w:webHidden/>
            <w:sz w:val="22"/>
            <w:szCs w:val="22"/>
          </w:rPr>
          <w:fldChar w:fldCharType="separate"/>
        </w:r>
        <w:r w:rsidRPr="00825AFA">
          <w:rPr>
            <w:webHidden/>
            <w:sz w:val="22"/>
            <w:szCs w:val="22"/>
          </w:rPr>
          <w:t>17</w:t>
        </w:r>
        <w:r w:rsidRPr="00825AFA">
          <w:rPr>
            <w:webHidden/>
            <w:sz w:val="22"/>
            <w:szCs w:val="22"/>
          </w:rPr>
          <w:fldChar w:fldCharType="end"/>
        </w:r>
      </w:hyperlink>
    </w:p>
    <w:p w14:paraId="11AD217C" w14:textId="6362AC1A"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4" w:history="1">
        <w:r w:rsidRPr="00825AFA">
          <w:rPr>
            <w:rStyle w:val="Hyperlink"/>
            <w:sz w:val="22"/>
            <w:szCs w:val="22"/>
          </w:rPr>
          <w:t>3.2.2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_Toc196170314 \h </w:instrText>
        </w:r>
        <w:r w:rsidRPr="00825AFA">
          <w:rPr>
            <w:webHidden/>
            <w:sz w:val="22"/>
            <w:szCs w:val="22"/>
          </w:rPr>
        </w:r>
        <w:r w:rsidRPr="00825AFA">
          <w:rPr>
            <w:webHidden/>
            <w:sz w:val="22"/>
            <w:szCs w:val="22"/>
          </w:rPr>
          <w:fldChar w:fldCharType="separate"/>
        </w:r>
        <w:r w:rsidRPr="00825AFA">
          <w:rPr>
            <w:webHidden/>
            <w:sz w:val="22"/>
            <w:szCs w:val="22"/>
          </w:rPr>
          <w:t>18</w:t>
        </w:r>
        <w:r w:rsidRPr="00825AFA">
          <w:rPr>
            <w:webHidden/>
            <w:sz w:val="22"/>
            <w:szCs w:val="22"/>
          </w:rPr>
          <w:fldChar w:fldCharType="end"/>
        </w:r>
      </w:hyperlink>
    </w:p>
    <w:p w14:paraId="39EA52C9" w14:textId="350974CC"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5" w:history="1">
        <w:r w:rsidRPr="00825AFA">
          <w:rPr>
            <w:rStyle w:val="Hyperlink"/>
            <w:sz w:val="22"/>
            <w:szCs w:val="22"/>
          </w:rPr>
          <w:t>3.2.3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_Toc196170315 \h </w:instrText>
        </w:r>
        <w:r w:rsidRPr="00825AFA">
          <w:rPr>
            <w:webHidden/>
            <w:sz w:val="22"/>
            <w:szCs w:val="22"/>
          </w:rPr>
        </w:r>
        <w:r w:rsidRPr="00825AFA">
          <w:rPr>
            <w:webHidden/>
            <w:sz w:val="22"/>
            <w:szCs w:val="22"/>
          </w:rPr>
          <w:fldChar w:fldCharType="separate"/>
        </w:r>
        <w:r w:rsidRPr="00825AFA">
          <w:rPr>
            <w:webHidden/>
            <w:sz w:val="22"/>
            <w:szCs w:val="22"/>
          </w:rPr>
          <w:t>18</w:t>
        </w:r>
        <w:r w:rsidRPr="00825AFA">
          <w:rPr>
            <w:webHidden/>
            <w:sz w:val="22"/>
            <w:szCs w:val="22"/>
          </w:rPr>
          <w:fldChar w:fldCharType="end"/>
        </w:r>
      </w:hyperlink>
    </w:p>
    <w:p w14:paraId="6D76C075" w14:textId="39F4D597"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16" w:history="1">
        <w:r w:rsidRPr="00825AFA">
          <w:rPr>
            <w:rStyle w:val="Hyperlink"/>
            <w:sz w:val="22"/>
            <w:szCs w:val="22"/>
          </w:rPr>
          <w:t>3.3 Đặc tả tính năng "Đăng ký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_Toc196170316 \h </w:instrText>
        </w:r>
        <w:r w:rsidRPr="00825AFA">
          <w:rPr>
            <w:webHidden/>
            <w:sz w:val="22"/>
            <w:szCs w:val="22"/>
          </w:rPr>
        </w:r>
        <w:r w:rsidRPr="00825AFA">
          <w:rPr>
            <w:webHidden/>
            <w:sz w:val="22"/>
            <w:szCs w:val="22"/>
          </w:rPr>
          <w:fldChar w:fldCharType="separate"/>
        </w:r>
        <w:r w:rsidRPr="00825AFA">
          <w:rPr>
            <w:webHidden/>
            <w:sz w:val="22"/>
            <w:szCs w:val="22"/>
          </w:rPr>
          <w:t>18</w:t>
        </w:r>
        <w:r w:rsidRPr="00825AFA">
          <w:rPr>
            <w:webHidden/>
            <w:sz w:val="22"/>
            <w:szCs w:val="22"/>
          </w:rPr>
          <w:fldChar w:fldCharType="end"/>
        </w:r>
      </w:hyperlink>
    </w:p>
    <w:p w14:paraId="7FC247BB" w14:textId="79C2A43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7" w:history="1">
        <w:r w:rsidRPr="00825AFA">
          <w:rPr>
            <w:rStyle w:val="Hyperlink"/>
            <w:sz w:val="22"/>
            <w:szCs w:val="22"/>
          </w:rPr>
          <w:t>3.3.1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_Toc196170317 \h </w:instrText>
        </w:r>
        <w:r w:rsidRPr="00825AFA">
          <w:rPr>
            <w:webHidden/>
            <w:sz w:val="22"/>
            <w:szCs w:val="22"/>
          </w:rPr>
        </w:r>
        <w:r w:rsidRPr="00825AFA">
          <w:rPr>
            <w:webHidden/>
            <w:sz w:val="22"/>
            <w:szCs w:val="22"/>
          </w:rPr>
          <w:fldChar w:fldCharType="separate"/>
        </w:r>
        <w:r w:rsidRPr="00825AFA">
          <w:rPr>
            <w:webHidden/>
            <w:sz w:val="22"/>
            <w:szCs w:val="22"/>
          </w:rPr>
          <w:t>18</w:t>
        </w:r>
        <w:r w:rsidRPr="00825AFA">
          <w:rPr>
            <w:webHidden/>
            <w:sz w:val="22"/>
            <w:szCs w:val="22"/>
          </w:rPr>
          <w:fldChar w:fldCharType="end"/>
        </w:r>
      </w:hyperlink>
    </w:p>
    <w:p w14:paraId="5B46BB41" w14:textId="51648B8C"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8" w:history="1">
        <w:r w:rsidRPr="00825AFA">
          <w:rPr>
            <w:rStyle w:val="Hyperlink"/>
            <w:sz w:val="22"/>
            <w:szCs w:val="22"/>
          </w:rPr>
          <w:t>3.3.2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_Toc196170318 \h </w:instrText>
        </w:r>
        <w:r w:rsidRPr="00825AFA">
          <w:rPr>
            <w:webHidden/>
            <w:sz w:val="22"/>
            <w:szCs w:val="22"/>
          </w:rPr>
        </w:r>
        <w:r w:rsidRPr="00825AFA">
          <w:rPr>
            <w:webHidden/>
            <w:sz w:val="22"/>
            <w:szCs w:val="22"/>
          </w:rPr>
          <w:fldChar w:fldCharType="separate"/>
        </w:r>
        <w:r w:rsidRPr="00825AFA">
          <w:rPr>
            <w:webHidden/>
            <w:sz w:val="22"/>
            <w:szCs w:val="22"/>
          </w:rPr>
          <w:t>18</w:t>
        </w:r>
        <w:r w:rsidRPr="00825AFA">
          <w:rPr>
            <w:webHidden/>
            <w:sz w:val="22"/>
            <w:szCs w:val="22"/>
          </w:rPr>
          <w:fldChar w:fldCharType="end"/>
        </w:r>
      </w:hyperlink>
    </w:p>
    <w:p w14:paraId="438AA33A" w14:textId="4CC0178E"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19" w:history="1">
        <w:r w:rsidRPr="00825AFA">
          <w:rPr>
            <w:rStyle w:val="Hyperlink"/>
            <w:sz w:val="22"/>
            <w:szCs w:val="22"/>
          </w:rPr>
          <w:t>3.3.3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_Toc196170319 \h </w:instrText>
        </w:r>
        <w:r w:rsidRPr="00825AFA">
          <w:rPr>
            <w:webHidden/>
            <w:sz w:val="22"/>
            <w:szCs w:val="22"/>
          </w:rPr>
        </w:r>
        <w:r w:rsidRPr="00825AFA">
          <w:rPr>
            <w:webHidden/>
            <w:sz w:val="22"/>
            <w:szCs w:val="22"/>
          </w:rPr>
          <w:fldChar w:fldCharType="separate"/>
        </w:r>
        <w:r w:rsidRPr="00825AFA">
          <w:rPr>
            <w:webHidden/>
            <w:sz w:val="22"/>
            <w:szCs w:val="22"/>
          </w:rPr>
          <w:t>19</w:t>
        </w:r>
        <w:r w:rsidRPr="00825AFA">
          <w:rPr>
            <w:webHidden/>
            <w:sz w:val="22"/>
            <w:szCs w:val="22"/>
          </w:rPr>
          <w:fldChar w:fldCharType="end"/>
        </w:r>
      </w:hyperlink>
    </w:p>
    <w:p w14:paraId="38A4B027" w14:textId="76529F08"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20" w:history="1">
        <w:r w:rsidRPr="00825AFA">
          <w:rPr>
            <w:rStyle w:val="Hyperlink"/>
            <w:sz w:val="22"/>
            <w:szCs w:val="22"/>
          </w:rPr>
          <w:t>3.4 Đặc tả tính năng "Xem điểm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_Toc196170320 \h </w:instrText>
        </w:r>
        <w:r w:rsidRPr="00825AFA">
          <w:rPr>
            <w:webHidden/>
            <w:sz w:val="22"/>
            <w:szCs w:val="22"/>
          </w:rPr>
        </w:r>
        <w:r w:rsidRPr="00825AFA">
          <w:rPr>
            <w:webHidden/>
            <w:sz w:val="22"/>
            <w:szCs w:val="22"/>
          </w:rPr>
          <w:fldChar w:fldCharType="separate"/>
        </w:r>
        <w:r w:rsidRPr="00825AFA">
          <w:rPr>
            <w:webHidden/>
            <w:sz w:val="22"/>
            <w:szCs w:val="22"/>
          </w:rPr>
          <w:t>19</w:t>
        </w:r>
        <w:r w:rsidRPr="00825AFA">
          <w:rPr>
            <w:webHidden/>
            <w:sz w:val="22"/>
            <w:szCs w:val="22"/>
          </w:rPr>
          <w:fldChar w:fldCharType="end"/>
        </w:r>
      </w:hyperlink>
    </w:p>
    <w:p w14:paraId="210697F8" w14:textId="3E7C289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1" w:history="1">
        <w:r w:rsidRPr="00825AFA">
          <w:rPr>
            <w:rStyle w:val="Hyperlink"/>
            <w:sz w:val="22"/>
            <w:szCs w:val="22"/>
          </w:rPr>
          <w:t>3.4.1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_Toc196170321 \h </w:instrText>
        </w:r>
        <w:r w:rsidRPr="00825AFA">
          <w:rPr>
            <w:webHidden/>
            <w:sz w:val="22"/>
            <w:szCs w:val="22"/>
          </w:rPr>
        </w:r>
        <w:r w:rsidRPr="00825AFA">
          <w:rPr>
            <w:webHidden/>
            <w:sz w:val="22"/>
            <w:szCs w:val="22"/>
          </w:rPr>
          <w:fldChar w:fldCharType="separate"/>
        </w:r>
        <w:r w:rsidRPr="00825AFA">
          <w:rPr>
            <w:webHidden/>
            <w:sz w:val="22"/>
            <w:szCs w:val="22"/>
          </w:rPr>
          <w:t>19</w:t>
        </w:r>
        <w:r w:rsidRPr="00825AFA">
          <w:rPr>
            <w:webHidden/>
            <w:sz w:val="22"/>
            <w:szCs w:val="22"/>
          </w:rPr>
          <w:fldChar w:fldCharType="end"/>
        </w:r>
      </w:hyperlink>
    </w:p>
    <w:p w14:paraId="1500C9BB" w14:textId="59DF3AB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2" w:history="1">
        <w:r w:rsidRPr="00825AFA">
          <w:rPr>
            <w:rStyle w:val="Hyperlink"/>
            <w:sz w:val="22"/>
            <w:szCs w:val="22"/>
          </w:rPr>
          <w:t>3.4.2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_Toc196170322 \h </w:instrText>
        </w:r>
        <w:r w:rsidRPr="00825AFA">
          <w:rPr>
            <w:webHidden/>
            <w:sz w:val="22"/>
            <w:szCs w:val="22"/>
          </w:rPr>
        </w:r>
        <w:r w:rsidRPr="00825AFA">
          <w:rPr>
            <w:webHidden/>
            <w:sz w:val="22"/>
            <w:szCs w:val="22"/>
          </w:rPr>
          <w:fldChar w:fldCharType="separate"/>
        </w:r>
        <w:r w:rsidRPr="00825AFA">
          <w:rPr>
            <w:webHidden/>
            <w:sz w:val="22"/>
            <w:szCs w:val="22"/>
          </w:rPr>
          <w:t>19</w:t>
        </w:r>
        <w:r w:rsidRPr="00825AFA">
          <w:rPr>
            <w:webHidden/>
            <w:sz w:val="22"/>
            <w:szCs w:val="22"/>
          </w:rPr>
          <w:fldChar w:fldCharType="end"/>
        </w:r>
      </w:hyperlink>
    </w:p>
    <w:p w14:paraId="5A47CD18" w14:textId="0B88290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3" w:history="1">
        <w:r w:rsidRPr="00825AFA">
          <w:rPr>
            <w:rStyle w:val="Hyperlink"/>
            <w:sz w:val="22"/>
            <w:szCs w:val="22"/>
          </w:rPr>
          <w:t>3.4.3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_Toc196170323 \h </w:instrText>
        </w:r>
        <w:r w:rsidRPr="00825AFA">
          <w:rPr>
            <w:webHidden/>
            <w:sz w:val="22"/>
            <w:szCs w:val="22"/>
          </w:rPr>
        </w:r>
        <w:r w:rsidRPr="00825AFA">
          <w:rPr>
            <w:webHidden/>
            <w:sz w:val="22"/>
            <w:szCs w:val="22"/>
          </w:rPr>
          <w:fldChar w:fldCharType="separate"/>
        </w:r>
        <w:r w:rsidRPr="00825AFA">
          <w:rPr>
            <w:webHidden/>
            <w:sz w:val="22"/>
            <w:szCs w:val="22"/>
          </w:rPr>
          <w:t>20</w:t>
        </w:r>
        <w:r w:rsidRPr="00825AFA">
          <w:rPr>
            <w:webHidden/>
            <w:sz w:val="22"/>
            <w:szCs w:val="22"/>
          </w:rPr>
          <w:fldChar w:fldCharType="end"/>
        </w:r>
      </w:hyperlink>
    </w:p>
    <w:p w14:paraId="0F93FA79" w14:textId="54C22705"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24" w:history="1">
        <w:r w:rsidRPr="00825AFA">
          <w:rPr>
            <w:rStyle w:val="Hyperlink"/>
            <w:sz w:val="22"/>
            <w:szCs w:val="22"/>
          </w:rPr>
          <w:t>3.5 Đặc tả tính năng "Tra cứu kết quả và chứng chỉ"</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_Toc196170324 \h </w:instrText>
        </w:r>
        <w:r w:rsidRPr="00825AFA">
          <w:rPr>
            <w:webHidden/>
            <w:sz w:val="22"/>
            <w:szCs w:val="22"/>
          </w:rPr>
        </w:r>
        <w:r w:rsidRPr="00825AFA">
          <w:rPr>
            <w:webHidden/>
            <w:sz w:val="22"/>
            <w:szCs w:val="22"/>
          </w:rPr>
          <w:fldChar w:fldCharType="separate"/>
        </w:r>
        <w:r w:rsidRPr="00825AFA">
          <w:rPr>
            <w:webHidden/>
            <w:sz w:val="22"/>
            <w:szCs w:val="22"/>
          </w:rPr>
          <w:t>20</w:t>
        </w:r>
        <w:r w:rsidRPr="00825AFA">
          <w:rPr>
            <w:webHidden/>
            <w:sz w:val="22"/>
            <w:szCs w:val="22"/>
          </w:rPr>
          <w:fldChar w:fldCharType="end"/>
        </w:r>
      </w:hyperlink>
    </w:p>
    <w:p w14:paraId="3AFCA4E3" w14:textId="364066F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5" w:history="1">
        <w:r w:rsidRPr="00825AFA">
          <w:rPr>
            <w:rStyle w:val="Hyperlink"/>
            <w:sz w:val="22"/>
            <w:szCs w:val="22"/>
          </w:rPr>
          <w:t>3.5.1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_Toc196170325 \h </w:instrText>
        </w:r>
        <w:r w:rsidRPr="00825AFA">
          <w:rPr>
            <w:webHidden/>
            <w:sz w:val="22"/>
            <w:szCs w:val="22"/>
          </w:rPr>
        </w:r>
        <w:r w:rsidRPr="00825AFA">
          <w:rPr>
            <w:webHidden/>
            <w:sz w:val="22"/>
            <w:szCs w:val="22"/>
          </w:rPr>
          <w:fldChar w:fldCharType="separate"/>
        </w:r>
        <w:r w:rsidRPr="00825AFA">
          <w:rPr>
            <w:webHidden/>
            <w:sz w:val="22"/>
            <w:szCs w:val="22"/>
          </w:rPr>
          <w:t>20</w:t>
        </w:r>
        <w:r w:rsidRPr="00825AFA">
          <w:rPr>
            <w:webHidden/>
            <w:sz w:val="22"/>
            <w:szCs w:val="22"/>
          </w:rPr>
          <w:fldChar w:fldCharType="end"/>
        </w:r>
      </w:hyperlink>
    </w:p>
    <w:p w14:paraId="094E6366" w14:textId="176F37D0"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6" w:history="1">
        <w:r w:rsidRPr="00825AFA">
          <w:rPr>
            <w:rStyle w:val="Hyperlink"/>
            <w:sz w:val="22"/>
            <w:szCs w:val="22"/>
          </w:rPr>
          <w:t>3.5.2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_Toc196170326 \h </w:instrText>
        </w:r>
        <w:r w:rsidRPr="00825AFA">
          <w:rPr>
            <w:webHidden/>
            <w:sz w:val="22"/>
            <w:szCs w:val="22"/>
          </w:rPr>
        </w:r>
        <w:r w:rsidRPr="00825AFA">
          <w:rPr>
            <w:webHidden/>
            <w:sz w:val="22"/>
            <w:szCs w:val="22"/>
          </w:rPr>
          <w:fldChar w:fldCharType="separate"/>
        </w:r>
        <w:r w:rsidRPr="00825AFA">
          <w:rPr>
            <w:webHidden/>
            <w:sz w:val="22"/>
            <w:szCs w:val="22"/>
          </w:rPr>
          <w:t>20</w:t>
        </w:r>
        <w:r w:rsidRPr="00825AFA">
          <w:rPr>
            <w:webHidden/>
            <w:sz w:val="22"/>
            <w:szCs w:val="22"/>
          </w:rPr>
          <w:fldChar w:fldCharType="end"/>
        </w:r>
      </w:hyperlink>
    </w:p>
    <w:p w14:paraId="1F47E5BF" w14:textId="0AFD346A"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7" w:history="1">
        <w:r w:rsidRPr="00825AFA">
          <w:rPr>
            <w:rStyle w:val="Hyperlink"/>
            <w:sz w:val="22"/>
            <w:szCs w:val="22"/>
          </w:rPr>
          <w:t>3.5.3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_Toc196170327 \h </w:instrText>
        </w:r>
        <w:r w:rsidRPr="00825AFA">
          <w:rPr>
            <w:webHidden/>
            <w:sz w:val="22"/>
            <w:szCs w:val="22"/>
          </w:rPr>
        </w:r>
        <w:r w:rsidRPr="00825AFA">
          <w:rPr>
            <w:webHidden/>
            <w:sz w:val="22"/>
            <w:szCs w:val="22"/>
          </w:rPr>
          <w:fldChar w:fldCharType="separate"/>
        </w:r>
        <w:r w:rsidRPr="00825AFA">
          <w:rPr>
            <w:webHidden/>
            <w:sz w:val="22"/>
            <w:szCs w:val="22"/>
          </w:rPr>
          <w:t>20</w:t>
        </w:r>
        <w:r w:rsidRPr="00825AFA">
          <w:rPr>
            <w:webHidden/>
            <w:sz w:val="22"/>
            <w:szCs w:val="22"/>
          </w:rPr>
          <w:fldChar w:fldCharType="end"/>
        </w:r>
      </w:hyperlink>
    </w:p>
    <w:p w14:paraId="244591E0" w14:textId="0BB44D0F"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28" w:history="1">
        <w:r w:rsidRPr="00825AFA">
          <w:rPr>
            <w:rStyle w:val="Hyperlink"/>
            <w:sz w:val="22"/>
            <w:szCs w:val="22"/>
          </w:rPr>
          <w:t>3.6 Đặc tả tính năng "Tạo kỳ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_Toc196170328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1BFA0EC7" w14:textId="34B1B87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29" w:history="1">
        <w:r w:rsidRPr="00825AFA">
          <w:rPr>
            <w:rStyle w:val="Hyperlink"/>
            <w:sz w:val="22"/>
            <w:szCs w:val="22"/>
          </w:rPr>
          <w:t>3.6.1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_Toc196170329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631597F2" w14:textId="6B3B2294"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0" w:history="1">
        <w:r w:rsidRPr="00825AFA">
          <w:rPr>
            <w:rStyle w:val="Hyperlink"/>
            <w:sz w:val="22"/>
            <w:szCs w:val="22"/>
          </w:rPr>
          <w:t>3.6.2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_Toc196170330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4E730CD5" w14:textId="5FBA33F2"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1" w:history="1">
        <w:r w:rsidRPr="00825AFA">
          <w:rPr>
            <w:rStyle w:val="Hyperlink"/>
            <w:sz w:val="22"/>
            <w:szCs w:val="22"/>
          </w:rPr>
          <w:t>3.6.3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_Toc196170331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2EC03321" w14:textId="181A13E4"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32" w:history="1">
        <w:r w:rsidRPr="00825AFA">
          <w:rPr>
            <w:rStyle w:val="Hyperlink"/>
            <w:sz w:val="22"/>
            <w:szCs w:val="22"/>
          </w:rPr>
          <w:t>3.7 Đặc tả tính năng "Cập nhật thông tin kỳ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_Toc196170332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1E76341C" w14:textId="419C324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3" w:history="1">
        <w:r w:rsidRPr="00825AFA">
          <w:rPr>
            <w:rStyle w:val="Hyperlink"/>
            <w:sz w:val="22"/>
            <w:szCs w:val="22"/>
          </w:rPr>
          <w:t>3.7.1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_Toc196170333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37B9D5B6" w14:textId="67B5DA1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4" w:history="1">
        <w:r w:rsidRPr="00825AFA">
          <w:rPr>
            <w:rStyle w:val="Hyperlink"/>
            <w:sz w:val="22"/>
            <w:szCs w:val="22"/>
          </w:rPr>
          <w:t>3.7.2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_Toc196170334 \h </w:instrText>
        </w:r>
        <w:r w:rsidRPr="00825AFA">
          <w:rPr>
            <w:webHidden/>
            <w:sz w:val="22"/>
            <w:szCs w:val="22"/>
          </w:rPr>
        </w:r>
        <w:r w:rsidRPr="00825AFA">
          <w:rPr>
            <w:webHidden/>
            <w:sz w:val="22"/>
            <w:szCs w:val="22"/>
          </w:rPr>
          <w:fldChar w:fldCharType="separate"/>
        </w:r>
        <w:r w:rsidRPr="00825AFA">
          <w:rPr>
            <w:webHidden/>
            <w:sz w:val="22"/>
            <w:szCs w:val="22"/>
          </w:rPr>
          <w:t>21</w:t>
        </w:r>
        <w:r w:rsidRPr="00825AFA">
          <w:rPr>
            <w:webHidden/>
            <w:sz w:val="22"/>
            <w:szCs w:val="22"/>
          </w:rPr>
          <w:fldChar w:fldCharType="end"/>
        </w:r>
      </w:hyperlink>
    </w:p>
    <w:p w14:paraId="6F488227" w14:textId="7CA20FB4"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5" w:history="1">
        <w:r w:rsidRPr="00825AFA">
          <w:rPr>
            <w:rStyle w:val="Hyperlink"/>
            <w:sz w:val="22"/>
            <w:szCs w:val="22"/>
          </w:rPr>
          <w:t>3.7.3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_Toc196170335 \h </w:instrText>
        </w:r>
        <w:r w:rsidRPr="00825AFA">
          <w:rPr>
            <w:webHidden/>
            <w:sz w:val="22"/>
            <w:szCs w:val="22"/>
          </w:rPr>
        </w:r>
        <w:r w:rsidRPr="00825AFA">
          <w:rPr>
            <w:webHidden/>
            <w:sz w:val="22"/>
            <w:szCs w:val="22"/>
          </w:rPr>
          <w:fldChar w:fldCharType="separate"/>
        </w:r>
        <w:r w:rsidRPr="00825AFA">
          <w:rPr>
            <w:webHidden/>
            <w:sz w:val="22"/>
            <w:szCs w:val="22"/>
          </w:rPr>
          <w:t>22</w:t>
        </w:r>
        <w:r w:rsidRPr="00825AFA">
          <w:rPr>
            <w:webHidden/>
            <w:sz w:val="22"/>
            <w:szCs w:val="22"/>
          </w:rPr>
          <w:fldChar w:fldCharType="end"/>
        </w:r>
      </w:hyperlink>
    </w:p>
    <w:p w14:paraId="4BB6069B" w14:textId="2E83A403"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36" w:history="1">
        <w:r w:rsidRPr="00825AFA">
          <w:rPr>
            <w:rStyle w:val="Hyperlink"/>
            <w:sz w:val="22"/>
            <w:szCs w:val="22"/>
          </w:rPr>
          <w:t>3.8 Đặc tả tính năng "Nhập điểm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_Toc196170336 \h </w:instrText>
        </w:r>
        <w:r w:rsidRPr="00825AFA">
          <w:rPr>
            <w:webHidden/>
            <w:sz w:val="22"/>
            <w:szCs w:val="22"/>
          </w:rPr>
        </w:r>
        <w:r w:rsidRPr="00825AFA">
          <w:rPr>
            <w:webHidden/>
            <w:sz w:val="22"/>
            <w:szCs w:val="22"/>
          </w:rPr>
          <w:fldChar w:fldCharType="separate"/>
        </w:r>
        <w:r w:rsidRPr="00825AFA">
          <w:rPr>
            <w:webHidden/>
            <w:sz w:val="22"/>
            <w:szCs w:val="22"/>
          </w:rPr>
          <w:t>22</w:t>
        </w:r>
        <w:r w:rsidRPr="00825AFA">
          <w:rPr>
            <w:webHidden/>
            <w:sz w:val="22"/>
            <w:szCs w:val="22"/>
          </w:rPr>
          <w:fldChar w:fldCharType="end"/>
        </w:r>
      </w:hyperlink>
    </w:p>
    <w:p w14:paraId="21284CA4" w14:textId="75409477"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7" w:history="1">
        <w:r w:rsidRPr="00825AFA">
          <w:rPr>
            <w:rStyle w:val="Hyperlink"/>
            <w:sz w:val="22"/>
            <w:szCs w:val="22"/>
          </w:rPr>
          <w:t>3.8.1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_Toc196170337 \h </w:instrText>
        </w:r>
        <w:r w:rsidRPr="00825AFA">
          <w:rPr>
            <w:webHidden/>
            <w:sz w:val="22"/>
            <w:szCs w:val="22"/>
          </w:rPr>
        </w:r>
        <w:r w:rsidRPr="00825AFA">
          <w:rPr>
            <w:webHidden/>
            <w:sz w:val="22"/>
            <w:szCs w:val="22"/>
          </w:rPr>
          <w:fldChar w:fldCharType="separate"/>
        </w:r>
        <w:r w:rsidRPr="00825AFA">
          <w:rPr>
            <w:webHidden/>
            <w:sz w:val="22"/>
            <w:szCs w:val="22"/>
          </w:rPr>
          <w:t>22</w:t>
        </w:r>
        <w:r w:rsidRPr="00825AFA">
          <w:rPr>
            <w:webHidden/>
            <w:sz w:val="22"/>
            <w:szCs w:val="22"/>
          </w:rPr>
          <w:fldChar w:fldCharType="end"/>
        </w:r>
      </w:hyperlink>
    </w:p>
    <w:p w14:paraId="2210EB60" w14:textId="53EEDC86"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8" w:history="1">
        <w:r w:rsidRPr="00825AFA">
          <w:rPr>
            <w:rStyle w:val="Hyperlink"/>
            <w:sz w:val="22"/>
            <w:szCs w:val="22"/>
          </w:rPr>
          <w:t>3.8.2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_Toc196170338 \h </w:instrText>
        </w:r>
        <w:r w:rsidRPr="00825AFA">
          <w:rPr>
            <w:webHidden/>
            <w:sz w:val="22"/>
            <w:szCs w:val="22"/>
          </w:rPr>
        </w:r>
        <w:r w:rsidRPr="00825AFA">
          <w:rPr>
            <w:webHidden/>
            <w:sz w:val="22"/>
            <w:szCs w:val="22"/>
          </w:rPr>
          <w:fldChar w:fldCharType="separate"/>
        </w:r>
        <w:r w:rsidRPr="00825AFA">
          <w:rPr>
            <w:webHidden/>
            <w:sz w:val="22"/>
            <w:szCs w:val="22"/>
          </w:rPr>
          <w:t>22</w:t>
        </w:r>
        <w:r w:rsidRPr="00825AFA">
          <w:rPr>
            <w:webHidden/>
            <w:sz w:val="22"/>
            <w:szCs w:val="22"/>
          </w:rPr>
          <w:fldChar w:fldCharType="end"/>
        </w:r>
      </w:hyperlink>
    </w:p>
    <w:p w14:paraId="7E227366" w14:textId="1DD18A6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39" w:history="1">
        <w:r w:rsidRPr="00825AFA">
          <w:rPr>
            <w:rStyle w:val="Hyperlink"/>
            <w:sz w:val="22"/>
            <w:szCs w:val="22"/>
          </w:rPr>
          <w:t>3.8.3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_Toc196170339 \h </w:instrText>
        </w:r>
        <w:r w:rsidRPr="00825AFA">
          <w:rPr>
            <w:webHidden/>
            <w:sz w:val="22"/>
            <w:szCs w:val="22"/>
          </w:rPr>
        </w:r>
        <w:r w:rsidRPr="00825AFA">
          <w:rPr>
            <w:webHidden/>
            <w:sz w:val="22"/>
            <w:szCs w:val="22"/>
          </w:rPr>
          <w:fldChar w:fldCharType="separate"/>
        </w:r>
        <w:r w:rsidRPr="00825AFA">
          <w:rPr>
            <w:webHidden/>
            <w:sz w:val="22"/>
            <w:szCs w:val="22"/>
          </w:rPr>
          <w:t>23</w:t>
        </w:r>
        <w:r w:rsidRPr="00825AFA">
          <w:rPr>
            <w:webHidden/>
            <w:sz w:val="22"/>
            <w:szCs w:val="22"/>
          </w:rPr>
          <w:fldChar w:fldCharType="end"/>
        </w:r>
      </w:hyperlink>
    </w:p>
    <w:p w14:paraId="0AB212BC" w14:textId="4A50F321"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40" w:history="1">
        <w:r w:rsidRPr="00825AFA">
          <w:rPr>
            <w:rStyle w:val="Hyperlink"/>
            <w:sz w:val="22"/>
            <w:szCs w:val="22"/>
          </w:rPr>
          <w:t>3.9 Đặc tả tính năng "Xuất file điểm"</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_Toc196170340 \h </w:instrText>
        </w:r>
        <w:r w:rsidRPr="00825AFA">
          <w:rPr>
            <w:webHidden/>
            <w:sz w:val="22"/>
            <w:szCs w:val="22"/>
          </w:rPr>
        </w:r>
        <w:r w:rsidRPr="00825AFA">
          <w:rPr>
            <w:webHidden/>
            <w:sz w:val="22"/>
            <w:szCs w:val="22"/>
          </w:rPr>
          <w:fldChar w:fldCharType="separate"/>
        </w:r>
        <w:r w:rsidRPr="00825AFA">
          <w:rPr>
            <w:webHidden/>
            <w:sz w:val="22"/>
            <w:szCs w:val="22"/>
          </w:rPr>
          <w:t>23</w:t>
        </w:r>
        <w:r w:rsidRPr="00825AFA">
          <w:rPr>
            <w:webHidden/>
            <w:sz w:val="22"/>
            <w:szCs w:val="22"/>
          </w:rPr>
          <w:fldChar w:fldCharType="end"/>
        </w:r>
      </w:hyperlink>
    </w:p>
    <w:p w14:paraId="6C856161" w14:textId="10FDAF66"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1" w:history="1">
        <w:r w:rsidRPr="00825AFA">
          <w:rPr>
            <w:rStyle w:val="Hyperlink"/>
            <w:sz w:val="22"/>
            <w:szCs w:val="22"/>
          </w:rPr>
          <w:t>3.9.1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_Toc196170341 \h </w:instrText>
        </w:r>
        <w:r w:rsidRPr="00825AFA">
          <w:rPr>
            <w:webHidden/>
            <w:sz w:val="22"/>
            <w:szCs w:val="22"/>
          </w:rPr>
        </w:r>
        <w:r w:rsidRPr="00825AFA">
          <w:rPr>
            <w:webHidden/>
            <w:sz w:val="22"/>
            <w:szCs w:val="22"/>
          </w:rPr>
          <w:fldChar w:fldCharType="separate"/>
        </w:r>
        <w:r w:rsidRPr="00825AFA">
          <w:rPr>
            <w:webHidden/>
            <w:sz w:val="22"/>
            <w:szCs w:val="22"/>
          </w:rPr>
          <w:t>23</w:t>
        </w:r>
        <w:r w:rsidRPr="00825AFA">
          <w:rPr>
            <w:webHidden/>
            <w:sz w:val="22"/>
            <w:szCs w:val="22"/>
          </w:rPr>
          <w:fldChar w:fldCharType="end"/>
        </w:r>
      </w:hyperlink>
    </w:p>
    <w:p w14:paraId="53F5B116" w14:textId="06312C3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2" w:history="1">
        <w:r w:rsidRPr="00825AFA">
          <w:rPr>
            <w:rStyle w:val="Hyperlink"/>
            <w:sz w:val="22"/>
            <w:szCs w:val="22"/>
          </w:rPr>
          <w:t>3.9.2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_Toc196170342 \h </w:instrText>
        </w:r>
        <w:r w:rsidRPr="00825AFA">
          <w:rPr>
            <w:webHidden/>
            <w:sz w:val="22"/>
            <w:szCs w:val="22"/>
          </w:rPr>
        </w:r>
        <w:r w:rsidRPr="00825AFA">
          <w:rPr>
            <w:webHidden/>
            <w:sz w:val="22"/>
            <w:szCs w:val="22"/>
          </w:rPr>
          <w:fldChar w:fldCharType="separate"/>
        </w:r>
        <w:r w:rsidRPr="00825AFA">
          <w:rPr>
            <w:webHidden/>
            <w:sz w:val="22"/>
            <w:szCs w:val="22"/>
          </w:rPr>
          <w:t>23</w:t>
        </w:r>
        <w:r w:rsidRPr="00825AFA">
          <w:rPr>
            <w:webHidden/>
            <w:sz w:val="22"/>
            <w:szCs w:val="22"/>
          </w:rPr>
          <w:fldChar w:fldCharType="end"/>
        </w:r>
      </w:hyperlink>
    </w:p>
    <w:p w14:paraId="139773BC" w14:textId="65A04E0A"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3" w:history="1">
        <w:r w:rsidRPr="00825AFA">
          <w:rPr>
            <w:rStyle w:val="Hyperlink"/>
            <w:sz w:val="22"/>
            <w:szCs w:val="22"/>
          </w:rPr>
          <w:t>3.9.3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_Toc196170343 \h </w:instrText>
        </w:r>
        <w:r w:rsidRPr="00825AFA">
          <w:rPr>
            <w:webHidden/>
            <w:sz w:val="22"/>
            <w:szCs w:val="22"/>
          </w:rPr>
        </w:r>
        <w:r w:rsidRPr="00825AFA">
          <w:rPr>
            <w:webHidden/>
            <w:sz w:val="22"/>
            <w:szCs w:val="22"/>
          </w:rPr>
          <w:fldChar w:fldCharType="separate"/>
        </w:r>
        <w:r w:rsidRPr="00825AFA">
          <w:rPr>
            <w:webHidden/>
            <w:sz w:val="22"/>
            <w:szCs w:val="22"/>
          </w:rPr>
          <w:t>23</w:t>
        </w:r>
        <w:r w:rsidRPr="00825AFA">
          <w:rPr>
            <w:webHidden/>
            <w:sz w:val="22"/>
            <w:szCs w:val="22"/>
          </w:rPr>
          <w:fldChar w:fldCharType="end"/>
        </w:r>
      </w:hyperlink>
    </w:p>
    <w:p w14:paraId="343FA580" w14:textId="15D06FF4"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44" w:history="1">
        <w:r w:rsidRPr="00825AFA">
          <w:rPr>
            <w:rStyle w:val="Hyperlink"/>
            <w:sz w:val="22"/>
            <w:szCs w:val="22"/>
          </w:rPr>
          <w:t>3.10 Đặc tả tính năng "Xóa kỳ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_Toc196170344 \h </w:instrText>
        </w:r>
        <w:r w:rsidRPr="00825AFA">
          <w:rPr>
            <w:webHidden/>
            <w:sz w:val="22"/>
            <w:szCs w:val="22"/>
          </w:rPr>
        </w:r>
        <w:r w:rsidRPr="00825AFA">
          <w:rPr>
            <w:webHidden/>
            <w:sz w:val="22"/>
            <w:szCs w:val="22"/>
          </w:rPr>
          <w:fldChar w:fldCharType="separate"/>
        </w:r>
        <w:r w:rsidRPr="00825AFA">
          <w:rPr>
            <w:webHidden/>
            <w:sz w:val="22"/>
            <w:szCs w:val="22"/>
          </w:rPr>
          <w:t>24</w:t>
        </w:r>
        <w:r w:rsidRPr="00825AFA">
          <w:rPr>
            <w:webHidden/>
            <w:sz w:val="22"/>
            <w:szCs w:val="22"/>
          </w:rPr>
          <w:fldChar w:fldCharType="end"/>
        </w:r>
      </w:hyperlink>
    </w:p>
    <w:p w14:paraId="08BCEDCE" w14:textId="434394C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5" w:history="1">
        <w:r w:rsidRPr="00825AFA">
          <w:rPr>
            <w:rStyle w:val="Hyperlink"/>
            <w:sz w:val="22"/>
            <w:szCs w:val="22"/>
          </w:rPr>
          <w:t>3.10.1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_Toc196170345 \h </w:instrText>
        </w:r>
        <w:r w:rsidRPr="00825AFA">
          <w:rPr>
            <w:webHidden/>
            <w:sz w:val="22"/>
            <w:szCs w:val="22"/>
          </w:rPr>
        </w:r>
        <w:r w:rsidRPr="00825AFA">
          <w:rPr>
            <w:webHidden/>
            <w:sz w:val="22"/>
            <w:szCs w:val="22"/>
          </w:rPr>
          <w:fldChar w:fldCharType="separate"/>
        </w:r>
        <w:r w:rsidRPr="00825AFA">
          <w:rPr>
            <w:webHidden/>
            <w:sz w:val="22"/>
            <w:szCs w:val="22"/>
          </w:rPr>
          <w:t>24</w:t>
        </w:r>
        <w:r w:rsidRPr="00825AFA">
          <w:rPr>
            <w:webHidden/>
            <w:sz w:val="22"/>
            <w:szCs w:val="22"/>
          </w:rPr>
          <w:fldChar w:fldCharType="end"/>
        </w:r>
      </w:hyperlink>
    </w:p>
    <w:p w14:paraId="52FBA431" w14:textId="4478A4B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6" w:history="1">
        <w:r w:rsidRPr="00825AFA">
          <w:rPr>
            <w:rStyle w:val="Hyperlink"/>
            <w:sz w:val="22"/>
            <w:szCs w:val="22"/>
          </w:rPr>
          <w:t>3.10.2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_Toc196170346 \h </w:instrText>
        </w:r>
        <w:r w:rsidRPr="00825AFA">
          <w:rPr>
            <w:webHidden/>
            <w:sz w:val="22"/>
            <w:szCs w:val="22"/>
          </w:rPr>
        </w:r>
        <w:r w:rsidRPr="00825AFA">
          <w:rPr>
            <w:webHidden/>
            <w:sz w:val="22"/>
            <w:szCs w:val="22"/>
          </w:rPr>
          <w:fldChar w:fldCharType="separate"/>
        </w:r>
        <w:r w:rsidRPr="00825AFA">
          <w:rPr>
            <w:webHidden/>
            <w:sz w:val="22"/>
            <w:szCs w:val="22"/>
          </w:rPr>
          <w:t>24</w:t>
        </w:r>
        <w:r w:rsidRPr="00825AFA">
          <w:rPr>
            <w:webHidden/>
            <w:sz w:val="22"/>
            <w:szCs w:val="22"/>
          </w:rPr>
          <w:fldChar w:fldCharType="end"/>
        </w:r>
      </w:hyperlink>
    </w:p>
    <w:p w14:paraId="1AD6DA06" w14:textId="10A91BA4"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7" w:history="1">
        <w:r w:rsidRPr="00825AFA">
          <w:rPr>
            <w:rStyle w:val="Hyperlink"/>
            <w:sz w:val="22"/>
            <w:szCs w:val="22"/>
          </w:rPr>
          <w:t>3.10.3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_Toc196170347 \h </w:instrText>
        </w:r>
        <w:r w:rsidRPr="00825AFA">
          <w:rPr>
            <w:webHidden/>
            <w:sz w:val="22"/>
            <w:szCs w:val="22"/>
          </w:rPr>
        </w:r>
        <w:r w:rsidRPr="00825AFA">
          <w:rPr>
            <w:webHidden/>
            <w:sz w:val="22"/>
            <w:szCs w:val="22"/>
          </w:rPr>
          <w:fldChar w:fldCharType="separate"/>
        </w:r>
        <w:r w:rsidRPr="00825AFA">
          <w:rPr>
            <w:webHidden/>
            <w:sz w:val="22"/>
            <w:szCs w:val="22"/>
          </w:rPr>
          <w:t>24</w:t>
        </w:r>
        <w:r w:rsidRPr="00825AFA">
          <w:rPr>
            <w:webHidden/>
            <w:sz w:val="22"/>
            <w:szCs w:val="22"/>
          </w:rPr>
          <w:fldChar w:fldCharType="end"/>
        </w:r>
      </w:hyperlink>
    </w:p>
    <w:p w14:paraId="3F76D313" w14:textId="18D7BD35"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48" w:history="1">
        <w:r w:rsidRPr="00825AFA">
          <w:rPr>
            <w:rStyle w:val="Hyperlink"/>
            <w:sz w:val="22"/>
            <w:szCs w:val="22"/>
          </w:rPr>
          <w:t>3.11 Đặc tả tính năng "Cập nhật danh sách kỳ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_Toc196170348 \h </w:instrText>
        </w:r>
        <w:r w:rsidRPr="00825AFA">
          <w:rPr>
            <w:webHidden/>
            <w:sz w:val="22"/>
            <w:szCs w:val="22"/>
          </w:rPr>
        </w:r>
        <w:r w:rsidRPr="00825AFA">
          <w:rPr>
            <w:webHidden/>
            <w:sz w:val="22"/>
            <w:szCs w:val="22"/>
          </w:rPr>
          <w:fldChar w:fldCharType="separate"/>
        </w:r>
        <w:r w:rsidRPr="00825AFA">
          <w:rPr>
            <w:webHidden/>
            <w:sz w:val="22"/>
            <w:szCs w:val="22"/>
          </w:rPr>
          <w:t>25</w:t>
        </w:r>
        <w:r w:rsidRPr="00825AFA">
          <w:rPr>
            <w:webHidden/>
            <w:sz w:val="22"/>
            <w:szCs w:val="22"/>
          </w:rPr>
          <w:fldChar w:fldCharType="end"/>
        </w:r>
      </w:hyperlink>
    </w:p>
    <w:p w14:paraId="4C8C50E6" w14:textId="4548C56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49" w:history="1">
        <w:r w:rsidRPr="00825AFA">
          <w:rPr>
            <w:rStyle w:val="Hyperlink"/>
            <w:sz w:val="22"/>
            <w:szCs w:val="22"/>
          </w:rPr>
          <w:t>3.11.1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_Toc196170349 \h </w:instrText>
        </w:r>
        <w:r w:rsidRPr="00825AFA">
          <w:rPr>
            <w:webHidden/>
            <w:sz w:val="22"/>
            <w:szCs w:val="22"/>
          </w:rPr>
        </w:r>
        <w:r w:rsidRPr="00825AFA">
          <w:rPr>
            <w:webHidden/>
            <w:sz w:val="22"/>
            <w:szCs w:val="22"/>
          </w:rPr>
          <w:fldChar w:fldCharType="separate"/>
        </w:r>
        <w:r w:rsidRPr="00825AFA">
          <w:rPr>
            <w:webHidden/>
            <w:sz w:val="22"/>
            <w:szCs w:val="22"/>
          </w:rPr>
          <w:t>25</w:t>
        </w:r>
        <w:r w:rsidRPr="00825AFA">
          <w:rPr>
            <w:webHidden/>
            <w:sz w:val="22"/>
            <w:szCs w:val="22"/>
          </w:rPr>
          <w:fldChar w:fldCharType="end"/>
        </w:r>
      </w:hyperlink>
    </w:p>
    <w:p w14:paraId="3E086EF5" w14:textId="31A2EFE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0" w:history="1">
        <w:r w:rsidRPr="00825AFA">
          <w:rPr>
            <w:rStyle w:val="Hyperlink"/>
            <w:sz w:val="22"/>
            <w:szCs w:val="22"/>
          </w:rPr>
          <w:t>3.11.2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_Toc196170350 \h </w:instrText>
        </w:r>
        <w:r w:rsidRPr="00825AFA">
          <w:rPr>
            <w:webHidden/>
            <w:sz w:val="22"/>
            <w:szCs w:val="22"/>
          </w:rPr>
        </w:r>
        <w:r w:rsidRPr="00825AFA">
          <w:rPr>
            <w:webHidden/>
            <w:sz w:val="22"/>
            <w:szCs w:val="22"/>
          </w:rPr>
          <w:fldChar w:fldCharType="separate"/>
        </w:r>
        <w:r w:rsidRPr="00825AFA">
          <w:rPr>
            <w:webHidden/>
            <w:sz w:val="22"/>
            <w:szCs w:val="22"/>
          </w:rPr>
          <w:t>25</w:t>
        </w:r>
        <w:r w:rsidRPr="00825AFA">
          <w:rPr>
            <w:webHidden/>
            <w:sz w:val="22"/>
            <w:szCs w:val="22"/>
          </w:rPr>
          <w:fldChar w:fldCharType="end"/>
        </w:r>
      </w:hyperlink>
    </w:p>
    <w:p w14:paraId="649579F4" w14:textId="0992ECAC"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1" w:history="1">
        <w:r w:rsidRPr="00825AFA">
          <w:rPr>
            <w:rStyle w:val="Hyperlink"/>
            <w:sz w:val="22"/>
            <w:szCs w:val="22"/>
          </w:rPr>
          <w:t>3.11.3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_Toc196170351 \h </w:instrText>
        </w:r>
        <w:r w:rsidRPr="00825AFA">
          <w:rPr>
            <w:webHidden/>
            <w:sz w:val="22"/>
            <w:szCs w:val="22"/>
          </w:rPr>
        </w:r>
        <w:r w:rsidRPr="00825AFA">
          <w:rPr>
            <w:webHidden/>
            <w:sz w:val="22"/>
            <w:szCs w:val="22"/>
          </w:rPr>
          <w:fldChar w:fldCharType="separate"/>
        </w:r>
        <w:r w:rsidRPr="00825AFA">
          <w:rPr>
            <w:webHidden/>
            <w:sz w:val="22"/>
            <w:szCs w:val="22"/>
          </w:rPr>
          <w:t>25</w:t>
        </w:r>
        <w:r w:rsidRPr="00825AFA">
          <w:rPr>
            <w:webHidden/>
            <w:sz w:val="22"/>
            <w:szCs w:val="22"/>
          </w:rPr>
          <w:fldChar w:fldCharType="end"/>
        </w:r>
      </w:hyperlink>
    </w:p>
    <w:p w14:paraId="55747462" w14:textId="3E69458D"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52" w:history="1">
        <w:r w:rsidRPr="00825AFA">
          <w:rPr>
            <w:rStyle w:val="Hyperlink"/>
            <w:sz w:val="22"/>
            <w:szCs w:val="22"/>
          </w:rPr>
          <w:t>3.12 Đặc tả tính năng "Chỉnh sửa điểm"</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_Toc196170352 \h </w:instrText>
        </w:r>
        <w:r w:rsidRPr="00825AFA">
          <w:rPr>
            <w:webHidden/>
            <w:sz w:val="22"/>
            <w:szCs w:val="22"/>
          </w:rPr>
        </w:r>
        <w:r w:rsidRPr="00825AFA">
          <w:rPr>
            <w:webHidden/>
            <w:sz w:val="22"/>
            <w:szCs w:val="22"/>
          </w:rPr>
          <w:fldChar w:fldCharType="separate"/>
        </w:r>
        <w:r w:rsidRPr="00825AFA">
          <w:rPr>
            <w:webHidden/>
            <w:sz w:val="22"/>
            <w:szCs w:val="22"/>
          </w:rPr>
          <w:t>26</w:t>
        </w:r>
        <w:r w:rsidRPr="00825AFA">
          <w:rPr>
            <w:webHidden/>
            <w:sz w:val="22"/>
            <w:szCs w:val="22"/>
          </w:rPr>
          <w:fldChar w:fldCharType="end"/>
        </w:r>
      </w:hyperlink>
    </w:p>
    <w:p w14:paraId="6FA1BF45" w14:textId="78B02F0B"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3" w:history="1">
        <w:r w:rsidRPr="00825AFA">
          <w:rPr>
            <w:rStyle w:val="Hyperlink"/>
            <w:sz w:val="22"/>
            <w:szCs w:val="22"/>
          </w:rPr>
          <w:t>3.12.1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_Toc196170353 \h </w:instrText>
        </w:r>
        <w:r w:rsidRPr="00825AFA">
          <w:rPr>
            <w:webHidden/>
            <w:sz w:val="22"/>
            <w:szCs w:val="22"/>
          </w:rPr>
        </w:r>
        <w:r w:rsidRPr="00825AFA">
          <w:rPr>
            <w:webHidden/>
            <w:sz w:val="22"/>
            <w:szCs w:val="22"/>
          </w:rPr>
          <w:fldChar w:fldCharType="separate"/>
        </w:r>
        <w:r w:rsidRPr="00825AFA">
          <w:rPr>
            <w:webHidden/>
            <w:sz w:val="22"/>
            <w:szCs w:val="22"/>
          </w:rPr>
          <w:t>26</w:t>
        </w:r>
        <w:r w:rsidRPr="00825AFA">
          <w:rPr>
            <w:webHidden/>
            <w:sz w:val="22"/>
            <w:szCs w:val="22"/>
          </w:rPr>
          <w:fldChar w:fldCharType="end"/>
        </w:r>
      </w:hyperlink>
    </w:p>
    <w:p w14:paraId="2B33BAF2" w14:textId="493D1FC6"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4" w:history="1">
        <w:r w:rsidRPr="00825AFA">
          <w:rPr>
            <w:rStyle w:val="Hyperlink"/>
            <w:sz w:val="22"/>
            <w:szCs w:val="22"/>
          </w:rPr>
          <w:t>3.12.2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_Toc196170354 \h </w:instrText>
        </w:r>
        <w:r w:rsidRPr="00825AFA">
          <w:rPr>
            <w:webHidden/>
            <w:sz w:val="22"/>
            <w:szCs w:val="22"/>
          </w:rPr>
        </w:r>
        <w:r w:rsidRPr="00825AFA">
          <w:rPr>
            <w:webHidden/>
            <w:sz w:val="22"/>
            <w:szCs w:val="22"/>
          </w:rPr>
          <w:fldChar w:fldCharType="separate"/>
        </w:r>
        <w:r w:rsidRPr="00825AFA">
          <w:rPr>
            <w:webHidden/>
            <w:sz w:val="22"/>
            <w:szCs w:val="22"/>
          </w:rPr>
          <w:t>26</w:t>
        </w:r>
        <w:r w:rsidRPr="00825AFA">
          <w:rPr>
            <w:webHidden/>
            <w:sz w:val="22"/>
            <w:szCs w:val="22"/>
          </w:rPr>
          <w:fldChar w:fldCharType="end"/>
        </w:r>
      </w:hyperlink>
    </w:p>
    <w:p w14:paraId="7A979992" w14:textId="5361E64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5" w:history="1">
        <w:r w:rsidRPr="00825AFA">
          <w:rPr>
            <w:rStyle w:val="Hyperlink"/>
            <w:sz w:val="22"/>
            <w:szCs w:val="22"/>
          </w:rPr>
          <w:t>3.12.3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_Toc196170355 \h </w:instrText>
        </w:r>
        <w:r w:rsidRPr="00825AFA">
          <w:rPr>
            <w:webHidden/>
            <w:sz w:val="22"/>
            <w:szCs w:val="22"/>
          </w:rPr>
        </w:r>
        <w:r w:rsidRPr="00825AFA">
          <w:rPr>
            <w:webHidden/>
            <w:sz w:val="22"/>
            <w:szCs w:val="22"/>
          </w:rPr>
          <w:fldChar w:fldCharType="separate"/>
        </w:r>
        <w:r w:rsidRPr="00825AFA">
          <w:rPr>
            <w:webHidden/>
            <w:sz w:val="22"/>
            <w:szCs w:val="22"/>
          </w:rPr>
          <w:t>26</w:t>
        </w:r>
        <w:r w:rsidRPr="00825AFA">
          <w:rPr>
            <w:webHidden/>
            <w:sz w:val="22"/>
            <w:szCs w:val="22"/>
          </w:rPr>
          <w:fldChar w:fldCharType="end"/>
        </w:r>
      </w:hyperlink>
    </w:p>
    <w:p w14:paraId="24EB7711" w14:textId="79E33900"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56" w:history="1">
        <w:r w:rsidRPr="00825AFA">
          <w:rPr>
            <w:rStyle w:val="Hyperlink"/>
            <w:sz w:val="22"/>
            <w:szCs w:val="22"/>
          </w:rPr>
          <w:t>3.13 Đặc tả tính năng "Xét duyệt kết quả"</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_Toc196170356 \h </w:instrText>
        </w:r>
        <w:r w:rsidRPr="00825AFA">
          <w:rPr>
            <w:webHidden/>
            <w:sz w:val="22"/>
            <w:szCs w:val="22"/>
          </w:rPr>
        </w:r>
        <w:r w:rsidRPr="00825AFA">
          <w:rPr>
            <w:webHidden/>
            <w:sz w:val="22"/>
            <w:szCs w:val="22"/>
          </w:rPr>
          <w:fldChar w:fldCharType="separate"/>
        </w:r>
        <w:r w:rsidRPr="00825AFA">
          <w:rPr>
            <w:webHidden/>
            <w:sz w:val="22"/>
            <w:szCs w:val="22"/>
          </w:rPr>
          <w:t>27</w:t>
        </w:r>
        <w:r w:rsidRPr="00825AFA">
          <w:rPr>
            <w:webHidden/>
            <w:sz w:val="22"/>
            <w:szCs w:val="22"/>
          </w:rPr>
          <w:fldChar w:fldCharType="end"/>
        </w:r>
      </w:hyperlink>
    </w:p>
    <w:p w14:paraId="784398EB" w14:textId="2C1149C3"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7" w:history="1">
        <w:r w:rsidRPr="00825AFA">
          <w:rPr>
            <w:rStyle w:val="Hyperlink"/>
            <w:sz w:val="22"/>
            <w:szCs w:val="22"/>
          </w:rPr>
          <w:t>3.13.1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_Toc196170357 \h </w:instrText>
        </w:r>
        <w:r w:rsidRPr="00825AFA">
          <w:rPr>
            <w:webHidden/>
            <w:sz w:val="22"/>
            <w:szCs w:val="22"/>
          </w:rPr>
        </w:r>
        <w:r w:rsidRPr="00825AFA">
          <w:rPr>
            <w:webHidden/>
            <w:sz w:val="22"/>
            <w:szCs w:val="22"/>
          </w:rPr>
          <w:fldChar w:fldCharType="separate"/>
        </w:r>
        <w:r w:rsidRPr="00825AFA">
          <w:rPr>
            <w:webHidden/>
            <w:sz w:val="22"/>
            <w:szCs w:val="22"/>
          </w:rPr>
          <w:t>27</w:t>
        </w:r>
        <w:r w:rsidRPr="00825AFA">
          <w:rPr>
            <w:webHidden/>
            <w:sz w:val="22"/>
            <w:szCs w:val="22"/>
          </w:rPr>
          <w:fldChar w:fldCharType="end"/>
        </w:r>
      </w:hyperlink>
    </w:p>
    <w:p w14:paraId="544E7617" w14:textId="66983D6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8" w:history="1">
        <w:r w:rsidRPr="00825AFA">
          <w:rPr>
            <w:rStyle w:val="Hyperlink"/>
            <w:sz w:val="22"/>
            <w:szCs w:val="22"/>
          </w:rPr>
          <w:t>3.13.2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_Toc196170358 \h </w:instrText>
        </w:r>
        <w:r w:rsidRPr="00825AFA">
          <w:rPr>
            <w:webHidden/>
            <w:sz w:val="22"/>
            <w:szCs w:val="22"/>
          </w:rPr>
        </w:r>
        <w:r w:rsidRPr="00825AFA">
          <w:rPr>
            <w:webHidden/>
            <w:sz w:val="22"/>
            <w:szCs w:val="22"/>
          </w:rPr>
          <w:fldChar w:fldCharType="separate"/>
        </w:r>
        <w:r w:rsidRPr="00825AFA">
          <w:rPr>
            <w:webHidden/>
            <w:sz w:val="22"/>
            <w:szCs w:val="22"/>
          </w:rPr>
          <w:t>27</w:t>
        </w:r>
        <w:r w:rsidRPr="00825AFA">
          <w:rPr>
            <w:webHidden/>
            <w:sz w:val="22"/>
            <w:szCs w:val="22"/>
          </w:rPr>
          <w:fldChar w:fldCharType="end"/>
        </w:r>
      </w:hyperlink>
    </w:p>
    <w:p w14:paraId="611540F9" w14:textId="6349C63A"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59" w:history="1">
        <w:r w:rsidRPr="00825AFA">
          <w:rPr>
            <w:rStyle w:val="Hyperlink"/>
            <w:sz w:val="22"/>
            <w:szCs w:val="22"/>
          </w:rPr>
          <w:t>3.13.3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_Toc196170359 \h </w:instrText>
        </w:r>
        <w:r w:rsidRPr="00825AFA">
          <w:rPr>
            <w:webHidden/>
            <w:sz w:val="22"/>
            <w:szCs w:val="22"/>
          </w:rPr>
        </w:r>
        <w:r w:rsidRPr="00825AFA">
          <w:rPr>
            <w:webHidden/>
            <w:sz w:val="22"/>
            <w:szCs w:val="22"/>
          </w:rPr>
          <w:fldChar w:fldCharType="separate"/>
        </w:r>
        <w:r w:rsidRPr="00825AFA">
          <w:rPr>
            <w:webHidden/>
            <w:sz w:val="22"/>
            <w:szCs w:val="22"/>
          </w:rPr>
          <w:t>27</w:t>
        </w:r>
        <w:r w:rsidRPr="00825AFA">
          <w:rPr>
            <w:webHidden/>
            <w:sz w:val="22"/>
            <w:szCs w:val="22"/>
          </w:rPr>
          <w:fldChar w:fldCharType="end"/>
        </w:r>
      </w:hyperlink>
    </w:p>
    <w:p w14:paraId="076A6A86" w14:textId="35774309"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60" w:history="1">
        <w:r w:rsidRPr="00825AFA">
          <w:rPr>
            <w:rStyle w:val="Hyperlink"/>
            <w:sz w:val="22"/>
            <w:szCs w:val="22"/>
          </w:rPr>
          <w:t>3.14 Đặc tả tính năng "Bảo lưu kết quả"</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_Toc196170360 \h </w:instrText>
        </w:r>
        <w:r w:rsidRPr="00825AFA">
          <w:rPr>
            <w:webHidden/>
            <w:sz w:val="22"/>
            <w:szCs w:val="22"/>
          </w:rPr>
        </w:r>
        <w:r w:rsidRPr="00825AFA">
          <w:rPr>
            <w:webHidden/>
            <w:sz w:val="22"/>
            <w:szCs w:val="22"/>
          </w:rPr>
          <w:fldChar w:fldCharType="separate"/>
        </w:r>
        <w:r w:rsidRPr="00825AFA">
          <w:rPr>
            <w:webHidden/>
            <w:sz w:val="22"/>
            <w:szCs w:val="22"/>
          </w:rPr>
          <w:t>28</w:t>
        </w:r>
        <w:r w:rsidRPr="00825AFA">
          <w:rPr>
            <w:webHidden/>
            <w:sz w:val="22"/>
            <w:szCs w:val="22"/>
          </w:rPr>
          <w:fldChar w:fldCharType="end"/>
        </w:r>
      </w:hyperlink>
    </w:p>
    <w:p w14:paraId="188556E5" w14:textId="6D5336D3"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1" w:history="1">
        <w:r w:rsidRPr="00825AFA">
          <w:rPr>
            <w:rStyle w:val="Hyperlink"/>
            <w:sz w:val="22"/>
            <w:szCs w:val="22"/>
          </w:rPr>
          <w:t>3.14.1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_Toc196170361 \h </w:instrText>
        </w:r>
        <w:r w:rsidRPr="00825AFA">
          <w:rPr>
            <w:webHidden/>
            <w:sz w:val="22"/>
            <w:szCs w:val="22"/>
          </w:rPr>
        </w:r>
        <w:r w:rsidRPr="00825AFA">
          <w:rPr>
            <w:webHidden/>
            <w:sz w:val="22"/>
            <w:szCs w:val="22"/>
          </w:rPr>
          <w:fldChar w:fldCharType="separate"/>
        </w:r>
        <w:r w:rsidRPr="00825AFA">
          <w:rPr>
            <w:webHidden/>
            <w:sz w:val="22"/>
            <w:szCs w:val="22"/>
          </w:rPr>
          <w:t>28</w:t>
        </w:r>
        <w:r w:rsidRPr="00825AFA">
          <w:rPr>
            <w:webHidden/>
            <w:sz w:val="22"/>
            <w:szCs w:val="22"/>
          </w:rPr>
          <w:fldChar w:fldCharType="end"/>
        </w:r>
      </w:hyperlink>
    </w:p>
    <w:p w14:paraId="4E635C38" w14:textId="06FC6C5B"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2" w:history="1">
        <w:r w:rsidRPr="00825AFA">
          <w:rPr>
            <w:rStyle w:val="Hyperlink"/>
            <w:sz w:val="22"/>
            <w:szCs w:val="22"/>
          </w:rPr>
          <w:t>3.14.2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_Toc196170362 \h </w:instrText>
        </w:r>
        <w:r w:rsidRPr="00825AFA">
          <w:rPr>
            <w:webHidden/>
            <w:sz w:val="22"/>
            <w:szCs w:val="22"/>
          </w:rPr>
        </w:r>
        <w:r w:rsidRPr="00825AFA">
          <w:rPr>
            <w:webHidden/>
            <w:sz w:val="22"/>
            <w:szCs w:val="22"/>
          </w:rPr>
          <w:fldChar w:fldCharType="separate"/>
        </w:r>
        <w:r w:rsidRPr="00825AFA">
          <w:rPr>
            <w:webHidden/>
            <w:sz w:val="22"/>
            <w:szCs w:val="22"/>
          </w:rPr>
          <w:t>28</w:t>
        </w:r>
        <w:r w:rsidRPr="00825AFA">
          <w:rPr>
            <w:webHidden/>
            <w:sz w:val="22"/>
            <w:szCs w:val="22"/>
          </w:rPr>
          <w:fldChar w:fldCharType="end"/>
        </w:r>
      </w:hyperlink>
    </w:p>
    <w:p w14:paraId="54D59FB1" w14:textId="7891C66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3" w:history="1">
        <w:r w:rsidRPr="00825AFA">
          <w:rPr>
            <w:rStyle w:val="Hyperlink"/>
            <w:sz w:val="22"/>
            <w:szCs w:val="22"/>
          </w:rPr>
          <w:t>3.14.3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_Toc196170363 \h </w:instrText>
        </w:r>
        <w:r w:rsidRPr="00825AFA">
          <w:rPr>
            <w:webHidden/>
            <w:sz w:val="22"/>
            <w:szCs w:val="22"/>
          </w:rPr>
        </w:r>
        <w:r w:rsidRPr="00825AFA">
          <w:rPr>
            <w:webHidden/>
            <w:sz w:val="22"/>
            <w:szCs w:val="22"/>
          </w:rPr>
          <w:fldChar w:fldCharType="separate"/>
        </w:r>
        <w:r w:rsidRPr="00825AFA">
          <w:rPr>
            <w:webHidden/>
            <w:sz w:val="22"/>
            <w:szCs w:val="22"/>
          </w:rPr>
          <w:t>28</w:t>
        </w:r>
        <w:r w:rsidRPr="00825AFA">
          <w:rPr>
            <w:webHidden/>
            <w:sz w:val="22"/>
            <w:szCs w:val="22"/>
          </w:rPr>
          <w:fldChar w:fldCharType="end"/>
        </w:r>
      </w:hyperlink>
    </w:p>
    <w:p w14:paraId="225C30DB" w14:textId="4B34FF46"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64" w:history="1">
        <w:r w:rsidRPr="00825AFA">
          <w:rPr>
            <w:rStyle w:val="Hyperlink"/>
            <w:sz w:val="22"/>
            <w:szCs w:val="22"/>
          </w:rPr>
          <w:t>3.15 Đặc tả tính năng "Tổng hợp kết quả"</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_Toc196170364 \h </w:instrText>
        </w:r>
        <w:r w:rsidRPr="00825AFA">
          <w:rPr>
            <w:webHidden/>
            <w:sz w:val="22"/>
            <w:szCs w:val="22"/>
          </w:rPr>
        </w:r>
        <w:r w:rsidRPr="00825AFA">
          <w:rPr>
            <w:webHidden/>
            <w:sz w:val="22"/>
            <w:szCs w:val="22"/>
          </w:rPr>
          <w:fldChar w:fldCharType="separate"/>
        </w:r>
        <w:r w:rsidRPr="00825AFA">
          <w:rPr>
            <w:webHidden/>
            <w:sz w:val="22"/>
            <w:szCs w:val="22"/>
          </w:rPr>
          <w:t>28</w:t>
        </w:r>
        <w:r w:rsidRPr="00825AFA">
          <w:rPr>
            <w:webHidden/>
            <w:sz w:val="22"/>
            <w:szCs w:val="22"/>
          </w:rPr>
          <w:fldChar w:fldCharType="end"/>
        </w:r>
      </w:hyperlink>
    </w:p>
    <w:p w14:paraId="45CAF615" w14:textId="3A937E06"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5" w:history="1">
        <w:r w:rsidRPr="00825AFA">
          <w:rPr>
            <w:rStyle w:val="Hyperlink"/>
            <w:sz w:val="22"/>
            <w:szCs w:val="22"/>
          </w:rPr>
          <w:t>3.15.1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_Toc196170365 \h </w:instrText>
        </w:r>
        <w:r w:rsidRPr="00825AFA">
          <w:rPr>
            <w:webHidden/>
            <w:sz w:val="22"/>
            <w:szCs w:val="22"/>
          </w:rPr>
        </w:r>
        <w:r w:rsidRPr="00825AFA">
          <w:rPr>
            <w:webHidden/>
            <w:sz w:val="22"/>
            <w:szCs w:val="22"/>
          </w:rPr>
          <w:fldChar w:fldCharType="separate"/>
        </w:r>
        <w:r w:rsidRPr="00825AFA">
          <w:rPr>
            <w:webHidden/>
            <w:sz w:val="22"/>
            <w:szCs w:val="22"/>
          </w:rPr>
          <w:t>28</w:t>
        </w:r>
        <w:r w:rsidRPr="00825AFA">
          <w:rPr>
            <w:webHidden/>
            <w:sz w:val="22"/>
            <w:szCs w:val="22"/>
          </w:rPr>
          <w:fldChar w:fldCharType="end"/>
        </w:r>
      </w:hyperlink>
    </w:p>
    <w:p w14:paraId="164F6A22" w14:textId="6A421297"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6" w:history="1">
        <w:r w:rsidRPr="00825AFA">
          <w:rPr>
            <w:rStyle w:val="Hyperlink"/>
            <w:sz w:val="22"/>
            <w:szCs w:val="22"/>
          </w:rPr>
          <w:t>3.15.2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_Toc196170366 \h </w:instrText>
        </w:r>
        <w:r w:rsidRPr="00825AFA">
          <w:rPr>
            <w:webHidden/>
            <w:sz w:val="22"/>
            <w:szCs w:val="22"/>
          </w:rPr>
        </w:r>
        <w:r w:rsidRPr="00825AFA">
          <w:rPr>
            <w:webHidden/>
            <w:sz w:val="22"/>
            <w:szCs w:val="22"/>
          </w:rPr>
          <w:fldChar w:fldCharType="separate"/>
        </w:r>
        <w:r w:rsidRPr="00825AFA">
          <w:rPr>
            <w:webHidden/>
            <w:sz w:val="22"/>
            <w:szCs w:val="22"/>
          </w:rPr>
          <w:t>29</w:t>
        </w:r>
        <w:r w:rsidRPr="00825AFA">
          <w:rPr>
            <w:webHidden/>
            <w:sz w:val="22"/>
            <w:szCs w:val="22"/>
          </w:rPr>
          <w:fldChar w:fldCharType="end"/>
        </w:r>
      </w:hyperlink>
    </w:p>
    <w:p w14:paraId="7FA76068" w14:textId="388B1F9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7" w:history="1">
        <w:r w:rsidRPr="00825AFA">
          <w:rPr>
            <w:rStyle w:val="Hyperlink"/>
            <w:sz w:val="22"/>
            <w:szCs w:val="22"/>
          </w:rPr>
          <w:t>3.15.3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_Toc196170367 \h </w:instrText>
        </w:r>
        <w:r w:rsidRPr="00825AFA">
          <w:rPr>
            <w:webHidden/>
            <w:sz w:val="22"/>
            <w:szCs w:val="22"/>
          </w:rPr>
        </w:r>
        <w:r w:rsidRPr="00825AFA">
          <w:rPr>
            <w:webHidden/>
            <w:sz w:val="22"/>
            <w:szCs w:val="22"/>
          </w:rPr>
          <w:fldChar w:fldCharType="separate"/>
        </w:r>
        <w:r w:rsidRPr="00825AFA">
          <w:rPr>
            <w:webHidden/>
            <w:sz w:val="22"/>
            <w:szCs w:val="22"/>
          </w:rPr>
          <w:t>29</w:t>
        </w:r>
        <w:r w:rsidRPr="00825AFA">
          <w:rPr>
            <w:webHidden/>
            <w:sz w:val="22"/>
            <w:szCs w:val="22"/>
          </w:rPr>
          <w:fldChar w:fldCharType="end"/>
        </w:r>
      </w:hyperlink>
    </w:p>
    <w:p w14:paraId="532A6F9D" w14:textId="5CD13F3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8" w:history="1">
        <w:r w:rsidRPr="00825AFA">
          <w:rPr>
            <w:rStyle w:val="Hyperlink"/>
            <w:sz w:val="22"/>
            <w:szCs w:val="22"/>
          </w:rPr>
          <w:t>3.16.1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_Toc196170368 \h </w:instrText>
        </w:r>
        <w:r w:rsidRPr="00825AFA">
          <w:rPr>
            <w:webHidden/>
            <w:sz w:val="22"/>
            <w:szCs w:val="22"/>
          </w:rPr>
        </w:r>
        <w:r w:rsidRPr="00825AFA">
          <w:rPr>
            <w:webHidden/>
            <w:sz w:val="22"/>
            <w:szCs w:val="22"/>
          </w:rPr>
          <w:fldChar w:fldCharType="separate"/>
        </w:r>
        <w:r w:rsidRPr="00825AFA">
          <w:rPr>
            <w:webHidden/>
            <w:sz w:val="22"/>
            <w:szCs w:val="22"/>
          </w:rPr>
          <w:t>30</w:t>
        </w:r>
        <w:r w:rsidRPr="00825AFA">
          <w:rPr>
            <w:webHidden/>
            <w:sz w:val="22"/>
            <w:szCs w:val="22"/>
          </w:rPr>
          <w:fldChar w:fldCharType="end"/>
        </w:r>
      </w:hyperlink>
    </w:p>
    <w:p w14:paraId="1E08C15D" w14:textId="0EC4D6F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69" w:history="1">
        <w:r w:rsidRPr="00825AFA">
          <w:rPr>
            <w:rStyle w:val="Hyperlink"/>
            <w:sz w:val="22"/>
            <w:szCs w:val="22"/>
          </w:rPr>
          <w:t>3.16.2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_Toc196170369 \h </w:instrText>
        </w:r>
        <w:r w:rsidRPr="00825AFA">
          <w:rPr>
            <w:webHidden/>
            <w:sz w:val="22"/>
            <w:szCs w:val="22"/>
          </w:rPr>
        </w:r>
        <w:r w:rsidRPr="00825AFA">
          <w:rPr>
            <w:webHidden/>
            <w:sz w:val="22"/>
            <w:szCs w:val="22"/>
          </w:rPr>
          <w:fldChar w:fldCharType="separate"/>
        </w:r>
        <w:r w:rsidRPr="00825AFA">
          <w:rPr>
            <w:webHidden/>
            <w:sz w:val="22"/>
            <w:szCs w:val="22"/>
          </w:rPr>
          <w:t>30</w:t>
        </w:r>
        <w:r w:rsidRPr="00825AFA">
          <w:rPr>
            <w:webHidden/>
            <w:sz w:val="22"/>
            <w:szCs w:val="22"/>
          </w:rPr>
          <w:fldChar w:fldCharType="end"/>
        </w:r>
      </w:hyperlink>
    </w:p>
    <w:p w14:paraId="50EED2C4" w14:textId="20713713"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0" w:history="1">
        <w:r w:rsidRPr="00825AFA">
          <w:rPr>
            <w:rStyle w:val="Hyperlink"/>
            <w:sz w:val="22"/>
            <w:szCs w:val="22"/>
          </w:rPr>
          <w:t>3.16.3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_Toc196170370 \h </w:instrText>
        </w:r>
        <w:r w:rsidRPr="00825AFA">
          <w:rPr>
            <w:webHidden/>
            <w:sz w:val="22"/>
            <w:szCs w:val="22"/>
          </w:rPr>
        </w:r>
        <w:r w:rsidRPr="00825AFA">
          <w:rPr>
            <w:webHidden/>
            <w:sz w:val="22"/>
            <w:szCs w:val="22"/>
          </w:rPr>
          <w:fldChar w:fldCharType="separate"/>
        </w:r>
        <w:r w:rsidRPr="00825AFA">
          <w:rPr>
            <w:webHidden/>
            <w:sz w:val="22"/>
            <w:szCs w:val="22"/>
          </w:rPr>
          <w:t>30</w:t>
        </w:r>
        <w:r w:rsidRPr="00825AFA">
          <w:rPr>
            <w:webHidden/>
            <w:sz w:val="22"/>
            <w:szCs w:val="22"/>
          </w:rPr>
          <w:fldChar w:fldCharType="end"/>
        </w:r>
      </w:hyperlink>
    </w:p>
    <w:p w14:paraId="75189C11" w14:textId="326A7D1F"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71" w:history="1">
        <w:r w:rsidRPr="00825AFA">
          <w:rPr>
            <w:rStyle w:val="Hyperlink"/>
            <w:sz w:val="22"/>
            <w:szCs w:val="22"/>
          </w:rPr>
          <w:t>3.17 Đặc tả tính năng "Thống kê kết quả thi"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_Toc196170371 \h </w:instrText>
        </w:r>
        <w:r w:rsidRPr="00825AFA">
          <w:rPr>
            <w:webHidden/>
            <w:sz w:val="22"/>
            <w:szCs w:val="22"/>
          </w:rPr>
        </w:r>
        <w:r w:rsidRPr="00825AFA">
          <w:rPr>
            <w:webHidden/>
            <w:sz w:val="22"/>
            <w:szCs w:val="22"/>
          </w:rPr>
          <w:fldChar w:fldCharType="separate"/>
        </w:r>
        <w:r w:rsidRPr="00825AFA">
          <w:rPr>
            <w:webHidden/>
            <w:sz w:val="22"/>
            <w:szCs w:val="22"/>
          </w:rPr>
          <w:t>30</w:t>
        </w:r>
        <w:r w:rsidRPr="00825AFA">
          <w:rPr>
            <w:webHidden/>
            <w:sz w:val="22"/>
            <w:szCs w:val="22"/>
          </w:rPr>
          <w:fldChar w:fldCharType="end"/>
        </w:r>
      </w:hyperlink>
    </w:p>
    <w:p w14:paraId="4C282379" w14:textId="223076A2"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2" w:history="1">
        <w:r w:rsidRPr="00825AFA">
          <w:rPr>
            <w:rStyle w:val="Hyperlink"/>
            <w:sz w:val="22"/>
            <w:szCs w:val="22"/>
          </w:rPr>
          <w:t>3.17.1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_Toc196170372 \h </w:instrText>
        </w:r>
        <w:r w:rsidRPr="00825AFA">
          <w:rPr>
            <w:webHidden/>
            <w:sz w:val="22"/>
            <w:szCs w:val="22"/>
          </w:rPr>
        </w:r>
        <w:r w:rsidRPr="00825AFA">
          <w:rPr>
            <w:webHidden/>
            <w:sz w:val="22"/>
            <w:szCs w:val="22"/>
          </w:rPr>
          <w:fldChar w:fldCharType="separate"/>
        </w:r>
        <w:r w:rsidRPr="00825AFA">
          <w:rPr>
            <w:webHidden/>
            <w:sz w:val="22"/>
            <w:szCs w:val="22"/>
          </w:rPr>
          <w:t>30</w:t>
        </w:r>
        <w:r w:rsidRPr="00825AFA">
          <w:rPr>
            <w:webHidden/>
            <w:sz w:val="22"/>
            <w:szCs w:val="22"/>
          </w:rPr>
          <w:fldChar w:fldCharType="end"/>
        </w:r>
      </w:hyperlink>
    </w:p>
    <w:p w14:paraId="3AE5B6FE" w14:textId="5B1565A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3" w:history="1">
        <w:r w:rsidRPr="00825AFA">
          <w:rPr>
            <w:rStyle w:val="Hyperlink"/>
            <w:sz w:val="22"/>
            <w:szCs w:val="22"/>
          </w:rPr>
          <w:t>3.17.2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_Toc196170373 \h </w:instrText>
        </w:r>
        <w:r w:rsidRPr="00825AFA">
          <w:rPr>
            <w:webHidden/>
            <w:sz w:val="22"/>
            <w:szCs w:val="22"/>
          </w:rPr>
        </w:r>
        <w:r w:rsidRPr="00825AFA">
          <w:rPr>
            <w:webHidden/>
            <w:sz w:val="22"/>
            <w:szCs w:val="22"/>
          </w:rPr>
          <w:fldChar w:fldCharType="separate"/>
        </w:r>
        <w:r w:rsidRPr="00825AFA">
          <w:rPr>
            <w:webHidden/>
            <w:sz w:val="22"/>
            <w:szCs w:val="22"/>
          </w:rPr>
          <w:t>31</w:t>
        </w:r>
        <w:r w:rsidRPr="00825AFA">
          <w:rPr>
            <w:webHidden/>
            <w:sz w:val="22"/>
            <w:szCs w:val="22"/>
          </w:rPr>
          <w:fldChar w:fldCharType="end"/>
        </w:r>
      </w:hyperlink>
    </w:p>
    <w:p w14:paraId="19AA068B" w14:textId="0F59966A"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4" w:history="1">
        <w:r w:rsidRPr="00825AFA">
          <w:rPr>
            <w:rStyle w:val="Hyperlink"/>
            <w:sz w:val="22"/>
            <w:szCs w:val="22"/>
          </w:rPr>
          <w:t>3.17.3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_Toc196170374 \h </w:instrText>
        </w:r>
        <w:r w:rsidRPr="00825AFA">
          <w:rPr>
            <w:webHidden/>
            <w:sz w:val="22"/>
            <w:szCs w:val="22"/>
          </w:rPr>
        </w:r>
        <w:r w:rsidRPr="00825AFA">
          <w:rPr>
            <w:webHidden/>
            <w:sz w:val="22"/>
            <w:szCs w:val="22"/>
          </w:rPr>
          <w:fldChar w:fldCharType="separate"/>
        </w:r>
        <w:r w:rsidRPr="00825AFA">
          <w:rPr>
            <w:webHidden/>
            <w:sz w:val="22"/>
            <w:szCs w:val="22"/>
          </w:rPr>
          <w:t>31</w:t>
        </w:r>
        <w:r w:rsidRPr="00825AFA">
          <w:rPr>
            <w:webHidden/>
            <w:sz w:val="22"/>
            <w:szCs w:val="22"/>
          </w:rPr>
          <w:fldChar w:fldCharType="end"/>
        </w:r>
      </w:hyperlink>
    </w:p>
    <w:p w14:paraId="2AC9B4ED" w14:textId="7EE83023"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75" w:history="1">
        <w:r w:rsidRPr="00825AFA">
          <w:rPr>
            <w:rStyle w:val="Hyperlink"/>
            <w:sz w:val="22"/>
            <w:szCs w:val="22"/>
          </w:rPr>
          <w:t>3.18 Đặc tả tính năng "Lập báo cáo"</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_Toc196170375 \h </w:instrText>
        </w:r>
        <w:r w:rsidRPr="00825AFA">
          <w:rPr>
            <w:webHidden/>
            <w:sz w:val="22"/>
            <w:szCs w:val="22"/>
          </w:rPr>
        </w:r>
        <w:r w:rsidRPr="00825AFA">
          <w:rPr>
            <w:webHidden/>
            <w:sz w:val="22"/>
            <w:szCs w:val="22"/>
          </w:rPr>
          <w:fldChar w:fldCharType="separate"/>
        </w:r>
        <w:r w:rsidRPr="00825AFA">
          <w:rPr>
            <w:webHidden/>
            <w:sz w:val="22"/>
            <w:szCs w:val="22"/>
          </w:rPr>
          <w:t>31</w:t>
        </w:r>
        <w:r w:rsidRPr="00825AFA">
          <w:rPr>
            <w:webHidden/>
            <w:sz w:val="22"/>
            <w:szCs w:val="22"/>
          </w:rPr>
          <w:fldChar w:fldCharType="end"/>
        </w:r>
      </w:hyperlink>
    </w:p>
    <w:p w14:paraId="172EA4F1" w14:textId="611B851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6" w:history="1">
        <w:r w:rsidRPr="00825AFA">
          <w:rPr>
            <w:rStyle w:val="Hyperlink"/>
            <w:sz w:val="22"/>
            <w:szCs w:val="22"/>
          </w:rPr>
          <w:t>3.18.1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_Toc196170376 \h </w:instrText>
        </w:r>
        <w:r w:rsidRPr="00825AFA">
          <w:rPr>
            <w:webHidden/>
            <w:sz w:val="22"/>
            <w:szCs w:val="22"/>
          </w:rPr>
        </w:r>
        <w:r w:rsidRPr="00825AFA">
          <w:rPr>
            <w:webHidden/>
            <w:sz w:val="22"/>
            <w:szCs w:val="22"/>
          </w:rPr>
          <w:fldChar w:fldCharType="separate"/>
        </w:r>
        <w:r w:rsidRPr="00825AFA">
          <w:rPr>
            <w:webHidden/>
            <w:sz w:val="22"/>
            <w:szCs w:val="22"/>
          </w:rPr>
          <w:t>31</w:t>
        </w:r>
        <w:r w:rsidRPr="00825AFA">
          <w:rPr>
            <w:webHidden/>
            <w:sz w:val="22"/>
            <w:szCs w:val="22"/>
          </w:rPr>
          <w:fldChar w:fldCharType="end"/>
        </w:r>
      </w:hyperlink>
    </w:p>
    <w:p w14:paraId="737A77E8" w14:textId="5CB45D77"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7" w:history="1">
        <w:r w:rsidRPr="00825AFA">
          <w:rPr>
            <w:rStyle w:val="Hyperlink"/>
            <w:sz w:val="22"/>
            <w:szCs w:val="22"/>
          </w:rPr>
          <w:t>3.18.2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_Toc196170377 \h </w:instrText>
        </w:r>
        <w:r w:rsidRPr="00825AFA">
          <w:rPr>
            <w:webHidden/>
            <w:sz w:val="22"/>
            <w:szCs w:val="22"/>
          </w:rPr>
        </w:r>
        <w:r w:rsidRPr="00825AFA">
          <w:rPr>
            <w:webHidden/>
            <w:sz w:val="22"/>
            <w:szCs w:val="22"/>
          </w:rPr>
          <w:fldChar w:fldCharType="separate"/>
        </w:r>
        <w:r w:rsidRPr="00825AFA">
          <w:rPr>
            <w:webHidden/>
            <w:sz w:val="22"/>
            <w:szCs w:val="22"/>
          </w:rPr>
          <w:t>31</w:t>
        </w:r>
        <w:r w:rsidRPr="00825AFA">
          <w:rPr>
            <w:webHidden/>
            <w:sz w:val="22"/>
            <w:szCs w:val="22"/>
          </w:rPr>
          <w:fldChar w:fldCharType="end"/>
        </w:r>
      </w:hyperlink>
    </w:p>
    <w:p w14:paraId="3C56EEA0" w14:textId="66511E1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78" w:history="1">
        <w:r w:rsidRPr="00825AFA">
          <w:rPr>
            <w:rStyle w:val="Hyperlink"/>
            <w:sz w:val="22"/>
            <w:szCs w:val="22"/>
          </w:rPr>
          <w:t>3.18.3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_Toc196170378 \h </w:instrText>
        </w:r>
        <w:r w:rsidRPr="00825AFA">
          <w:rPr>
            <w:webHidden/>
            <w:sz w:val="22"/>
            <w:szCs w:val="22"/>
          </w:rPr>
        </w:r>
        <w:r w:rsidRPr="00825AFA">
          <w:rPr>
            <w:webHidden/>
            <w:sz w:val="22"/>
            <w:szCs w:val="22"/>
          </w:rPr>
          <w:fldChar w:fldCharType="separate"/>
        </w:r>
        <w:r w:rsidRPr="00825AFA">
          <w:rPr>
            <w:webHidden/>
            <w:sz w:val="22"/>
            <w:szCs w:val="22"/>
          </w:rPr>
          <w:t>32</w:t>
        </w:r>
        <w:r w:rsidRPr="00825AFA">
          <w:rPr>
            <w:webHidden/>
            <w:sz w:val="22"/>
            <w:szCs w:val="22"/>
          </w:rPr>
          <w:fldChar w:fldCharType="end"/>
        </w:r>
      </w:hyperlink>
    </w:p>
    <w:p w14:paraId="6E0D46F7" w14:textId="000A40CE"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79" w:history="1">
        <w:r w:rsidRPr="00825AFA">
          <w:rPr>
            <w:rStyle w:val="Hyperlink"/>
            <w:sz w:val="22"/>
            <w:szCs w:val="22"/>
          </w:rPr>
          <w:t>3.19 Đặc tả tính năng "Sao lưu dữ liệu"</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_Toc196170379 \h </w:instrText>
        </w:r>
        <w:r w:rsidRPr="00825AFA">
          <w:rPr>
            <w:webHidden/>
            <w:sz w:val="22"/>
            <w:szCs w:val="22"/>
          </w:rPr>
        </w:r>
        <w:r w:rsidRPr="00825AFA">
          <w:rPr>
            <w:webHidden/>
            <w:sz w:val="22"/>
            <w:szCs w:val="22"/>
          </w:rPr>
          <w:fldChar w:fldCharType="separate"/>
        </w:r>
        <w:r w:rsidRPr="00825AFA">
          <w:rPr>
            <w:webHidden/>
            <w:sz w:val="22"/>
            <w:szCs w:val="22"/>
          </w:rPr>
          <w:t>33</w:t>
        </w:r>
        <w:r w:rsidRPr="00825AFA">
          <w:rPr>
            <w:webHidden/>
            <w:sz w:val="22"/>
            <w:szCs w:val="22"/>
          </w:rPr>
          <w:fldChar w:fldCharType="end"/>
        </w:r>
      </w:hyperlink>
    </w:p>
    <w:p w14:paraId="0E685F94" w14:textId="32E8F8C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0" w:history="1">
        <w:r w:rsidRPr="00825AFA">
          <w:rPr>
            <w:rStyle w:val="Hyperlink"/>
            <w:sz w:val="22"/>
            <w:szCs w:val="22"/>
          </w:rPr>
          <w:t>3.19.1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_Toc196170380 \h </w:instrText>
        </w:r>
        <w:r w:rsidRPr="00825AFA">
          <w:rPr>
            <w:webHidden/>
            <w:sz w:val="22"/>
            <w:szCs w:val="22"/>
          </w:rPr>
        </w:r>
        <w:r w:rsidRPr="00825AFA">
          <w:rPr>
            <w:webHidden/>
            <w:sz w:val="22"/>
            <w:szCs w:val="22"/>
          </w:rPr>
          <w:fldChar w:fldCharType="separate"/>
        </w:r>
        <w:r w:rsidRPr="00825AFA">
          <w:rPr>
            <w:webHidden/>
            <w:sz w:val="22"/>
            <w:szCs w:val="22"/>
          </w:rPr>
          <w:t>33</w:t>
        </w:r>
        <w:r w:rsidRPr="00825AFA">
          <w:rPr>
            <w:webHidden/>
            <w:sz w:val="22"/>
            <w:szCs w:val="22"/>
          </w:rPr>
          <w:fldChar w:fldCharType="end"/>
        </w:r>
      </w:hyperlink>
    </w:p>
    <w:p w14:paraId="55276F54" w14:textId="3782D474"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1" w:history="1">
        <w:r w:rsidRPr="00825AFA">
          <w:rPr>
            <w:rStyle w:val="Hyperlink"/>
            <w:sz w:val="22"/>
            <w:szCs w:val="22"/>
          </w:rPr>
          <w:t>3.19.2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_Toc196170381 \h </w:instrText>
        </w:r>
        <w:r w:rsidRPr="00825AFA">
          <w:rPr>
            <w:webHidden/>
            <w:sz w:val="22"/>
            <w:szCs w:val="22"/>
          </w:rPr>
        </w:r>
        <w:r w:rsidRPr="00825AFA">
          <w:rPr>
            <w:webHidden/>
            <w:sz w:val="22"/>
            <w:szCs w:val="22"/>
          </w:rPr>
          <w:fldChar w:fldCharType="separate"/>
        </w:r>
        <w:r w:rsidRPr="00825AFA">
          <w:rPr>
            <w:webHidden/>
            <w:sz w:val="22"/>
            <w:szCs w:val="22"/>
          </w:rPr>
          <w:t>33</w:t>
        </w:r>
        <w:r w:rsidRPr="00825AFA">
          <w:rPr>
            <w:webHidden/>
            <w:sz w:val="22"/>
            <w:szCs w:val="22"/>
          </w:rPr>
          <w:fldChar w:fldCharType="end"/>
        </w:r>
      </w:hyperlink>
    </w:p>
    <w:p w14:paraId="64E6DD0E" w14:textId="4E61D59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2" w:history="1">
        <w:r w:rsidRPr="00825AFA">
          <w:rPr>
            <w:rStyle w:val="Hyperlink"/>
            <w:sz w:val="22"/>
            <w:szCs w:val="22"/>
          </w:rPr>
          <w:t>3.19.3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_Toc196170382 \h </w:instrText>
        </w:r>
        <w:r w:rsidRPr="00825AFA">
          <w:rPr>
            <w:webHidden/>
            <w:sz w:val="22"/>
            <w:szCs w:val="22"/>
          </w:rPr>
        </w:r>
        <w:r w:rsidRPr="00825AFA">
          <w:rPr>
            <w:webHidden/>
            <w:sz w:val="22"/>
            <w:szCs w:val="22"/>
          </w:rPr>
          <w:fldChar w:fldCharType="separate"/>
        </w:r>
        <w:r w:rsidRPr="00825AFA">
          <w:rPr>
            <w:webHidden/>
            <w:sz w:val="22"/>
            <w:szCs w:val="22"/>
          </w:rPr>
          <w:t>33</w:t>
        </w:r>
        <w:r w:rsidRPr="00825AFA">
          <w:rPr>
            <w:webHidden/>
            <w:sz w:val="22"/>
            <w:szCs w:val="22"/>
          </w:rPr>
          <w:fldChar w:fldCharType="end"/>
        </w:r>
      </w:hyperlink>
    </w:p>
    <w:p w14:paraId="07BB3F60" w14:textId="7D2A0CCD"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83" w:history="1">
        <w:r w:rsidRPr="00825AFA">
          <w:rPr>
            <w:rStyle w:val="Hyperlink"/>
            <w:sz w:val="22"/>
            <w:szCs w:val="22"/>
          </w:rPr>
          <w:t>3.20 Đặc tả tính năng "Phục hồi dữ liệu"</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_Toc196170383 \h </w:instrText>
        </w:r>
        <w:r w:rsidRPr="00825AFA">
          <w:rPr>
            <w:webHidden/>
            <w:sz w:val="22"/>
            <w:szCs w:val="22"/>
          </w:rPr>
        </w:r>
        <w:r w:rsidRPr="00825AFA">
          <w:rPr>
            <w:webHidden/>
            <w:sz w:val="22"/>
            <w:szCs w:val="22"/>
          </w:rPr>
          <w:fldChar w:fldCharType="separate"/>
        </w:r>
        <w:r w:rsidRPr="00825AFA">
          <w:rPr>
            <w:webHidden/>
            <w:sz w:val="22"/>
            <w:szCs w:val="22"/>
          </w:rPr>
          <w:t>34</w:t>
        </w:r>
        <w:r w:rsidRPr="00825AFA">
          <w:rPr>
            <w:webHidden/>
            <w:sz w:val="22"/>
            <w:szCs w:val="22"/>
          </w:rPr>
          <w:fldChar w:fldCharType="end"/>
        </w:r>
      </w:hyperlink>
    </w:p>
    <w:p w14:paraId="357AFED2" w14:textId="51F98232"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4" w:history="1">
        <w:r w:rsidRPr="00825AFA">
          <w:rPr>
            <w:rStyle w:val="Hyperlink"/>
            <w:sz w:val="22"/>
            <w:szCs w:val="22"/>
          </w:rPr>
          <w:t>3.20.1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_Toc196170384 \h </w:instrText>
        </w:r>
        <w:r w:rsidRPr="00825AFA">
          <w:rPr>
            <w:webHidden/>
            <w:sz w:val="22"/>
            <w:szCs w:val="22"/>
          </w:rPr>
        </w:r>
        <w:r w:rsidRPr="00825AFA">
          <w:rPr>
            <w:webHidden/>
            <w:sz w:val="22"/>
            <w:szCs w:val="22"/>
          </w:rPr>
          <w:fldChar w:fldCharType="separate"/>
        </w:r>
        <w:r w:rsidRPr="00825AFA">
          <w:rPr>
            <w:webHidden/>
            <w:sz w:val="22"/>
            <w:szCs w:val="22"/>
          </w:rPr>
          <w:t>34</w:t>
        </w:r>
        <w:r w:rsidRPr="00825AFA">
          <w:rPr>
            <w:webHidden/>
            <w:sz w:val="22"/>
            <w:szCs w:val="22"/>
          </w:rPr>
          <w:fldChar w:fldCharType="end"/>
        </w:r>
      </w:hyperlink>
    </w:p>
    <w:p w14:paraId="4A8E99ED" w14:textId="3BCF42C1"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5" w:history="1">
        <w:r w:rsidRPr="00825AFA">
          <w:rPr>
            <w:rStyle w:val="Hyperlink"/>
            <w:sz w:val="22"/>
            <w:szCs w:val="22"/>
          </w:rPr>
          <w:t>3.20.2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_Toc196170385 \h </w:instrText>
        </w:r>
        <w:r w:rsidRPr="00825AFA">
          <w:rPr>
            <w:webHidden/>
            <w:sz w:val="22"/>
            <w:szCs w:val="22"/>
          </w:rPr>
        </w:r>
        <w:r w:rsidRPr="00825AFA">
          <w:rPr>
            <w:webHidden/>
            <w:sz w:val="22"/>
            <w:szCs w:val="22"/>
          </w:rPr>
          <w:fldChar w:fldCharType="separate"/>
        </w:r>
        <w:r w:rsidRPr="00825AFA">
          <w:rPr>
            <w:webHidden/>
            <w:sz w:val="22"/>
            <w:szCs w:val="22"/>
          </w:rPr>
          <w:t>34</w:t>
        </w:r>
        <w:r w:rsidRPr="00825AFA">
          <w:rPr>
            <w:webHidden/>
            <w:sz w:val="22"/>
            <w:szCs w:val="22"/>
          </w:rPr>
          <w:fldChar w:fldCharType="end"/>
        </w:r>
      </w:hyperlink>
    </w:p>
    <w:p w14:paraId="5BB3F88E" w14:textId="7C0FF8E0"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6" w:history="1">
        <w:r w:rsidRPr="00825AFA">
          <w:rPr>
            <w:rStyle w:val="Hyperlink"/>
            <w:sz w:val="22"/>
            <w:szCs w:val="22"/>
          </w:rPr>
          <w:t>3.20.3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_Toc196170386 \h </w:instrText>
        </w:r>
        <w:r w:rsidRPr="00825AFA">
          <w:rPr>
            <w:webHidden/>
            <w:sz w:val="22"/>
            <w:szCs w:val="22"/>
          </w:rPr>
        </w:r>
        <w:r w:rsidRPr="00825AFA">
          <w:rPr>
            <w:webHidden/>
            <w:sz w:val="22"/>
            <w:szCs w:val="22"/>
          </w:rPr>
          <w:fldChar w:fldCharType="separate"/>
        </w:r>
        <w:r w:rsidRPr="00825AFA">
          <w:rPr>
            <w:webHidden/>
            <w:sz w:val="22"/>
            <w:szCs w:val="22"/>
          </w:rPr>
          <w:t>34</w:t>
        </w:r>
        <w:r w:rsidRPr="00825AFA">
          <w:rPr>
            <w:webHidden/>
            <w:sz w:val="22"/>
            <w:szCs w:val="22"/>
          </w:rPr>
          <w:fldChar w:fldCharType="end"/>
        </w:r>
      </w:hyperlink>
    </w:p>
    <w:p w14:paraId="22534929" w14:textId="3D0FC802"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87" w:history="1">
        <w:r w:rsidRPr="00825AFA">
          <w:rPr>
            <w:rStyle w:val="Hyperlink"/>
            <w:sz w:val="22"/>
            <w:szCs w:val="22"/>
          </w:rPr>
          <w:t>3.21 Chức năng: Phân quyền người dùng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_Toc196170387 \h </w:instrText>
        </w:r>
        <w:r w:rsidRPr="00825AFA">
          <w:rPr>
            <w:webHidden/>
            <w:sz w:val="22"/>
            <w:szCs w:val="22"/>
          </w:rPr>
        </w:r>
        <w:r w:rsidRPr="00825AFA">
          <w:rPr>
            <w:webHidden/>
            <w:sz w:val="22"/>
            <w:szCs w:val="22"/>
          </w:rPr>
          <w:fldChar w:fldCharType="separate"/>
        </w:r>
        <w:r w:rsidRPr="00825AFA">
          <w:rPr>
            <w:webHidden/>
            <w:sz w:val="22"/>
            <w:szCs w:val="22"/>
          </w:rPr>
          <w:t>35</w:t>
        </w:r>
        <w:r w:rsidRPr="00825AFA">
          <w:rPr>
            <w:webHidden/>
            <w:sz w:val="22"/>
            <w:szCs w:val="22"/>
          </w:rPr>
          <w:fldChar w:fldCharType="end"/>
        </w:r>
      </w:hyperlink>
    </w:p>
    <w:p w14:paraId="702A811C" w14:textId="31E96EF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8" w:history="1">
        <w:r w:rsidRPr="00825AFA">
          <w:rPr>
            <w:rStyle w:val="Hyperlink"/>
            <w:sz w:val="22"/>
            <w:szCs w:val="22"/>
          </w:rPr>
          <w:t>3.21.1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_Toc196170388 \h </w:instrText>
        </w:r>
        <w:r w:rsidRPr="00825AFA">
          <w:rPr>
            <w:webHidden/>
            <w:sz w:val="22"/>
            <w:szCs w:val="22"/>
          </w:rPr>
        </w:r>
        <w:r w:rsidRPr="00825AFA">
          <w:rPr>
            <w:webHidden/>
            <w:sz w:val="22"/>
            <w:szCs w:val="22"/>
          </w:rPr>
          <w:fldChar w:fldCharType="separate"/>
        </w:r>
        <w:r w:rsidRPr="00825AFA">
          <w:rPr>
            <w:webHidden/>
            <w:sz w:val="22"/>
            <w:szCs w:val="22"/>
          </w:rPr>
          <w:t>35</w:t>
        </w:r>
        <w:r w:rsidRPr="00825AFA">
          <w:rPr>
            <w:webHidden/>
            <w:sz w:val="22"/>
            <w:szCs w:val="22"/>
          </w:rPr>
          <w:fldChar w:fldCharType="end"/>
        </w:r>
      </w:hyperlink>
    </w:p>
    <w:p w14:paraId="29A7F97F" w14:textId="1A566207"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89" w:history="1">
        <w:r w:rsidRPr="00825AFA">
          <w:rPr>
            <w:rStyle w:val="Hyperlink"/>
            <w:sz w:val="22"/>
            <w:szCs w:val="22"/>
          </w:rPr>
          <w:t>3.21.2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_Toc196170389 \h </w:instrText>
        </w:r>
        <w:r w:rsidRPr="00825AFA">
          <w:rPr>
            <w:webHidden/>
            <w:sz w:val="22"/>
            <w:szCs w:val="22"/>
          </w:rPr>
        </w:r>
        <w:r w:rsidRPr="00825AFA">
          <w:rPr>
            <w:webHidden/>
            <w:sz w:val="22"/>
            <w:szCs w:val="22"/>
          </w:rPr>
          <w:fldChar w:fldCharType="separate"/>
        </w:r>
        <w:r w:rsidRPr="00825AFA">
          <w:rPr>
            <w:webHidden/>
            <w:sz w:val="22"/>
            <w:szCs w:val="22"/>
          </w:rPr>
          <w:t>35</w:t>
        </w:r>
        <w:r w:rsidRPr="00825AFA">
          <w:rPr>
            <w:webHidden/>
            <w:sz w:val="22"/>
            <w:szCs w:val="22"/>
          </w:rPr>
          <w:fldChar w:fldCharType="end"/>
        </w:r>
      </w:hyperlink>
    </w:p>
    <w:p w14:paraId="2C1B4D63" w14:textId="3F6231B5"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0" w:history="1">
        <w:r w:rsidRPr="00825AFA">
          <w:rPr>
            <w:rStyle w:val="Hyperlink"/>
            <w:sz w:val="22"/>
            <w:szCs w:val="22"/>
          </w:rPr>
          <w:t>3.21.3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_Toc196170390 \h </w:instrText>
        </w:r>
        <w:r w:rsidRPr="00825AFA">
          <w:rPr>
            <w:webHidden/>
            <w:sz w:val="22"/>
            <w:szCs w:val="22"/>
          </w:rPr>
        </w:r>
        <w:r w:rsidRPr="00825AFA">
          <w:rPr>
            <w:webHidden/>
            <w:sz w:val="22"/>
            <w:szCs w:val="22"/>
          </w:rPr>
          <w:fldChar w:fldCharType="separate"/>
        </w:r>
        <w:r w:rsidRPr="00825AFA">
          <w:rPr>
            <w:webHidden/>
            <w:sz w:val="22"/>
            <w:szCs w:val="22"/>
          </w:rPr>
          <w:t>36</w:t>
        </w:r>
        <w:r w:rsidRPr="00825AFA">
          <w:rPr>
            <w:webHidden/>
            <w:sz w:val="22"/>
            <w:szCs w:val="22"/>
          </w:rPr>
          <w:fldChar w:fldCharType="end"/>
        </w:r>
      </w:hyperlink>
    </w:p>
    <w:p w14:paraId="2E74970C" w14:textId="5D075195"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91" w:history="1">
        <w:r w:rsidRPr="00825AFA">
          <w:rPr>
            <w:rStyle w:val="Hyperlink"/>
            <w:sz w:val="22"/>
            <w:szCs w:val="22"/>
          </w:rPr>
          <w:t>3.22 Chức năng: Thêm tài khoản người dùng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_Toc196170391 \h </w:instrText>
        </w:r>
        <w:r w:rsidRPr="00825AFA">
          <w:rPr>
            <w:webHidden/>
            <w:sz w:val="22"/>
            <w:szCs w:val="22"/>
          </w:rPr>
        </w:r>
        <w:r w:rsidRPr="00825AFA">
          <w:rPr>
            <w:webHidden/>
            <w:sz w:val="22"/>
            <w:szCs w:val="22"/>
          </w:rPr>
          <w:fldChar w:fldCharType="separate"/>
        </w:r>
        <w:r w:rsidRPr="00825AFA">
          <w:rPr>
            <w:webHidden/>
            <w:sz w:val="22"/>
            <w:szCs w:val="22"/>
          </w:rPr>
          <w:t>36</w:t>
        </w:r>
        <w:r w:rsidRPr="00825AFA">
          <w:rPr>
            <w:webHidden/>
            <w:sz w:val="22"/>
            <w:szCs w:val="22"/>
          </w:rPr>
          <w:fldChar w:fldCharType="end"/>
        </w:r>
      </w:hyperlink>
    </w:p>
    <w:p w14:paraId="49D37728" w14:textId="12108982"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2" w:history="1">
        <w:r w:rsidRPr="00825AFA">
          <w:rPr>
            <w:rStyle w:val="Hyperlink"/>
            <w:sz w:val="22"/>
            <w:szCs w:val="22"/>
          </w:rPr>
          <w:t>3.22.1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_Toc196170392 \h </w:instrText>
        </w:r>
        <w:r w:rsidRPr="00825AFA">
          <w:rPr>
            <w:webHidden/>
            <w:sz w:val="22"/>
            <w:szCs w:val="22"/>
          </w:rPr>
        </w:r>
        <w:r w:rsidRPr="00825AFA">
          <w:rPr>
            <w:webHidden/>
            <w:sz w:val="22"/>
            <w:szCs w:val="22"/>
          </w:rPr>
          <w:fldChar w:fldCharType="separate"/>
        </w:r>
        <w:r w:rsidRPr="00825AFA">
          <w:rPr>
            <w:webHidden/>
            <w:sz w:val="22"/>
            <w:szCs w:val="22"/>
          </w:rPr>
          <w:t>36</w:t>
        </w:r>
        <w:r w:rsidRPr="00825AFA">
          <w:rPr>
            <w:webHidden/>
            <w:sz w:val="22"/>
            <w:szCs w:val="22"/>
          </w:rPr>
          <w:fldChar w:fldCharType="end"/>
        </w:r>
      </w:hyperlink>
    </w:p>
    <w:p w14:paraId="508F2487" w14:textId="3F5F5A93"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3" w:history="1">
        <w:r w:rsidRPr="00825AFA">
          <w:rPr>
            <w:rStyle w:val="Hyperlink"/>
            <w:sz w:val="22"/>
            <w:szCs w:val="22"/>
          </w:rPr>
          <w:t>3.22.2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_Toc196170393 \h </w:instrText>
        </w:r>
        <w:r w:rsidRPr="00825AFA">
          <w:rPr>
            <w:webHidden/>
            <w:sz w:val="22"/>
            <w:szCs w:val="22"/>
          </w:rPr>
        </w:r>
        <w:r w:rsidRPr="00825AFA">
          <w:rPr>
            <w:webHidden/>
            <w:sz w:val="22"/>
            <w:szCs w:val="22"/>
          </w:rPr>
          <w:fldChar w:fldCharType="separate"/>
        </w:r>
        <w:r w:rsidRPr="00825AFA">
          <w:rPr>
            <w:webHidden/>
            <w:sz w:val="22"/>
            <w:szCs w:val="22"/>
          </w:rPr>
          <w:t>36</w:t>
        </w:r>
        <w:r w:rsidRPr="00825AFA">
          <w:rPr>
            <w:webHidden/>
            <w:sz w:val="22"/>
            <w:szCs w:val="22"/>
          </w:rPr>
          <w:fldChar w:fldCharType="end"/>
        </w:r>
      </w:hyperlink>
    </w:p>
    <w:p w14:paraId="1E793792" w14:textId="2C8A504E"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4" w:history="1">
        <w:r w:rsidRPr="00825AFA">
          <w:rPr>
            <w:rStyle w:val="Hyperlink"/>
            <w:sz w:val="22"/>
            <w:szCs w:val="22"/>
          </w:rPr>
          <w:t>3.22.3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_Toc196170394 \h </w:instrText>
        </w:r>
        <w:r w:rsidRPr="00825AFA">
          <w:rPr>
            <w:webHidden/>
            <w:sz w:val="22"/>
            <w:szCs w:val="22"/>
          </w:rPr>
        </w:r>
        <w:r w:rsidRPr="00825AFA">
          <w:rPr>
            <w:webHidden/>
            <w:sz w:val="22"/>
            <w:szCs w:val="22"/>
          </w:rPr>
          <w:fldChar w:fldCharType="separate"/>
        </w:r>
        <w:r w:rsidRPr="00825AFA">
          <w:rPr>
            <w:webHidden/>
            <w:sz w:val="22"/>
            <w:szCs w:val="22"/>
          </w:rPr>
          <w:t>36</w:t>
        </w:r>
        <w:r w:rsidRPr="00825AFA">
          <w:rPr>
            <w:webHidden/>
            <w:sz w:val="22"/>
            <w:szCs w:val="22"/>
          </w:rPr>
          <w:fldChar w:fldCharType="end"/>
        </w:r>
      </w:hyperlink>
    </w:p>
    <w:p w14:paraId="2B559E6D" w14:textId="438608CA"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95" w:history="1">
        <w:r w:rsidRPr="00825AFA">
          <w:rPr>
            <w:rStyle w:val="Hyperlink"/>
            <w:sz w:val="22"/>
            <w:szCs w:val="22"/>
          </w:rPr>
          <w:t>3.23 Chức năng: Sửa thông tin tài khoản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_Toc196170395 \h </w:instrText>
        </w:r>
        <w:r w:rsidRPr="00825AFA">
          <w:rPr>
            <w:webHidden/>
            <w:sz w:val="22"/>
            <w:szCs w:val="22"/>
          </w:rPr>
        </w:r>
        <w:r w:rsidRPr="00825AFA">
          <w:rPr>
            <w:webHidden/>
            <w:sz w:val="22"/>
            <w:szCs w:val="22"/>
          </w:rPr>
          <w:fldChar w:fldCharType="separate"/>
        </w:r>
        <w:r w:rsidRPr="00825AFA">
          <w:rPr>
            <w:webHidden/>
            <w:sz w:val="22"/>
            <w:szCs w:val="22"/>
          </w:rPr>
          <w:t>37</w:t>
        </w:r>
        <w:r w:rsidRPr="00825AFA">
          <w:rPr>
            <w:webHidden/>
            <w:sz w:val="22"/>
            <w:szCs w:val="22"/>
          </w:rPr>
          <w:fldChar w:fldCharType="end"/>
        </w:r>
      </w:hyperlink>
    </w:p>
    <w:p w14:paraId="0EAB92E4" w14:textId="6D2B948E"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6" w:history="1">
        <w:r w:rsidRPr="00825AFA">
          <w:rPr>
            <w:rStyle w:val="Hyperlink"/>
            <w:sz w:val="22"/>
            <w:szCs w:val="22"/>
          </w:rPr>
          <w:t>3.23.1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_Toc196170396 \h </w:instrText>
        </w:r>
        <w:r w:rsidRPr="00825AFA">
          <w:rPr>
            <w:webHidden/>
            <w:sz w:val="22"/>
            <w:szCs w:val="22"/>
          </w:rPr>
        </w:r>
        <w:r w:rsidRPr="00825AFA">
          <w:rPr>
            <w:webHidden/>
            <w:sz w:val="22"/>
            <w:szCs w:val="22"/>
          </w:rPr>
          <w:fldChar w:fldCharType="separate"/>
        </w:r>
        <w:r w:rsidRPr="00825AFA">
          <w:rPr>
            <w:webHidden/>
            <w:sz w:val="22"/>
            <w:szCs w:val="22"/>
          </w:rPr>
          <w:t>37</w:t>
        </w:r>
        <w:r w:rsidRPr="00825AFA">
          <w:rPr>
            <w:webHidden/>
            <w:sz w:val="22"/>
            <w:szCs w:val="22"/>
          </w:rPr>
          <w:fldChar w:fldCharType="end"/>
        </w:r>
      </w:hyperlink>
    </w:p>
    <w:p w14:paraId="672EFFC1" w14:textId="33D685E8"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7" w:history="1">
        <w:r w:rsidRPr="00825AFA">
          <w:rPr>
            <w:rStyle w:val="Hyperlink"/>
            <w:sz w:val="22"/>
            <w:szCs w:val="22"/>
          </w:rPr>
          <w:t>3.23.2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_Toc196170397 \h </w:instrText>
        </w:r>
        <w:r w:rsidRPr="00825AFA">
          <w:rPr>
            <w:webHidden/>
            <w:sz w:val="22"/>
            <w:szCs w:val="22"/>
          </w:rPr>
        </w:r>
        <w:r w:rsidRPr="00825AFA">
          <w:rPr>
            <w:webHidden/>
            <w:sz w:val="22"/>
            <w:szCs w:val="22"/>
          </w:rPr>
          <w:fldChar w:fldCharType="separate"/>
        </w:r>
        <w:r w:rsidRPr="00825AFA">
          <w:rPr>
            <w:webHidden/>
            <w:sz w:val="22"/>
            <w:szCs w:val="22"/>
          </w:rPr>
          <w:t>37</w:t>
        </w:r>
        <w:r w:rsidRPr="00825AFA">
          <w:rPr>
            <w:webHidden/>
            <w:sz w:val="22"/>
            <w:szCs w:val="22"/>
          </w:rPr>
          <w:fldChar w:fldCharType="end"/>
        </w:r>
      </w:hyperlink>
    </w:p>
    <w:p w14:paraId="11168188" w14:textId="28B6A5FC"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398" w:history="1">
        <w:r w:rsidRPr="00825AFA">
          <w:rPr>
            <w:rStyle w:val="Hyperlink"/>
            <w:sz w:val="22"/>
            <w:szCs w:val="22"/>
          </w:rPr>
          <w:t>3.23.3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_Toc196170398 \h </w:instrText>
        </w:r>
        <w:r w:rsidRPr="00825AFA">
          <w:rPr>
            <w:webHidden/>
            <w:sz w:val="22"/>
            <w:szCs w:val="22"/>
          </w:rPr>
        </w:r>
        <w:r w:rsidRPr="00825AFA">
          <w:rPr>
            <w:webHidden/>
            <w:sz w:val="22"/>
            <w:szCs w:val="22"/>
          </w:rPr>
          <w:fldChar w:fldCharType="separate"/>
        </w:r>
        <w:r w:rsidRPr="00825AFA">
          <w:rPr>
            <w:webHidden/>
            <w:sz w:val="22"/>
            <w:szCs w:val="22"/>
          </w:rPr>
          <w:t>37</w:t>
        </w:r>
        <w:r w:rsidRPr="00825AFA">
          <w:rPr>
            <w:webHidden/>
            <w:sz w:val="22"/>
            <w:szCs w:val="22"/>
          </w:rPr>
          <w:fldChar w:fldCharType="end"/>
        </w:r>
      </w:hyperlink>
    </w:p>
    <w:p w14:paraId="2773FFE5" w14:textId="5E9DFC75"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399" w:history="1">
        <w:r w:rsidRPr="00825AFA">
          <w:rPr>
            <w:rStyle w:val="Hyperlink"/>
            <w:sz w:val="22"/>
            <w:szCs w:val="22"/>
          </w:rPr>
          <w:t>3.24 Chức năng: Xóa tài khoản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_Toc196170399 \h </w:instrText>
        </w:r>
        <w:r w:rsidRPr="00825AFA">
          <w:rPr>
            <w:webHidden/>
            <w:sz w:val="22"/>
            <w:szCs w:val="22"/>
          </w:rPr>
        </w:r>
        <w:r w:rsidRPr="00825AFA">
          <w:rPr>
            <w:webHidden/>
            <w:sz w:val="22"/>
            <w:szCs w:val="22"/>
          </w:rPr>
          <w:fldChar w:fldCharType="separate"/>
        </w:r>
        <w:r w:rsidRPr="00825AFA">
          <w:rPr>
            <w:webHidden/>
            <w:sz w:val="22"/>
            <w:szCs w:val="22"/>
          </w:rPr>
          <w:t>37</w:t>
        </w:r>
        <w:r w:rsidRPr="00825AFA">
          <w:rPr>
            <w:webHidden/>
            <w:sz w:val="22"/>
            <w:szCs w:val="22"/>
          </w:rPr>
          <w:fldChar w:fldCharType="end"/>
        </w:r>
      </w:hyperlink>
    </w:p>
    <w:p w14:paraId="282CC497" w14:textId="0EF0D7B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400" w:history="1">
        <w:r w:rsidRPr="00825AFA">
          <w:rPr>
            <w:rStyle w:val="Hyperlink"/>
            <w:sz w:val="22"/>
            <w:szCs w:val="22"/>
          </w:rPr>
          <w:t>3.24.1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_Toc196170400 \h </w:instrText>
        </w:r>
        <w:r w:rsidRPr="00825AFA">
          <w:rPr>
            <w:webHidden/>
            <w:sz w:val="22"/>
            <w:szCs w:val="22"/>
          </w:rPr>
        </w:r>
        <w:r w:rsidRPr="00825AFA">
          <w:rPr>
            <w:webHidden/>
            <w:sz w:val="22"/>
            <w:szCs w:val="22"/>
          </w:rPr>
          <w:fldChar w:fldCharType="separate"/>
        </w:r>
        <w:r w:rsidRPr="00825AFA">
          <w:rPr>
            <w:webHidden/>
            <w:sz w:val="22"/>
            <w:szCs w:val="22"/>
          </w:rPr>
          <w:t>37</w:t>
        </w:r>
        <w:r w:rsidRPr="00825AFA">
          <w:rPr>
            <w:webHidden/>
            <w:sz w:val="22"/>
            <w:szCs w:val="22"/>
          </w:rPr>
          <w:fldChar w:fldCharType="end"/>
        </w:r>
      </w:hyperlink>
    </w:p>
    <w:p w14:paraId="587EAADF" w14:textId="0E53C96C"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401" w:history="1">
        <w:r w:rsidRPr="00825AFA">
          <w:rPr>
            <w:rStyle w:val="Hyperlink"/>
            <w:sz w:val="22"/>
            <w:szCs w:val="22"/>
          </w:rPr>
          <w:t>3.24.2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_Toc196170401 \h </w:instrText>
        </w:r>
        <w:r w:rsidRPr="00825AFA">
          <w:rPr>
            <w:webHidden/>
            <w:sz w:val="22"/>
            <w:szCs w:val="22"/>
          </w:rPr>
        </w:r>
        <w:r w:rsidRPr="00825AFA">
          <w:rPr>
            <w:webHidden/>
            <w:sz w:val="22"/>
            <w:szCs w:val="22"/>
          </w:rPr>
          <w:fldChar w:fldCharType="separate"/>
        </w:r>
        <w:r w:rsidRPr="00825AFA">
          <w:rPr>
            <w:webHidden/>
            <w:sz w:val="22"/>
            <w:szCs w:val="22"/>
          </w:rPr>
          <w:t>38</w:t>
        </w:r>
        <w:r w:rsidRPr="00825AFA">
          <w:rPr>
            <w:webHidden/>
            <w:sz w:val="22"/>
            <w:szCs w:val="22"/>
          </w:rPr>
          <w:fldChar w:fldCharType="end"/>
        </w:r>
      </w:hyperlink>
    </w:p>
    <w:p w14:paraId="0E6E1AEF" w14:textId="1BA81539"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402" w:history="1">
        <w:r w:rsidRPr="00825AFA">
          <w:rPr>
            <w:rStyle w:val="Hyperlink"/>
            <w:sz w:val="22"/>
            <w:szCs w:val="22"/>
          </w:rPr>
          <w:t>3.24.3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_Toc196170402 \h </w:instrText>
        </w:r>
        <w:r w:rsidRPr="00825AFA">
          <w:rPr>
            <w:webHidden/>
            <w:sz w:val="22"/>
            <w:szCs w:val="22"/>
          </w:rPr>
        </w:r>
        <w:r w:rsidRPr="00825AFA">
          <w:rPr>
            <w:webHidden/>
            <w:sz w:val="22"/>
            <w:szCs w:val="22"/>
          </w:rPr>
          <w:fldChar w:fldCharType="separate"/>
        </w:r>
        <w:r w:rsidRPr="00825AFA">
          <w:rPr>
            <w:webHidden/>
            <w:sz w:val="22"/>
            <w:szCs w:val="22"/>
          </w:rPr>
          <w:t>38</w:t>
        </w:r>
        <w:r w:rsidRPr="00825AFA">
          <w:rPr>
            <w:webHidden/>
            <w:sz w:val="22"/>
            <w:szCs w:val="22"/>
          </w:rPr>
          <w:fldChar w:fldCharType="end"/>
        </w:r>
      </w:hyperlink>
    </w:p>
    <w:p w14:paraId="310C0836" w14:textId="2673FCEC"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403" w:history="1">
        <w:r w:rsidRPr="00825AFA">
          <w:rPr>
            <w:rStyle w:val="Hyperlink"/>
            <w:sz w:val="22"/>
            <w:szCs w:val="22"/>
          </w:rPr>
          <w:t>3.25 Chức năng: Thay đổi mật khẩu</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_Toc196170403 \h </w:instrText>
        </w:r>
        <w:r w:rsidRPr="00825AFA">
          <w:rPr>
            <w:webHidden/>
            <w:sz w:val="22"/>
            <w:szCs w:val="22"/>
          </w:rPr>
        </w:r>
        <w:r w:rsidRPr="00825AFA">
          <w:rPr>
            <w:webHidden/>
            <w:sz w:val="22"/>
            <w:szCs w:val="22"/>
          </w:rPr>
          <w:fldChar w:fldCharType="separate"/>
        </w:r>
        <w:r w:rsidRPr="00825AFA">
          <w:rPr>
            <w:webHidden/>
            <w:sz w:val="22"/>
            <w:szCs w:val="22"/>
          </w:rPr>
          <w:t>38</w:t>
        </w:r>
        <w:r w:rsidRPr="00825AFA">
          <w:rPr>
            <w:webHidden/>
            <w:sz w:val="22"/>
            <w:szCs w:val="22"/>
          </w:rPr>
          <w:fldChar w:fldCharType="end"/>
        </w:r>
      </w:hyperlink>
    </w:p>
    <w:p w14:paraId="35A3BABD" w14:textId="527842F0"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404" w:history="1">
        <w:r w:rsidRPr="00825AFA">
          <w:rPr>
            <w:rStyle w:val="Hyperlink"/>
            <w:sz w:val="22"/>
            <w:szCs w:val="22"/>
          </w:rPr>
          <w:t>3.25.1 Mô tả và Mức độ ưu tiên</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_Toc196170404 \h </w:instrText>
        </w:r>
        <w:r w:rsidRPr="00825AFA">
          <w:rPr>
            <w:webHidden/>
            <w:sz w:val="22"/>
            <w:szCs w:val="22"/>
          </w:rPr>
        </w:r>
        <w:r w:rsidRPr="00825AFA">
          <w:rPr>
            <w:webHidden/>
            <w:sz w:val="22"/>
            <w:szCs w:val="22"/>
          </w:rPr>
          <w:fldChar w:fldCharType="separate"/>
        </w:r>
        <w:r w:rsidRPr="00825AFA">
          <w:rPr>
            <w:webHidden/>
            <w:sz w:val="22"/>
            <w:szCs w:val="22"/>
          </w:rPr>
          <w:t>38</w:t>
        </w:r>
        <w:r w:rsidRPr="00825AFA">
          <w:rPr>
            <w:webHidden/>
            <w:sz w:val="22"/>
            <w:szCs w:val="22"/>
          </w:rPr>
          <w:fldChar w:fldCharType="end"/>
        </w:r>
      </w:hyperlink>
    </w:p>
    <w:p w14:paraId="653FA433" w14:textId="4A6AE87F"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405" w:history="1">
        <w:r w:rsidRPr="00825AFA">
          <w:rPr>
            <w:rStyle w:val="Hyperlink"/>
            <w:sz w:val="22"/>
            <w:szCs w:val="22"/>
          </w:rPr>
          <w:t>3.25.2 Chuỗi kích thích/phản hồi</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_Toc196170405 \h </w:instrText>
        </w:r>
        <w:r w:rsidRPr="00825AFA">
          <w:rPr>
            <w:webHidden/>
            <w:sz w:val="22"/>
            <w:szCs w:val="22"/>
          </w:rPr>
        </w:r>
        <w:r w:rsidRPr="00825AFA">
          <w:rPr>
            <w:webHidden/>
            <w:sz w:val="22"/>
            <w:szCs w:val="22"/>
          </w:rPr>
          <w:fldChar w:fldCharType="separate"/>
        </w:r>
        <w:r w:rsidRPr="00825AFA">
          <w:rPr>
            <w:webHidden/>
            <w:sz w:val="22"/>
            <w:szCs w:val="22"/>
          </w:rPr>
          <w:t>38</w:t>
        </w:r>
        <w:r w:rsidRPr="00825AFA">
          <w:rPr>
            <w:webHidden/>
            <w:sz w:val="22"/>
            <w:szCs w:val="22"/>
          </w:rPr>
          <w:fldChar w:fldCharType="end"/>
        </w:r>
      </w:hyperlink>
    </w:p>
    <w:p w14:paraId="558B1390" w14:textId="2A64580D" w:rsidR="00825AFA" w:rsidRPr="00825AFA" w:rsidRDefault="00825AFA">
      <w:pPr>
        <w:pStyle w:val="TOC3"/>
        <w:rPr>
          <w:rFonts w:asciiTheme="minorHAnsi" w:eastAsiaTheme="minorEastAsia" w:hAnsiTheme="minorHAnsi" w:cstheme="minorBidi"/>
          <w:kern w:val="2"/>
          <w:sz w:val="22"/>
          <w:szCs w:val="22"/>
          <w14:ligatures w14:val="standardContextual"/>
        </w:rPr>
      </w:pPr>
      <w:hyperlink w:anchor="_Toc196170406" w:history="1">
        <w:r w:rsidRPr="00825AFA">
          <w:rPr>
            <w:rStyle w:val="Hyperlink"/>
            <w:sz w:val="22"/>
            <w:szCs w:val="22"/>
          </w:rPr>
          <w:t>3.25.3 Yêu cầu chức năng</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_Toc196170406 \h </w:instrText>
        </w:r>
        <w:r w:rsidRPr="00825AFA">
          <w:rPr>
            <w:webHidden/>
            <w:sz w:val="22"/>
            <w:szCs w:val="22"/>
          </w:rPr>
        </w:r>
        <w:r w:rsidRPr="00825AFA">
          <w:rPr>
            <w:webHidden/>
            <w:sz w:val="22"/>
            <w:szCs w:val="22"/>
          </w:rPr>
          <w:fldChar w:fldCharType="separate"/>
        </w:r>
        <w:r w:rsidRPr="00825AFA">
          <w:rPr>
            <w:webHidden/>
            <w:sz w:val="22"/>
            <w:szCs w:val="22"/>
          </w:rPr>
          <w:t>39</w:t>
        </w:r>
        <w:r w:rsidRPr="00825AFA">
          <w:rPr>
            <w:webHidden/>
            <w:sz w:val="22"/>
            <w:szCs w:val="22"/>
          </w:rPr>
          <w:fldChar w:fldCharType="end"/>
        </w:r>
      </w:hyperlink>
    </w:p>
    <w:p w14:paraId="537A6FC0" w14:textId="49E73FFC" w:rsidR="00825AFA" w:rsidRPr="00825AFA" w:rsidRDefault="00825AFA">
      <w:pPr>
        <w:pStyle w:val="TOC2"/>
        <w:rPr>
          <w:rFonts w:asciiTheme="minorHAnsi" w:eastAsiaTheme="minorEastAsia" w:hAnsiTheme="minorHAnsi" w:cstheme="minorBidi"/>
          <w:kern w:val="2"/>
          <w:sz w:val="22"/>
          <w:szCs w:val="22"/>
          <w14:ligatures w14:val="standardContextual"/>
        </w:rPr>
      </w:pPr>
      <w:hyperlink w:anchor="_Toc196170407" w:history="1">
        <w:r w:rsidRPr="00825AFA">
          <w:rPr>
            <w:rStyle w:val="Hyperlink"/>
            <w:sz w:val="22"/>
            <w:szCs w:val="22"/>
          </w:rPr>
          <w:t>4. Luồng màn hình (Screen flow)</w:t>
        </w:r>
        <w:r w:rsidRPr="00825AFA">
          <w:rPr>
            <w:webHidden/>
            <w:sz w:val="22"/>
            <w:szCs w:val="22"/>
          </w:rPr>
          <w:tab/>
        </w:r>
        <w:r w:rsidRPr="00825AFA">
          <w:rPr>
            <w:webHidden/>
            <w:sz w:val="22"/>
            <w:szCs w:val="22"/>
          </w:rPr>
          <w:fldChar w:fldCharType="begin"/>
        </w:r>
        <w:r w:rsidRPr="00825AFA">
          <w:rPr>
            <w:webHidden/>
            <w:sz w:val="22"/>
            <w:szCs w:val="22"/>
          </w:rPr>
          <w:instrText xml:space="preserve"> PAGEREF _Toc196170407 \h </w:instrText>
        </w:r>
        <w:r w:rsidRPr="00825AFA">
          <w:rPr>
            <w:webHidden/>
            <w:sz w:val="22"/>
            <w:szCs w:val="22"/>
          </w:rPr>
        </w:r>
        <w:r w:rsidRPr="00825AFA">
          <w:rPr>
            <w:webHidden/>
            <w:sz w:val="22"/>
            <w:szCs w:val="22"/>
          </w:rPr>
          <w:fldChar w:fldCharType="separate"/>
        </w:r>
        <w:r w:rsidRPr="00825AFA">
          <w:rPr>
            <w:webHidden/>
            <w:sz w:val="22"/>
            <w:szCs w:val="22"/>
          </w:rPr>
          <w:t>40</w:t>
        </w:r>
        <w:r w:rsidRPr="00825AFA">
          <w:rPr>
            <w:webHidden/>
            <w:sz w:val="22"/>
            <w:szCs w:val="22"/>
          </w:rPr>
          <w:fldChar w:fldCharType="end"/>
        </w:r>
      </w:hyperlink>
    </w:p>
    <w:p w14:paraId="1B1DFCEF" w14:textId="5A72BAE0" w:rsidR="00825AFA" w:rsidRPr="00825AFA" w:rsidRDefault="00825AFA" w:rsidP="00825AFA">
      <w:pPr>
        <w:pStyle w:val="TOC4"/>
        <w:rPr>
          <w:rFonts w:asciiTheme="minorHAnsi" w:eastAsiaTheme="minorEastAsia" w:hAnsiTheme="minorHAnsi" w:cstheme="minorBidi"/>
          <w:noProof/>
          <w:kern w:val="2"/>
          <w14:ligatures w14:val="standardContextual"/>
        </w:rPr>
      </w:pPr>
      <w:hyperlink w:anchor="_Toc196170408" w:history="1">
        <w:r w:rsidRPr="00825AFA">
          <w:rPr>
            <w:rStyle w:val="Hyperlink"/>
            <w:noProof/>
            <w:sz w:val="22"/>
            <w:szCs w:val="22"/>
          </w:rPr>
          <w:t>4.1. Mô tả màn hình</w:t>
        </w:r>
        <w:r w:rsidRPr="00825AFA">
          <w:rPr>
            <w:noProof/>
            <w:webHidden/>
          </w:rPr>
          <w:tab/>
        </w:r>
        <w:r w:rsidRPr="00825AFA">
          <w:rPr>
            <w:noProof/>
            <w:webHidden/>
          </w:rPr>
          <w:fldChar w:fldCharType="begin"/>
        </w:r>
        <w:r w:rsidRPr="00825AFA">
          <w:rPr>
            <w:noProof/>
            <w:webHidden/>
          </w:rPr>
          <w:instrText xml:space="preserve"> PAGEREF _Toc196170408 \h </w:instrText>
        </w:r>
        <w:r w:rsidRPr="00825AFA">
          <w:rPr>
            <w:noProof/>
            <w:webHidden/>
          </w:rPr>
        </w:r>
        <w:r w:rsidRPr="00825AFA">
          <w:rPr>
            <w:noProof/>
            <w:webHidden/>
          </w:rPr>
          <w:fldChar w:fldCharType="separate"/>
        </w:r>
        <w:r w:rsidRPr="00825AFA">
          <w:rPr>
            <w:noProof/>
            <w:webHidden/>
          </w:rPr>
          <w:t>40</w:t>
        </w:r>
        <w:r w:rsidRPr="00825AFA">
          <w:rPr>
            <w:noProof/>
            <w:webHidden/>
          </w:rPr>
          <w:fldChar w:fldCharType="end"/>
        </w:r>
      </w:hyperlink>
    </w:p>
    <w:p w14:paraId="687D0AAE" w14:textId="6DF98157" w:rsidR="00825AFA" w:rsidRPr="00825AFA" w:rsidRDefault="00825AFA" w:rsidP="00825AFA">
      <w:pPr>
        <w:pStyle w:val="TOC4"/>
        <w:rPr>
          <w:rFonts w:asciiTheme="minorHAnsi" w:eastAsiaTheme="minorEastAsia" w:hAnsiTheme="minorHAnsi" w:cstheme="minorBidi"/>
          <w:noProof/>
          <w:kern w:val="2"/>
          <w14:ligatures w14:val="standardContextual"/>
        </w:rPr>
      </w:pPr>
      <w:hyperlink w:anchor="_Toc196170409" w:history="1">
        <w:r w:rsidRPr="00825AFA">
          <w:rPr>
            <w:rStyle w:val="Hyperlink"/>
            <w:noProof/>
            <w:sz w:val="22"/>
            <w:szCs w:val="22"/>
          </w:rPr>
          <w:t>4.2. Các chức năng không liên quan đến màn hình</w:t>
        </w:r>
        <w:r w:rsidRPr="00825AFA">
          <w:rPr>
            <w:noProof/>
            <w:webHidden/>
          </w:rPr>
          <w:tab/>
        </w:r>
        <w:r w:rsidRPr="00825AFA">
          <w:rPr>
            <w:noProof/>
            <w:webHidden/>
          </w:rPr>
          <w:fldChar w:fldCharType="begin"/>
        </w:r>
        <w:r w:rsidRPr="00825AFA">
          <w:rPr>
            <w:noProof/>
            <w:webHidden/>
          </w:rPr>
          <w:instrText xml:space="preserve"> PAGEREF _Toc196170409 \h </w:instrText>
        </w:r>
        <w:r w:rsidRPr="00825AFA">
          <w:rPr>
            <w:noProof/>
            <w:webHidden/>
          </w:rPr>
        </w:r>
        <w:r w:rsidRPr="00825AFA">
          <w:rPr>
            <w:noProof/>
            <w:webHidden/>
          </w:rPr>
          <w:fldChar w:fldCharType="separate"/>
        </w:r>
        <w:r w:rsidRPr="00825AFA">
          <w:rPr>
            <w:noProof/>
            <w:webHidden/>
          </w:rPr>
          <w:t>42</w:t>
        </w:r>
        <w:r w:rsidRPr="00825AFA">
          <w:rPr>
            <w:noProof/>
            <w:webHidden/>
          </w:rPr>
          <w:fldChar w:fldCharType="end"/>
        </w:r>
      </w:hyperlink>
    </w:p>
    <w:p w14:paraId="200F9559" w14:textId="59F3217E" w:rsidR="00825AFA" w:rsidRPr="00825AFA" w:rsidRDefault="00825AFA" w:rsidP="00825AFA">
      <w:pPr>
        <w:pStyle w:val="TOC4"/>
        <w:rPr>
          <w:rFonts w:asciiTheme="minorHAnsi" w:eastAsiaTheme="minorEastAsia" w:hAnsiTheme="minorHAnsi" w:cstheme="minorBidi"/>
          <w:noProof/>
          <w:kern w:val="2"/>
          <w14:ligatures w14:val="standardContextual"/>
        </w:rPr>
      </w:pPr>
      <w:hyperlink w:anchor="_Toc196170410" w:history="1">
        <w:r w:rsidRPr="00825AFA">
          <w:rPr>
            <w:rStyle w:val="Hyperlink"/>
            <w:noProof/>
            <w:sz w:val="22"/>
            <w:szCs w:val="22"/>
          </w:rPr>
          <w:t>4.3 Hệ thống cấp quyền</w:t>
        </w:r>
        <w:r w:rsidRPr="00825AFA">
          <w:rPr>
            <w:noProof/>
            <w:webHidden/>
          </w:rPr>
          <w:tab/>
        </w:r>
        <w:r w:rsidRPr="00825AFA">
          <w:rPr>
            <w:noProof/>
            <w:webHidden/>
          </w:rPr>
          <w:fldChar w:fldCharType="begin"/>
        </w:r>
        <w:r w:rsidRPr="00825AFA">
          <w:rPr>
            <w:noProof/>
            <w:webHidden/>
          </w:rPr>
          <w:instrText xml:space="preserve"> PAGEREF _Toc196170410 \h </w:instrText>
        </w:r>
        <w:r w:rsidRPr="00825AFA">
          <w:rPr>
            <w:noProof/>
            <w:webHidden/>
          </w:rPr>
        </w:r>
        <w:r w:rsidRPr="00825AFA">
          <w:rPr>
            <w:noProof/>
            <w:webHidden/>
          </w:rPr>
          <w:fldChar w:fldCharType="separate"/>
        </w:r>
        <w:r w:rsidRPr="00825AFA">
          <w:rPr>
            <w:noProof/>
            <w:webHidden/>
          </w:rPr>
          <w:t>42</w:t>
        </w:r>
        <w:r w:rsidRPr="00825AFA">
          <w:rPr>
            <w:noProof/>
            <w:webHidden/>
          </w:rPr>
          <w:fldChar w:fldCharType="end"/>
        </w:r>
      </w:hyperlink>
    </w:p>
    <w:p w14:paraId="669715EB" w14:textId="10E12C89" w:rsidR="241E4FCA" w:rsidRDefault="241E4FCA" w:rsidP="2F46F549">
      <w:pPr>
        <w:pStyle w:val="TOC2"/>
        <w:tabs>
          <w:tab w:val="clear" w:pos="8630"/>
          <w:tab w:val="right" w:leader="dot" w:pos="8625"/>
        </w:tabs>
      </w:pPr>
      <w:r w:rsidRPr="00825AFA">
        <w:rPr>
          <w:sz w:val="22"/>
          <w:szCs w:val="22"/>
        </w:rPr>
        <w:fldChar w:fldCharType="end"/>
      </w:r>
    </w:p>
    <w:p w14:paraId="01CD31BF" w14:textId="77777777" w:rsidR="0050513B" w:rsidRDefault="0050513B" w:rsidP="241E4FCA">
      <w:pPr>
        <w:rPr>
          <w:rFonts w:cs="Tahoma"/>
          <w:b/>
          <w:bCs/>
          <w:lang w:val="en-GB"/>
        </w:rPr>
      </w:pPr>
    </w:p>
    <w:p w14:paraId="37FA18E5" w14:textId="77777777" w:rsidR="00580858" w:rsidRDefault="00580858" w:rsidP="00001536">
      <w:pPr>
        <w:ind w:left="0"/>
        <w:rPr>
          <w:rFonts w:cs="Tahoma"/>
          <w:b/>
          <w:bCs/>
          <w:szCs w:val="24"/>
          <w:lang w:val="en-GB"/>
        </w:rPr>
      </w:pPr>
    </w:p>
    <w:p w14:paraId="1099DEFD" w14:textId="77777777" w:rsidR="00001536" w:rsidRDefault="00001536" w:rsidP="00001536">
      <w:pPr>
        <w:ind w:left="0"/>
        <w:rPr>
          <w:rFonts w:cs="Tahoma"/>
          <w:b/>
          <w:bCs/>
          <w:szCs w:val="24"/>
          <w:lang w:val="en-GB"/>
        </w:rPr>
      </w:pPr>
    </w:p>
    <w:p w14:paraId="7A0C5990" w14:textId="77777777" w:rsidR="00001536" w:rsidRDefault="00001536" w:rsidP="00001536">
      <w:pPr>
        <w:ind w:left="0"/>
        <w:rPr>
          <w:rFonts w:cs="Tahoma"/>
          <w:b/>
          <w:bCs/>
          <w:szCs w:val="24"/>
          <w:lang w:val="en-GB"/>
        </w:rPr>
      </w:pPr>
    </w:p>
    <w:p w14:paraId="46D4D85B" w14:textId="77777777" w:rsidR="00001536" w:rsidRDefault="00001536" w:rsidP="00001536">
      <w:pPr>
        <w:ind w:left="0"/>
        <w:rPr>
          <w:rFonts w:cs="Tahoma"/>
          <w:b/>
          <w:bCs/>
          <w:szCs w:val="24"/>
          <w:lang w:val="en-GB"/>
        </w:rPr>
      </w:pPr>
    </w:p>
    <w:p w14:paraId="6E7CFC63" w14:textId="77777777" w:rsidR="00001536" w:rsidRDefault="00001536" w:rsidP="00001536">
      <w:pPr>
        <w:ind w:left="0"/>
        <w:rPr>
          <w:rFonts w:cs="Tahoma"/>
          <w:b/>
          <w:bCs/>
          <w:szCs w:val="24"/>
          <w:lang w:val="en-GB"/>
        </w:rPr>
      </w:pPr>
    </w:p>
    <w:p w14:paraId="4BEB604B" w14:textId="77777777" w:rsidR="00001536" w:rsidRDefault="00001536" w:rsidP="00001536">
      <w:pPr>
        <w:ind w:left="0"/>
        <w:rPr>
          <w:rFonts w:cs="Tahoma"/>
          <w:b/>
          <w:bCs/>
          <w:szCs w:val="24"/>
          <w:lang w:val="en-GB"/>
        </w:rPr>
      </w:pPr>
    </w:p>
    <w:p w14:paraId="1FDA00AE" w14:textId="77777777" w:rsidR="00001536" w:rsidRDefault="00001536" w:rsidP="00001536">
      <w:pPr>
        <w:ind w:left="0"/>
        <w:rPr>
          <w:rFonts w:cs="Tahoma"/>
          <w:b/>
          <w:bCs/>
          <w:szCs w:val="24"/>
          <w:lang w:val="en-GB"/>
        </w:rPr>
      </w:pPr>
    </w:p>
    <w:p w14:paraId="0958C81D" w14:textId="77777777" w:rsidR="00CE419A" w:rsidRDefault="00CE419A">
      <w:pPr>
        <w:spacing w:before="0" w:after="0"/>
        <w:ind w:left="0"/>
        <w:jc w:val="left"/>
        <w:rPr>
          <w:rFonts w:cs="Tahoma"/>
          <w:b/>
          <w:bCs/>
          <w:szCs w:val="24"/>
          <w:lang w:val="en-GB"/>
        </w:rPr>
      </w:pPr>
      <w:r>
        <w:rPr>
          <w:rFonts w:cs="Tahoma"/>
          <w:b/>
          <w:bCs/>
          <w:szCs w:val="24"/>
          <w:lang w:val="en-GB"/>
        </w:rPr>
        <w:br w:type="page"/>
      </w:r>
    </w:p>
    <w:p w14:paraId="2E01BD27" w14:textId="7BCF7442" w:rsidR="0050513B" w:rsidRDefault="004E6FE2" w:rsidP="007009AE">
      <w:pPr>
        <w:pStyle w:val="Heading1"/>
        <w:numPr>
          <w:ilvl w:val="0"/>
          <w:numId w:val="10"/>
        </w:numPr>
      </w:pPr>
      <w:bookmarkStart w:id="8" w:name="_Toc196170293"/>
      <w:bookmarkStart w:id="9" w:name="_Toc456598586"/>
      <w:bookmarkStart w:id="10" w:name="_Toc504442098"/>
      <w:r>
        <w:t>Giới thiệu</w:t>
      </w:r>
      <w:bookmarkEnd w:id="8"/>
    </w:p>
    <w:p w14:paraId="17D196A3" w14:textId="77777777" w:rsidR="001F5ED0" w:rsidRDefault="001F5ED0" w:rsidP="001F5ED0">
      <w:pPr>
        <w:pStyle w:val="Heading2"/>
        <w:numPr>
          <w:ilvl w:val="1"/>
          <w:numId w:val="11"/>
        </w:numPr>
      </w:pPr>
      <w:bookmarkStart w:id="11" w:name="_Toc195817142"/>
      <w:r>
        <w:t>Tóm tắt dự án</w:t>
      </w:r>
      <w:bookmarkEnd w:id="11"/>
    </w:p>
    <w:p w14:paraId="5E8CA0C9" w14:textId="77777777" w:rsidR="001F5ED0" w:rsidRDefault="001F5ED0" w:rsidP="001F5ED0">
      <w:pPr>
        <w:widowControl w:val="0"/>
        <w:spacing w:before="0" w:after="0" w:line="360" w:lineRule="auto"/>
        <w:ind w:left="0"/>
        <w:rPr>
          <w:i/>
          <w:iCs/>
          <w:color w:val="FF0000"/>
        </w:rPr>
      </w:pPr>
      <w:r w:rsidRPr="001D02A8">
        <w:t xml:space="preserve">Hệ thống được xây dựng là </w:t>
      </w:r>
      <w:r>
        <w:t>một Hệ thống quản lí các điểm thi và kì thi cấp chứng chỉ ứng dụng CNTT cơ bản. Hệ thống quản lí điểm thi và kì thi cấp chứng chỉ ứng dụng CNTT cơ bản là một nền tảng phần mềm tập trung vào việc số hóa và tự động hóa quy trình tổ chức, quản lý, giám sát các kỳ thi và điểm thi liên quan đến chứng chỉ CNTT cơ bản</w:t>
      </w:r>
    </w:p>
    <w:p w14:paraId="54013A5A" w14:textId="77777777" w:rsidR="001F5ED0" w:rsidRDefault="001F5ED0" w:rsidP="001F5ED0">
      <w:pPr>
        <w:widowControl w:val="0"/>
        <w:spacing w:before="0" w:after="0" w:line="360" w:lineRule="auto"/>
        <w:ind w:left="0"/>
      </w:pPr>
      <w:r>
        <w:t>Hệ thống giúp giảm thiểu công việc thủ công, hạn chế sai sót trong quá trình tổ chức thi; đồng thời nâng cao hiệu quả quản lý và tính minh bạch công bằng trong việc cấp chứng chỉ; bên cạnh đó giúp đáp ứng nhu cầu cấp chứng chỉ CNTT cơ bản trên quy mô lớn, đảm bảo tính chính xác và kịp thời. Hệ thống sẽ giúp giải quyết các bài toán thực tế sau:</w:t>
      </w:r>
    </w:p>
    <w:p w14:paraId="4E2867C9" w14:textId="77777777" w:rsidR="001F5ED0" w:rsidRPr="00790C1E" w:rsidRDefault="001F5ED0" w:rsidP="001F5ED0">
      <w:pPr>
        <w:widowControl w:val="0"/>
        <w:numPr>
          <w:ilvl w:val="0"/>
          <w:numId w:val="12"/>
        </w:numPr>
        <w:spacing w:before="0" w:after="0" w:line="360" w:lineRule="auto"/>
      </w:pPr>
      <w:r w:rsidRPr="00790C1E">
        <w:t>Quản lý thủ công và phân tán: Thay thế các phương pháp quản lý thủ công, dựa trên giấy tờ hoặc các công cụ rời rạc bằng một hệ thống tập trung, giúp giảm thiểu sai sót và tăng cường khả năng phối hợp giữa các bộ phận.</w:t>
      </w:r>
    </w:p>
    <w:p w14:paraId="7F2262BB" w14:textId="77777777" w:rsidR="001F5ED0" w:rsidRPr="00790C1E" w:rsidRDefault="001F5ED0" w:rsidP="001F5ED0">
      <w:pPr>
        <w:widowControl w:val="0"/>
        <w:numPr>
          <w:ilvl w:val="0"/>
          <w:numId w:val="12"/>
        </w:numPr>
        <w:spacing w:before="0" w:after="0" w:line="360" w:lineRule="auto"/>
      </w:pPr>
      <w:r w:rsidRPr="00790C1E">
        <w:t>Khó khăn trong việc theo dõi và thống kê: Giải quyết vấn đề khó khăn trong việc theo dõi thông tin về điểm thi, kỳ thi, thí sinh và kết quả thi một cách nhanh chóng và chính xác, đồng thời cung cấp các công cụ thống kê, báo cáo trực quan.</w:t>
      </w:r>
    </w:p>
    <w:p w14:paraId="6532A288" w14:textId="77777777" w:rsidR="001F5ED0" w:rsidRPr="00790C1E" w:rsidRDefault="001F5ED0" w:rsidP="001F5ED0">
      <w:pPr>
        <w:widowControl w:val="0"/>
        <w:numPr>
          <w:ilvl w:val="0"/>
          <w:numId w:val="12"/>
        </w:numPr>
        <w:spacing w:before="0" w:after="0" w:line="360" w:lineRule="auto"/>
      </w:pPr>
      <w:r w:rsidRPr="00790C1E">
        <w:t>Tốn kém thời gian và nguồn lực: Tối ưu hóa quy trình tổ chức thi, giảm thiểu thời gian và nguồn lực cần thiết cho các công việc như đăng ký dự thi, xếp lịch thi, chấm thi, công bố kết quả và cấp chứng chỉ.</w:t>
      </w:r>
    </w:p>
    <w:p w14:paraId="62922C52" w14:textId="77777777" w:rsidR="001F5ED0" w:rsidRPr="00790C1E" w:rsidRDefault="001F5ED0" w:rsidP="001F5ED0">
      <w:pPr>
        <w:widowControl w:val="0"/>
        <w:numPr>
          <w:ilvl w:val="0"/>
          <w:numId w:val="12"/>
        </w:numPr>
        <w:spacing w:before="0" w:after="0" w:line="360" w:lineRule="auto"/>
      </w:pPr>
      <w:r w:rsidRPr="00790C1E">
        <w:t>Thiếu tính minh bạch và bảo mật: Tăng cường tính minh bạch trong quá trình tổ chức thi và bảo mật thông tin liên quan đến kỳ thi và thí sinh.</w:t>
      </w:r>
    </w:p>
    <w:p w14:paraId="1CBB3BBB" w14:textId="77777777" w:rsidR="001F5ED0" w:rsidRDefault="001F5ED0" w:rsidP="001F5ED0">
      <w:pPr>
        <w:widowControl w:val="0"/>
        <w:numPr>
          <w:ilvl w:val="0"/>
          <w:numId w:val="12"/>
        </w:numPr>
        <w:spacing w:before="0" w:after="0" w:line="360" w:lineRule="auto"/>
      </w:pPr>
      <w:r w:rsidRPr="00790C1E">
        <w:t>Khó khăn trong việc mở rộng và phát triển: Tạo ra một nền tảng có khả năng mở rộng và tích hợp với các hệ thống khác trong tương lai.</w:t>
      </w:r>
    </w:p>
    <w:p w14:paraId="55EF24A9" w14:textId="77777777" w:rsidR="001F5ED0" w:rsidRDefault="001F5ED0" w:rsidP="001F5ED0">
      <w:pPr>
        <w:widowControl w:val="0"/>
        <w:spacing w:before="0" w:after="0" w:line="360" w:lineRule="auto"/>
        <w:ind w:left="0"/>
      </w:pPr>
      <w:r>
        <w:t xml:space="preserve">Mục tiêu xây dựng dự án: </w:t>
      </w:r>
    </w:p>
    <w:p w14:paraId="525E5C48" w14:textId="77777777" w:rsidR="001F5ED0" w:rsidRDefault="001F5ED0" w:rsidP="001F5ED0">
      <w:pPr>
        <w:widowControl w:val="0"/>
        <w:numPr>
          <w:ilvl w:val="0"/>
          <w:numId w:val="13"/>
        </w:numPr>
        <w:spacing w:before="0" w:after="0" w:line="360" w:lineRule="auto"/>
      </w:pPr>
      <w:r w:rsidRPr="00700293">
        <w:t>Phát triển một hệ thống phần mềm có giao diện thân thiện, dễ sử dụng cho cả thí sinh và cán bộ quản lý.</w:t>
      </w:r>
    </w:p>
    <w:p w14:paraId="09071DC9" w14:textId="77777777" w:rsidR="001F5ED0" w:rsidRPr="00700293" w:rsidRDefault="001F5ED0" w:rsidP="001F5ED0">
      <w:pPr>
        <w:widowControl w:val="0"/>
        <w:numPr>
          <w:ilvl w:val="0"/>
          <w:numId w:val="13"/>
        </w:numPr>
        <w:spacing w:before="0" w:after="0" w:line="360" w:lineRule="auto"/>
      </w:pPr>
      <w:r w:rsidRPr="00700293">
        <w:t>Xây dựng hệ thống tập trung</w:t>
      </w:r>
      <w:r w:rsidRPr="00790C1E">
        <w:t>: Quản lý thống nhất từ khâu đăng ký đến cấp chứng chỉ trên toàn bộ các điểm thi.</w:t>
      </w:r>
    </w:p>
    <w:p w14:paraId="710E6383" w14:textId="77777777" w:rsidR="001F5ED0" w:rsidRDefault="001F5ED0" w:rsidP="001F5ED0">
      <w:pPr>
        <w:widowControl w:val="0"/>
        <w:numPr>
          <w:ilvl w:val="0"/>
          <w:numId w:val="13"/>
        </w:numPr>
        <w:spacing w:before="0" w:after="0" w:line="360" w:lineRule="auto"/>
      </w:pPr>
      <w:r>
        <w:t>Tự động hóa các quy trình: Giảm thao tác thủ công trong đăng ký thi, chấm điểm, thông báo kết quả.</w:t>
      </w:r>
    </w:p>
    <w:p w14:paraId="500C7AF8" w14:textId="77777777" w:rsidR="001F5ED0" w:rsidRDefault="001F5ED0" w:rsidP="001F5ED0">
      <w:pPr>
        <w:widowControl w:val="0"/>
        <w:numPr>
          <w:ilvl w:val="0"/>
          <w:numId w:val="13"/>
        </w:numPr>
        <w:spacing w:before="0" w:after="0" w:line="360" w:lineRule="auto"/>
      </w:pPr>
      <w:r>
        <w:t>Cung cấp báo cáo thời gian thực, báo cáo thống kê trực quan: Thống kê số lượng thí sinh, tỷ lệ đỗ/trượt, phân tích xu hướng thi cử</w:t>
      </w:r>
    </w:p>
    <w:p w14:paraId="09D668F8" w14:textId="77777777" w:rsidR="001F5ED0" w:rsidRPr="00700293" w:rsidRDefault="001F5ED0" w:rsidP="001F5ED0">
      <w:pPr>
        <w:widowControl w:val="0"/>
        <w:numPr>
          <w:ilvl w:val="0"/>
          <w:numId w:val="13"/>
        </w:numPr>
        <w:spacing w:before="0" w:after="0" w:line="360" w:lineRule="auto"/>
      </w:pPr>
      <w:r w:rsidRPr="00700293">
        <w:t>Hỗ trợ mở rộng linh hoạt: Dễ</w:t>
      </w:r>
      <w:r>
        <w:t xml:space="preserve"> dàng tích hợp thêm tính năng hoặc mở rộng quy mô khi cần thiết.</w:t>
      </w:r>
    </w:p>
    <w:p w14:paraId="0185A2A7" w14:textId="77777777" w:rsidR="001F5ED0" w:rsidRDefault="001F5ED0" w:rsidP="001F5ED0">
      <w:pPr>
        <w:pStyle w:val="Heading2"/>
        <w:numPr>
          <w:ilvl w:val="1"/>
          <w:numId w:val="11"/>
        </w:numPr>
        <w:rPr>
          <w:color w:val="auto"/>
        </w:rPr>
      </w:pPr>
      <w:bookmarkStart w:id="12" w:name="_heading=h.vfa80mb9dy85"/>
      <w:bookmarkStart w:id="13" w:name="_Toc195817143"/>
      <w:bookmarkEnd w:id="12"/>
      <w:r>
        <w:t>Phạm vi của dự án</w:t>
      </w:r>
      <w:bookmarkEnd w:id="13"/>
    </w:p>
    <w:p w14:paraId="7EBD88C0" w14:textId="77777777" w:rsidR="001F5ED0" w:rsidRDefault="001F5ED0" w:rsidP="001F5ED0">
      <w:pPr>
        <w:widowControl w:val="0"/>
        <w:spacing w:before="0" w:after="0" w:line="360" w:lineRule="auto"/>
        <w:ind w:left="0"/>
      </w:pPr>
      <w:r w:rsidRPr="00CA06B7">
        <w:t xml:space="preserve">Tài liệu đặc tả </w:t>
      </w:r>
      <w:r>
        <w:t xml:space="preserve">yêu cầu phần mềm này được xây dựng nhằm phục vụ cho dự án phát triển Hệ thống quản lí điểm thi và kì thi cấp chứng chỉ ứng dụng CNTT cơ bản. </w:t>
      </w:r>
    </w:p>
    <w:p w14:paraId="483434C6" w14:textId="77777777" w:rsidR="001F5ED0" w:rsidRDefault="001F5ED0" w:rsidP="001F5ED0">
      <w:pPr>
        <w:widowControl w:val="0"/>
        <w:spacing w:before="0" w:after="0" w:line="360" w:lineRule="auto"/>
        <w:ind w:left="0"/>
      </w:pPr>
      <w:r>
        <w:t xml:space="preserve">Trong quá trình xây dựng </w:t>
      </w:r>
      <w:r w:rsidRPr="00DF0A6D">
        <w:t>và triển khai hệ thống quản lý các điểm thi và kỳ thi cấp chứng chỉ Ứng dụng CNTT cơ bản, phạm vi của dự án được xác định trên ba khía cạnh chính: phạm vi dịch vụ, phạm vi khách hàng và phạm vi nền tảng/hệ thống</w:t>
      </w:r>
      <w:r>
        <w:t>.</w:t>
      </w:r>
    </w:p>
    <w:p w14:paraId="15D95B16" w14:textId="77777777" w:rsidR="001F5ED0" w:rsidRDefault="001F5ED0" w:rsidP="001F5ED0">
      <w:pPr>
        <w:numPr>
          <w:ilvl w:val="0"/>
          <w:numId w:val="14"/>
        </w:numPr>
      </w:pPr>
      <w:r>
        <w:t>Phạm vi về dịch vụ</w:t>
      </w:r>
    </w:p>
    <w:p w14:paraId="4E881596" w14:textId="77777777" w:rsidR="001F5ED0" w:rsidRDefault="001F5ED0" w:rsidP="001F5ED0">
      <w:pPr>
        <w:ind w:left="0"/>
      </w:pPr>
      <w:r>
        <w:t xml:space="preserve">Hệ thống được xây dựng </w:t>
      </w:r>
      <w:r w:rsidRPr="00C95F64">
        <w:t xml:space="preserve">nhằm cung cấp các dịch vụ liên quan đến toàn bộ quy trình tổ chức kỳ thi cấp chứng chỉ </w:t>
      </w:r>
      <w:r>
        <w:t>ứ</w:t>
      </w:r>
      <w:r w:rsidRPr="00C95F64">
        <w:t>ng dụng CNTT cơ bản. Cụ thể, bao gồm:</w:t>
      </w:r>
    </w:p>
    <w:p w14:paraId="55B0F6FB" w14:textId="77777777" w:rsidR="001F5ED0" w:rsidRDefault="001F5ED0" w:rsidP="001F5ED0">
      <w:pPr>
        <w:numPr>
          <w:ilvl w:val="0"/>
          <w:numId w:val="15"/>
        </w:numPr>
      </w:pPr>
      <w:r>
        <w:t>Quản lý điểm thi</w:t>
      </w:r>
    </w:p>
    <w:p w14:paraId="00FFCCB6" w14:textId="77777777" w:rsidR="001F5ED0" w:rsidRDefault="001F5ED0" w:rsidP="001F5ED0">
      <w:pPr>
        <w:numPr>
          <w:ilvl w:val="0"/>
          <w:numId w:val="15"/>
        </w:numPr>
      </w:pPr>
      <w:r>
        <w:t>Quản lý kỳ thi</w:t>
      </w:r>
    </w:p>
    <w:p w14:paraId="705D0734" w14:textId="77777777" w:rsidR="001F5ED0" w:rsidRDefault="001F5ED0" w:rsidP="001F5ED0">
      <w:pPr>
        <w:numPr>
          <w:ilvl w:val="0"/>
          <w:numId w:val="15"/>
        </w:numPr>
      </w:pPr>
      <w:r>
        <w:t>Quản lý thí sinh</w:t>
      </w:r>
    </w:p>
    <w:p w14:paraId="3BEA52B9" w14:textId="77777777" w:rsidR="001F5ED0" w:rsidRDefault="001F5ED0" w:rsidP="001F5ED0">
      <w:pPr>
        <w:numPr>
          <w:ilvl w:val="0"/>
          <w:numId w:val="15"/>
        </w:numPr>
      </w:pPr>
      <w:r>
        <w:t xml:space="preserve">Quản lý kết quả </w:t>
      </w:r>
    </w:p>
    <w:p w14:paraId="277459C0" w14:textId="77777777" w:rsidR="001F5ED0" w:rsidRDefault="001F5ED0" w:rsidP="001F5ED0">
      <w:pPr>
        <w:numPr>
          <w:ilvl w:val="0"/>
          <w:numId w:val="15"/>
        </w:numPr>
      </w:pPr>
      <w:r>
        <w:t>Quản lý người dùng</w:t>
      </w:r>
    </w:p>
    <w:p w14:paraId="35A3ECB9" w14:textId="77777777" w:rsidR="001F5ED0" w:rsidRDefault="001F5ED0" w:rsidP="001F5ED0">
      <w:pPr>
        <w:numPr>
          <w:ilvl w:val="0"/>
          <w:numId w:val="15"/>
        </w:numPr>
      </w:pPr>
      <w:r>
        <w:t>Báo cáo và thống kê</w:t>
      </w:r>
    </w:p>
    <w:p w14:paraId="6CBD441B" w14:textId="77777777" w:rsidR="001F5ED0" w:rsidRDefault="001F5ED0" w:rsidP="001F5ED0">
      <w:pPr>
        <w:numPr>
          <w:ilvl w:val="0"/>
          <w:numId w:val="15"/>
        </w:numPr>
      </w:pPr>
      <w:r>
        <w:t>Sao lưu và phục hồi dữ liệu</w:t>
      </w:r>
    </w:p>
    <w:p w14:paraId="33EAA3EA" w14:textId="77777777" w:rsidR="001F5ED0" w:rsidRDefault="001F5ED0" w:rsidP="001F5ED0">
      <w:pPr>
        <w:numPr>
          <w:ilvl w:val="0"/>
          <w:numId w:val="14"/>
        </w:numPr>
      </w:pPr>
      <w:r>
        <w:t>Phạm vi về khách hàng</w:t>
      </w:r>
    </w:p>
    <w:p w14:paraId="4B9F1542" w14:textId="77777777" w:rsidR="001F5ED0" w:rsidRDefault="001F5ED0" w:rsidP="001F5ED0">
      <w:pPr>
        <w:ind w:left="0"/>
      </w:pPr>
      <w:r>
        <w:t>Dự án hướng đến nhóm đối tượng người dùng cụ thể sau:</w:t>
      </w:r>
    </w:p>
    <w:p w14:paraId="30FF693B" w14:textId="77777777" w:rsidR="001F5ED0" w:rsidRDefault="001F5ED0" w:rsidP="001F5ED0">
      <w:pPr>
        <w:numPr>
          <w:ilvl w:val="0"/>
          <w:numId w:val="16"/>
        </w:numPr>
      </w:pPr>
      <w:r>
        <w:t xml:space="preserve">Cơ quan tổ chức kỳ thi: </w:t>
      </w:r>
      <w:r w:rsidRPr="006C412F">
        <w:t>Các trung tâm khảo thí, đơn vị đào tạo được cấp phép tổ chức kỳ thi chứng chỉ CNTT cơ bản.</w:t>
      </w:r>
    </w:p>
    <w:p w14:paraId="5174D79F" w14:textId="77777777" w:rsidR="001F5ED0" w:rsidRDefault="001F5ED0" w:rsidP="001F5ED0">
      <w:pPr>
        <w:numPr>
          <w:ilvl w:val="0"/>
          <w:numId w:val="16"/>
        </w:numPr>
      </w:pPr>
      <w:r>
        <w:t xml:space="preserve">Cán bộ nghiệp vụ: </w:t>
      </w:r>
      <w:r w:rsidRPr="00921841">
        <w:t>Nhân viên tiếp nhận hồ sơ, lập danh sách thi, nhập điểm và quản lý chứng chỉ.</w:t>
      </w:r>
    </w:p>
    <w:p w14:paraId="0A80CAC7" w14:textId="77777777" w:rsidR="001F5ED0" w:rsidRDefault="001F5ED0" w:rsidP="001F5ED0">
      <w:pPr>
        <w:numPr>
          <w:ilvl w:val="0"/>
          <w:numId w:val="16"/>
        </w:numPr>
      </w:pPr>
      <w:r>
        <w:t xml:space="preserve">Thí sinh: </w:t>
      </w:r>
      <w:r w:rsidRPr="00B551DF">
        <w:t>Người đăng ký tham gia kỳ thi có thể truy cập để đăng ký, tra cứu lịch thi, kết quả và chứng chỉ.</w:t>
      </w:r>
    </w:p>
    <w:p w14:paraId="09EFE9DF" w14:textId="77777777" w:rsidR="001F5ED0" w:rsidRDefault="001F5ED0" w:rsidP="001F5ED0">
      <w:pPr>
        <w:numPr>
          <w:ilvl w:val="0"/>
          <w:numId w:val="16"/>
        </w:numPr>
      </w:pPr>
      <w:r>
        <w:t xml:space="preserve">Người quản trị hệ thống: </w:t>
      </w:r>
      <w:r w:rsidRPr="00415E0F">
        <w:t>Cán bộ quản lý, cán bộ kỹ thuật chịu trách nhiệm cấu hình và giám sát hoạt động hệ thống.</w:t>
      </w:r>
    </w:p>
    <w:p w14:paraId="53EBBE9E" w14:textId="77777777" w:rsidR="001F5ED0" w:rsidRDefault="001F5ED0" w:rsidP="001F5ED0">
      <w:pPr>
        <w:numPr>
          <w:ilvl w:val="0"/>
          <w:numId w:val="16"/>
        </w:numPr>
      </w:pPr>
      <w:r w:rsidRPr="00641FAB">
        <w:rPr>
          <w:b/>
          <w:bCs/>
        </w:rPr>
        <w:t>C</w:t>
      </w:r>
      <w:r w:rsidRPr="00641FAB">
        <w:t>ơ quan chức năng: Các đơn vị có thẩm quyền tra cứu và kiểm tra tính hợp lệ của chứng chỉ đã cấp.</w:t>
      </w:r>
    </w:p>
    <w:p w14:paraId="15FC8C7E" w14:textId="77777777" w:rsidR="001F5ED0" w:rsidRDefault="001F5ED0" w:rsidP="001F5ED0">
      <w:pPr>
        <w:numPr>
          <w:ilvl w:val="0"/>
          <w:numId w:val="14"/>
        </w:numPr>
      </w:pPr>
      <w:r>
        <w:t>Phạm vi về nền tảng/hệ thống</w:t>
      </w:r>
    </w:p>
    <w:p w14:paraId="14A67021" w14:textId="77777777" w:rsidR="001F5ED0" w:rsidRDefault="001F5ED0" w:rsidP="001F5ED0">
      <w:pPr>
        <w:numPr>
          <w:ilvl w:val="0"/>
          <w:numId w:val="17"/>
        </w:numPr>
      </w:pPr>
      <w:r>
        <w:t xml:space="preserve">Hạ tầng triển khai: </w:t>
      </w:r>
      <w:r w:rsidRPr="00BF163C">
        <w:t>Hệ thống có thể hoạt động trên mạng nội bộ (LAN) của đơn vị tổ chức thi hoặc triển khai trên nền tảng web trực tuyến sử dụng hosting/server riêng hoặc cloud.</w:t>
      </w:r>
    </w:p>
    <w:p w14:paraId="502857DC" w14:textId="77777777" w:rsidR="001F5ED0" w:rsidRDefault="001F5ED0" w:rsidP="001F5ED0">
      <w:pPr>
        <w:numPr>
          <w:ilvl w:val="0"/>
          <w:numId w:val="17"/>
        </w:numPr>
      </w:pPr>
      <w:r>
        <w:t xml:space="preserve">Nền tảng truy cập: </w:t>
      </w:r>
      <w:r w:rsidRPr="00457288">
        <w:t>Hệ thống hỗ trợ truy cập thông qua trình duyệt trên các thiết bị phổ biến như máy tính để bàn, laptop và máy tính bảng. Giao diện được tối ưu hóa cho cả quản trị viên và thí sinh.</w:t>
      </w:r>
    </w:p>
    <w:p w14:paraId="36BF83C4" w14:textId="77777777" w:rsidR="001F5ED0" w:rsidRDefault="001F5ED0" w:rsidP="001F5ED0">
      <w:pPr>
        <w:numPr>
          <w:ilvl w:val="0"/>
          <w:numId w:val="17"/>
        </w:numPr>
      </w:pPr>
      <w:r>
        <w:t xml:space="preserve">Cơ sở dữ liệu: </w:t>
      </w:r>
      <w:r w:rsidRPr="0024580E">
        <w:t>Dữ liệu được lưu trữ tập trung, đảm bảo tính nhất quán, hỗ trợ sao lưu và phục hồi.</w:t>
      </w:r>
    </w:p>
    <w:p w14:paraId="6C2EBECE" w14:textId="77777777" w:rsidR="001F5ED0" w:rsidRPr="00CA06B7" w:rsidRDefault="001F5ED0" w:rsidP="001F5ED0">
      <w:pPr>
        <w:numPr>
          <w:ilvl w:val="0"/>
          <w:numId w:val="17"/>
        </w:numPr>
      </w:pPr>
      <w:r>
        <w:t xml:space="preserve">Hiệu suất và bảo mật: </w:t>
      </w:r>
      <w:r w:rsidRPr="00C35D4B">
        <w:t>Hệ thống được tích hợp các cơ chế xác thực và phân quyền để đảm bảo an toàn thông tin, đặc biệt là dữ liệu thí sinh và kết quả thi.</w:t>
      </w:r>
    </w:p>
    <w:p w14:paraId="585AE569" w14:textId="77777777" w:rsidR="001F5ED0" w:rsidRDefault="001F5ED0" w:rsidP="001F5ED0">
      <w:pPr>
        <w:pStyle w:val="Heading2"/>
        <w:numPr>
          <w:ilvl w:val="1"/>
          <w:numId w:val="11"/>
        </w:numPr>
      </w:pPr>
      <w:bookmarkStart w:id="14" w:name="_Toc195817144"/>
      <w:r>
        <w:t>Quy ước về tài liệu</w:t>
      </w:r>
      <w:bookmarkEnd w:id="14"/>
      <w:r>
        <w:t xml:space="preserve"> </w:t>
      </w:r>
    </w:p>
    <w:p w14:paraId="321FE1A9" w14:textId="77777777" w:rsidR="001F5ED0" w:rsidRPr="00677CA3" w:rsidRDefault="001F5ED0" w:rsidP="001F5ED0">
      <w:pPr>
        <w:ind w:left="0"/>
      </w:pPr>
      <w:r>
        <w:t xml:space="preserve">Tài liệu được trình bày đủ theo nội dung và yêu cầu dựa theo chuẩn của Tài liệu đặc tả yêu cầu phần </w:t>
      </w:r>
      <w:proofErr w:type="gramStart"/>
      <w:r>
        <w:t>mềm(</w:t>
      </w:r>
      <w:proofErr w:type="gramEnd"/>
      <w:r>
        <w:t>SRS) của IEEE với mục yêu cầu của người dùng được trình bày rõ ràng với các biểu đồ cung cấp</w:t>
      </w:r>
    </w:p>
    <w:p w14:paraId="0C20D52F" w14:textId="77777777" w:rsidR="001F5ED0" w:rsidRDefault="001F5ED0" w:rsidP="001F5ED0">
      <w:pPr>
        <w:pStyle w:val="Heading1"/>
        <w:numPr>
          <w:ilvl w:val="0"/>
          <w:numId w:val="10"/>
        </w:numPr>
      </w:pPr>
      <w:bookmarkStart w:id="15" w:name="_Toc195817145"/>
      <w:r>
        <w:t>Mô tả tổng quan</w:t>
      </w:r>
      <w:bookmarkEnd w:id="15"/>
    </w:p>
    <w:p w14:paraId="629F15CF" w14:textId="77777777" w:rsidR="001F5ED0" w:rsidRDefault="001F5ED0" w:rsidP="001F5ED0">
      <w:pPr>
        <w:pStyle w:val="Heading2"/>
      </w:pPr>
      <w:bookmarkStart w:id="16" w:name="_Toc195817146"/>
      <w:r>
        <w:t>2.1. Quan điểm về sản phẩm</w:t>
      </w:r>
      <w:bookmarkEnd w:id="16"/>
    </w:p>
    <w:p w14:paraId="0C1486B6" w14:textId="77777777" w:rsidR="001F5ED0" w:rsidRDefault="001F5ED0" w:rsidP="001F5ED0">
      <w:pPr>
        <w:ind w:left="0"/>
      </w:pPr>
      <w:r>
        <w:t xml:space="preserve">Hệ thống quản lý điểm thi và kỳ thi cấp chứng chỉ ứng dụng CNTT cơ bản là một hệ thống phần mềm mới được xây dựng nhằm thay thế các quy trình quản lý thủ công và rời rạc hiện tại trong việc tổ chức và quản lý các điểm thi, kỳ thi cấp chứng chỉ ứng dụng CNTT cơ bản. Trước đây, các công việc như </w:t>
      </w:r>
      <w:r w:rsidRPr="005D5BBE">
        <w:t xml:space="preserve">đăng ký thi, quản lý thí sinh, chấm điểm và cấp chứng chỉ </w:t>
      </w:r>
      <w:r>
        <w:t xml:space="preserve">thường được tực hiện thông qua sổ sách, bảng tính hoặc các ứng dụng độc lập, dãn đến nhiều bất cập như sai sót dữ liệu, </w:t>
      </w:r>
      <w:r w:rsidRPr="00000680">
        <w:t>khó khăn trong việc theo dõi và thống kê, tốn kém thời gian và nguồn lực.</w:t>
      </w:r>
    </w:p>
    <w:p w14:paraId="0A80A5CC" w14:textId="77777777" w:rsidR="001F5ED0" w:rsidRDefault="001F5ED0" w:rsidP="001F5ED0">
      <w:pPr>
        <w:ind w:left="0"/>
      </w:pPr>
      <w:r>
        <w:t>Hệ thống này ra ra đời được kỳ vọng sẽ mang lại một giải pháp quản lý tập trung, hiệu quả và minh bạch cho các đơn vị tổ chức thi. Sơ đồ ngữ cảnh (sẽ được mô tả chi tiết ở mục 2.5 của tài liệu) minh họa các thực thể bên ngoài và giao diện hệ thống cho phiên bản 1.0.</w:t>
      </w:r>
    </w:p>
    <w:p w14:paraId="04654700" w14:textId="77777777" w:rsidR="001F5ED0" w:rsidRDefault="001F5ED0" w:rsidP="001F5ED0">
      <w:pPr>
        <w:ind w:left="0"/>
      </w:pPr>
      <w:r>
        <w:t xml:space="preserve">Hệ thống sẽ được phát triển theo từng giai đoạn, với các bản phát hành tiếp theo có thể được mở rộng để tích hợp với các nền tảng xác thực trực tuyến, </w:t>
      </w:r>
      <w:r w:rsidRPr="00181F03">
        <w:t>hỗ trợ thanh toán lệ phí thi qua cổng thanh toán điện tử</w:t>
      </w:r>
      <w:r>
        <w:t xml:space="preserve">, hoặc các công cụ phân tích dữ liệu chuyên sâu hơn. </w:t>
      </w:r>
      <w:r w:rsidRPr="002F4294">
        <w:t>Mục tiêu cuối cùng là xây dựng một nền tảng quản lý thi cử toàn diện, đáp ứng tốt nhất nhu cầu của các đơn vị tổ chức thi và thí sinh.</w:t>
      </w:r>
    </w:p>
    <w:p w14:paraId="3C616DD8" w14:textId="77777777" w:rsidR="001F5ED0" w:rsidRDefault="001F5ED0" w:rsidP="001F5ED0">
      <w:pPr>
        <w:pStyle w:val="Heading2"/>
      </w:pPr>
      <w:bookmarkStart w:id="17" w:name="_Toc195817147"/>
      <w:r>
        <w:t>2.2 Đặc trưng của sản phẩm</w:t>
      </w:r>
      <w:bookmarkEnd w:id="17"/>
    </w:p>
    <w:p w14:paraId="00BFBCB5" w14:textId="77777777" w:rsidR="001F5ED0" w:rsidRDefault="001F5ED0" w:rsidP="001F5ED0">
      <w:pPr>
        <w:ind w:left="0"/>
      </w:pPr>
      <w:r w:rsidRPr="00855C1A">
        <w:t xml:space="preserve">Hệ thống </w:t>
      </w:r>
      <w:r>
        <w:t>q</w:t>
      </w:r>
      <w:r w:rsidRPr="00855C1A">
        <w:t xml:space="preserve">uản lý điểm thi và kỳ thi cấp chứng chỉ </w:t>
      </w:r>
      <w:r>
        <w:t>ứ</w:t>
      </w:r>
      <w:r w:rsidRPr="00855C1A">
        <w:t xml:space="preserve">ng dụng CNTT cơ bản cung cấp một bộ các </w:t>
      </w:r>
      <w:r>
        <w:t>tính năng toàn diện</w:t>
      </w:r>
      <w:r w:rsidRPr="00855C1A">
        <w:t xml:space="preserve"> nhằm hỗ trợ toàn bộ quy trình </w:t>
      </w:r>
      <w:r>
        <w:t>quản lý thi cử. Các chức năng chính của hệ thống gồm:</w:t>
      </w:r>
    </w:p>
    <w:p w14:paraId="56B718EF" w14:textId="77777777" w:rsidR="001F5ED0" w:rsidRDefault="001F5ED0" w:rsidP="001F5ED0">
      <w:pPr>
        <w:numPr>
          <w:ilvl w:val="0"/>
          <w:numId w:val="18"/>
        </w:numPr>
      </w:pPr>
      <w:r>
        <w:t>Quản lý điểm thi: Cho phép quản trị viên và cán bộ có thẩm quyền tạo, cập nhật và quản lý thông tin chi tiết của các điểm thi.</w:t>
      </w:r>
    </w:p>
    <w:p w14:paraId="494476F8" w14:textId="77777777" w:rsidR="001F5ED0" w:rsidRDefault="001F5ED0" w:rsidP="001F5ED0">
      <w:pPr>
        <w:numPr>
          <w:ilvl w:val="0"/>
          <w:numId w:val="18"/>
        </w:numPr>
      </w:pPr>
      <w:r>
        <w:t xml:space="preserve">Quản lý kỳ thi: </w:t>
      </w:r>
      <w:r w:rsidRPr="00121306">
        <w:t>Cung cấp khả năng tạo và quản lý các kỳ thi, bao gồm thiết lập thông tin kỳ thi (tên, thời gian, địa điểm, môn thi, lệ phí), quản lý lịch thi và phân công giám thị.</w:t>
      </w:r>
    </w:p>
    <w:p w14:paraId="6294EDD8" w14:textId="77777777" w:rsidR="001F5ED0" w:rsidRDefault="001F5ED0" w:rsidP="001F5ED0">
      <w:pPr>
        <w:numPr>
          <w:ilvl w:val="0"/>
          <w:numId w:val="18"/>
        </w:numPr>
      </w:pPr>
      <w:r>
        <w:t xml:space="preserve">Quản lý thí sinh: </w:t>
      </w:r>
      <w:r w:rsidRPr="001250C2">
        <w:t>Hỗ trợ quá trình đăng ký dự thi, quản lý thông tin thí sinh, quản lý danh sách thí sinh theo từng kỳ thi và cung cấp chức năng tra cứu thông tin cho thí sinh.</w:t>
      </w:r>
    </w:p>
    <w:p w14:paraId="06756AF0" w14:textId="77777777" w:rsidR="001F5ED0" w:rsidRDefault="001F5ED0" w:rsidP="001F5ED0">
      <w:pPr>
        <w:numPr>
          <w:ilvl w:val="0"/>
          <w:numId w:val="18"/>
        </w:numPr>
      </w:pPr>
      <w:r>
        <w:t xml:space="preserve">Quản lý kết quả: </w:t>
      </w:r>
      <w:r w:rsidRPr="001250C2">
        <w:t>Cho phép tính toán và quản lý kết quả thi, công bố kết quả, quản lý thông tin chứng chỉ và hỗ trợ in ấn, cấp phát cũng như tra cứu chứng chỉ.</w:t>
      </w:r>
    </w:p>
    <w:p w14:paraId="61942924" w14:textId="77777777" w:rsidR="001F5ED0" w:rsidRDefault="001F5ED0" w:rsidP="001F5ED0">
      <w:pPr>
        <w:numPr>
          <w:ilvl w:val="0"/>
          <w:numId w:val="18"/>
        </w:numPr>
      </w:pPr>
      <w:r>
        <w:t xml:space="preserve">Quản lý người dùng: </w:t>
      </w:r>
      <w:r w:rsidRPr="00352FDA">
        <w:t>Đảm bảo an ninh và khả năng quản lý của hệ thống thông qua việc quản lý tài khoản người dùng và phân quyền truy cập dựa trên vai trò.</w:t>
      </w:r>
    </w:p>
    <w:p w14:paraId="0BFB2D83" w14:textId="77777777" w:rsidR="001F5ED0" w:rsidRDefault="001F5ED0" w:rsidP="001F5ED0">
      <w:pPr>
        <w:numPr>
          <w:ilvl w:val="0"/>
          <w:numId w:val="18"/>
        </w:numPr>
      </w:pPr>
      <w:r>
        <w:t xml:space="preserve">Báo cáo và thống kê: </w:t>
      </w:r>
      <w:r w:rsidRPr="00352FDA">
        <w:t>Cung cấp các công cụ mạnh mẽ để tạo ra các báo cáo chi tiết và thống kê tổng quan về điểm thi, kỳ thi và kết quả, hỗ trợ công tác quản lý và ra quyết định.</w:t>
      </w:r>
    </w:p>
    <w:p w14:paraId="3E0DAF7D" w14:textId="77777777" w:rsidR="001F5ED0" w:rsidRDefault="001F5ED0" w:rsidP="001F5ED0">
      <w:pPr>
        <w:numPr>
          <w:ilvl w:val="0"/>
          <w:numId w:val="18"/>
        </w:numPr>
      </w:pPr>
      <w:r>
        <w:t>Sao lưu và phục hồi dữ liệu: Cho phép quản trị viên có thẩm quyền sao lưu lưu trữ toàn bộ dữ liệu của hệ thống, quản lý và phục hồi dữ liệu khi cần thiết.</w:t>
      </w:r>
    </w:p>
    <w:p w14:paraId="2E123164" w14:textId="77777777" w:rsidR="001F5ED0" w:rsidRDefault="001F5ED0" w:rsidP="001F5ED0">
      <w:pPr>
        <w:ind w:left="0"/>
      </w:pPr>
      <w:r w:rsidRPr="00767BA7">
        <w:t>Các chức năng được phân chia theo nhóm người dùng cụ thể và được tổ chức nhằm đảm bảo tính logic, dễ sử dụng và có thể mở rộng trong tương lai.</w:t>
      </w:r>
    </w:p>
    <w:p w14:paraId="0AFDA126" w14:textId="77777777" w:rsidR="001F5ED0" w:rsidRPr="00855C1A" w:rsidRDefault="001F5ED0" w:rsidP="001F5ED0">
      <w:pPr>
        <w:ind w:left="0"/>
      </w:pPr>
      <w:r w:rsidRPr="005E7652">
        <w:t>Chi tiết cụ thể của từng chức năng sẽ được trình bày trong Phần 3 của tài liệu. Ngoài ra, sơ đồ luồng dữ liệu cấp cao hoặc sơ đồ ngữ cảnh sẽ được cung cấp để minh họa cách các nhóm chức năng chính này tương tác trong hệ thống.</w:t>
      </w:r>
    </w:p>
    <w:p w14:paraId="3F1BDDC9" w14:textId="77777777" w:rsidR="001F5ED0" w:rsidRDefault="001F5ED0" w:rsidP="001F5ED0">
      <w:pPr>
        <w:pStyle w:val="Heading2"/>
      </w:pPr>
      <w:bookmarkStart w:id="18" w:name="_Toc195817148"/>
      <w:r>
        <w:t>2.3 Người dùng và đặc trưng</w:t>
      </w:r>
      <w:bookmarkEnd w:id="18"/>
      <w:r>
        <w:t xml:space="preserve"> </w:t>
      </w:r>
    </w:p>
    <w:p w14:paraId="2B183D97" w14:textId="77777777" w:rsidR="001F5ED0" w:rsidRDefault="001F5ED0" w:rsidP="001F5ED0">
      <w:pPr>
        <w:ind w:left="0"/>
      </w:pPr>
      <w:r w:rsidRPr="003E63F5">
        <w:t xml:space="preserve">Phần này xác định các lớp người dùng khác nhau dự kiến sẽ tương tác với </w:t>
      </w:r>
      <w:r>
        <w:t>H</w:t>
      </w:r>
      <w:r w:rsidRPr="003E63F5">
        <w:t xml:space="preserve">ệ thống </w:t>
      </w:r>
      <w:r>
        <w:t>q</w:t>
      </w:r>
      <w:r w:rsidRPr="003E63F5">
        <w:t xml:space="preserve">uản lý </w:t>
      </w:r>
      <w:r>
        <w:t>đ</w:t>
      </w:r>
      <w:r w:rsidRPr="003E63F5">
        <w:t xml:space="preserve">iểm thi và </w:t>
      </w:r>
      <w:r>
        <w:t>k</w:t>
      </w:r>
      <w:r w:rsidRPr="003E63F5">
        <w:t xml:space="preserve">ỳ thi </w:t>
      </w:r>
      <w:r>
        <w:t xml:space="preserve">cấp chứng chỉ ứng dụng </w:t>
      </w:r>
      <w:r w:rsidRPr="003E63F5">
        <w:t xml:space="preserve">CNTT </w:t>
      </w:r>
      <w:r>
        <w:t>c</w:t>
      </w:r>
      <w:r w:rsidRPr="003E63F5">
        <w:t>ơ bản, đồng thời mô tả các đặc trưng liên quan và vai trò của họ trong hệ thống</w:t>
      </w:r>
      <w:r>
        <w:t xml:space="preserve">. </w:t>
      </w:r>
      <w:r w:rsidRPr="00AD1BDB">
        <w:t>Việc phân loại rõ các lớp người dùng sẽ giúp đảm bảo hệ thống được xây dựng phù hợp với nhu cầu thực tế và đảm bảo hiệu quả trong khai thác sử dụng.</w:t>
      </w:r>
    </w:p>
    <w:p w14:paraId="5BFF8DF7" w14:textId="77777777" w:rsidR="001F5ED0" w:rsidRDefault="001F5ED0" w:rsidP="001F5ED0">
      <w:pPr>
        <w:ind w:left="0"/>
      </w:pPr>
      <w:r>
        <w:t>Hệ thống sẽ gồm các người dùng sau:</w:t>
      </w:r>
    </w:p>
    <w:p w14:paraId="75F61AD6" w14:textId="77777777" w:rsidR="001F5ED0" w:rsidRDefault="001F5ED0" w:rsidP="001F5ED0">
      <w:pPr>
        <w:numPr>
          <w:ilvl w:val="0"/>
          <w:numId w:val="19"/>
        </w:numPr>
      </w:pPr>
      <w:r>
        <w:t>Nhân viên quản lý</w:t>
      </w:r>
    </w:p>
    <w:p w14:paraId="7D708956" w14:textId="77777777" w:rsidR="001F5ED0" w:rsidRDefault="001F5ED0" w:rsidP="001F5ED0">
      <w:pPr>
        <w:numPr>
          <w:ilvl w:val="0"/>
          <w:numId w:val="20"/>
        </w:numPr>
      </w:pPr>
      <w:r>
        <w:t xml:space="preserve">Mô tả: </w:t>
      </w:r>
      <w:r w:rsidRPr="006822AF">
        <w:t>Là người điều hành chính trong hệ thống, chịu trách nhiệm quản lý toàn bộ hoạt động liên quan đến tổ chức kỳ thi, từ khâu tiếp nhận đăng ký, sắp xếp lịch thi, phân phòng thi, nhập điểm đến cấp phát chứng chỉ cho thí sinh.</w:t>
      </w:r>
    </w:p>
    <w:p w14:paraId="6151A359" w14:textId="77777777" w:rsidR="001F5ED0" w:rsidRDefault="001F5ED0" w:rsidP="001F5ED0">
      <w:pPr>
        <w:numPr>
          <w:ilvl w:val="0"/>
          <w:numId w:val="20"/>
        </w:numPr>
      </w:pPr>
      <w:r>
        <w:t xml:space="preserve">Đặc điểm: </w:t>
      </w:r>
    </w:p>
    <w:p w14:paraId="13F477F5" w14:textId="77777777" w:rsidR="001F5ED0" w:rsidRDefault="001F5ED0" w:rsidP="001F5ED0">
      <w:pPr>
        <w:numPr>
          <w:ilvl w:val="0"/>
          <w:numId w:val="21"/>
        </w:numPr>
      </w:pPr>
      <w:r w:rsidRPr="00F75B04">
        <w:t>Tần suất sử dụng hệ thống thường xuyên</w:t>
      </w:r>
    </w:p>
    <w:p w14:paraId="24AAB7B0" w14:textId="77777777" w:rsidR="001F5ED0" w:rsidRDefault="001F5ED0" w:rsidP="001F5ED0">
      <w:pPr>
        <w:numPr>
          <w:ilvl w:val="0"/>
          <w:numId w:val="21"/>
        </w:numPr>
      </w:pPr>
      <w:r>
        <w:t>Có quyền truy cập đầy đủ vào các chức năng quản trị</w:t>
      </w:r>
    </w:p>
    <w:p w14:paraId="4455B1EE" w14:textId="77777777" w:rsidR="001F5ED0" w:rsidRDefault="001F5ED0" w:rsidP="001F5ED0">
      <w:pPr>
        <w:numPr>
          <w:ilvl w:val="0"/>
          <w:numId w:val="21"/>
        </w:numPr>
      </w:pPr>
      <w:r w:rsidRPr="003C1764">
        <w:t>Có chuyên môn về nghiệp vụ tổ chức thi và sử dụng hệ thống thông tin</w:t>
      </w:r>
    </w:p>
    <w:p w14:paraId="2697CCE2" w14:textId="77777777" w:rsidR="001F5ED0" w:rsidRDefault="001F5ED0" w:rsidP="001F5ED0">
      <w:pPr>
        <w:numPr>
          <w:ilvl w:val="0"/>
          <w:numId w:val="21"/>
        </w:numPr>
      </w:pPr>
      <w:r w:rsidRPr="003C1764">
        <w:t>Yêu cầu quyền truy cập bảo mật cao và khả năng thao tác với dữ liệu lớn</w:t>
      </w:r>
    </w:p>
    <w:p w14:paraId="289BB047" w14:textId="77777777" w:rsidR="001F5ED0" w:rsidRDefault="001F5ED0" w:rsidP="001F5ED0">
      <w:pPr>
        <w:numPr>
          <w:ilvl w:val="0"/>
          <w:numId w:val="19"/>
        </w:numPr>
      </w:pPr>
      <w:r>
        <w:t>Thí sinh</w:t>
      </w:r>
    </w:p>
    <w:p w14:paraId="77C653C7" w14:textId="77777777" w:rsidR="001F5ED0" w:rsidRDefault="001F5ED0" w:rsidP="001F5ED0">
      <w:pPr>
        <w:numPr>
          <w:ilvl w:val="0"/>
          <w:numId w:val="25"/>
        </w:numPr>
      </w:pPr>
      <w:r>
        <w:t xml:space="preserve">Mô tả: </w:t>
      </w:r>
      <w:r w:rsidRPr="00862EEB">
        <w:t>Là người đăng ký dự thi, theo dõi thông tin thi, tham gia thi và tra cứu kết quả cũng như chứng chỉ đã đạt được.</w:t>
      </w:r>
    </w:p>
    <w:p w14:paraId="0E88FE25" w14:textId="77777777" w:rsidR="001F5ED0" w:rsidRDefault="001F5ED0" w:rsidP="001F5ED0">
      <w:pPr>
        <w:numPr>
          <w:ilvl w:val="0"/>
          <w:numId w:val="25"/>
        </w:numPr>
      </w:pPr>
      <w:r>
        <w:t>Đặc điểm:</w:t>
      </w:r>
    </w:p>
    <w:p w14:paraId="388A86DE" w14:textId="77777777" w:rsidR="001F5ED0" w:rsidRDefault="001F5ED0" w:rsidP="001F5ED0">
      <w:pPr>
        <w:numPr>
          <w:ilvl w:val="0"/>
          <w:numId w:val="29"/>
        </w:numPr>
      </w:pPr>
      <w:r>
        <w:t>S</w:t>
      </w:r>
      <w:r w:rsidRPr="003D2472">
        <w:t xml:space="preserve">ử dụng </w:t>
      </w:r>
      <w:r>
        <w:t xml:space="preserve">hệ thống </w:t>
      </w:r>
      <w:r w:rsidRPr="003D2472">
        <w:t>không thường xuyên, chủ yếu trong các giai đoạn đăng ký và sau thi</w:t>
      </w:r>
      <w:r>
        <w:t xml:space="preserve"> </w:t>
      </w:r>
    </w:p>
    <w:p w14:paraId="3564B9AE" w14:textId="77777777" w:rsidR="001F5ED0" w:rsidRDefault="001F5ED0" w:rsidP="001F5ED0">
      <w:pPr>
        <w:numPr>
          <w:ilvl w:val="0"/>
          <w:numId w:val="29"/>
        </w:numPr>
      </w:pPr>
      <w:r w:rsidRPr="00C04C54">
        <w:t>Sử dụng các chức năng giới hạn như: tạo tài khoản, cập nhật hồ sơ, đăng ký thi, tra cứu kết quả</w:t>
      </w:r>
    </w:p>
    <w:p w14:paraId="7434298A" w14:textId="77777777" w:rsidR="001F5ED0" w:rsidRDefault="001F5ED0" w:rsidP="001F5ED0">
      <w:pPr>
        <w:numPr>
          <w:ilvl w:val="0"/>
          <w:numId w:val="29"/>
        </w:numPr>
      </w:pPr>
      <w:r>
        <w:t>Không yêu cầu trình độ kỹ thuật, giao diện thân thiện và đơn giản dễ thao tác</w:t>
      </w:r>
    </w:p>
    <w:p w14:paraId="102A9177" w14:textId="77777777" w:rsidR="001F5ED0" w:rsidRDefault="001F5ED0" w:rsidP="001F5ED0">
      <w:pPr>
        <w:numPr>
          <w:ilvl w:val="0"/>
          <w:numId w:val="29"/>
        </w:numPr>
      </w:pPr>
      <w:r w:rsidRPr="00871A95">
        <w:t>Phải đảm bảo xác thực chính xác và bảo mật thông tin cá nhân</w:t>
      </w:r>
    </w:p>
    <w:p w14:paraId="4C1B3F4C" w14:textId="77777777" w:rsidR="001F5ED0" w:rsidRDefault="001F5ED0" w:rsidP="001F5ED0">
      <w:pPr>
        <w:numPr>
          <w:ilvl w:val="0"/>
          <w:numId w:val="19"/>
        </w:numPr>
      </w:pPr>
      <w:r>
        <w:t>Bộ giáo dục và đào tạo</w:t>
      </w:r>
    </w:p>
    <w:p w14:paraId="4C5821DF" w14:textId="77777777" w:rsidR="001F5ED0" w:rsidRDefault="001F5ED0" w:rsidP="001F5ED0">
      <w:pPr>
        <w:numPr>
          <w:ilvl w:val="0"/>
          <w:numId w:val="87"/>
        </w:numPr>
      </w:pPr>
      <w:r>
        <w:t xml:space="preserve">Mô tả: </w:t>
      </w:r>
      <w:r w:rsidRPr="00691BED">
        <w:t>Là cơ quan giám sát và thẩm định kết quả thi, chứng chỉ cấp phát, đồng thời theo dõi, kiểm tra và thống kê toàn bộ hoạt động của các trung tâm tổ chức thi trên cả nước.</w:t>
      </w:r>
    </w:p>
    <w:p w14:paraId="6C184AFD" w14:textId="77777777" w:rsidR="001F5ED0" w:rsidRDefault="001F5ED0" w:rsidP="001F5ED0">
      <w:pPr>
        <w:numPr>
          <w:ilvl w:val="0"/>
          <w:numId w:val="87"/>
        </w:numPr>
      </w:pPr>
      <w:r>
        <w:t>Đặc điểm:</w:t>
      </w:r>
    </w:p>
    <w:p w14:paraId="7B01CA16" w14:textId="77777777" w:rsidR="001F5ED0" w:rsidRDefault="001F5ED0" w:rsidP="001F5ED0">
      <w:pPr>
        <w:numPr>
          <w:ilvl w:val="0"/>
          <w:numId w:val="88"/>
        </w:numPr>
      </w:pPr>
      <w:r>
        <w:t>Thường truy cập hệ thống theo chức năng giám sát</w:t>
      </w:r>
    </w:p>
    <w:p w14:paraId="0EB2A9B4" w14:textId="77777777" w:rsidR="001F5ED0" w:rsidRDefault="001F5ED0" w:rsidP="001F5ED0">
      <w:pPr>
        <w:numPr>
          <w:ilvl w:val="0"/>
          <w:numId w:val="88"/>
        </w:numPr>
      </w:pPr>
      <w:r w:rsidRPr="003609C0">
        <w:t>Có quyền xem và trích xuất các báo cáo tổng hợp</w:t>
      </w:r>
    </w:p>
    <w:p w14:paraId="77250DAB" w14:textId="77777777" w:rsidR="001F5ED0" w:rsidRDefault="001F5ED0" w:rsidP="001F5ED0">
      <w:pPr>
        <w:numPr>
          <w:ilvl w:val="0"/>
          <w:numId w:val="88"/>
        </w:numPr>
      </w:pPr>
      <w:r w:rsidRPr="004B2861">
        <w:t>Không can thiệp trực tiếp vào dữ liệu thí sinh nhưng có quyền xem xét và xác minh thông tin liên quan đến kết quả và chứng chỉ</w:t>
      </w:r>
    </w:p>
    <w:p w14:paraId="638A4A90" w14:textId="77777777" w:rsidR="001F5ED0" w:rsidRDefault="001F5ED0" w:rsidP="001F5ED0">
      <w:pPr>
        <w:numPr>
          <w:ilvl w:val="0"/>
          <w:numId w:val="88"/>
        </w:numPr>
      </w:pPr>
      <w:r w:rsidRPr="004B2861">
        <w:t>Yêu cầu giao diện trực quan, chức năng thống kê mạnh, độ bảo mật và toàn vẹn dữ liệu cao</w:t>
      </w:r>
    </w:p>
    <w:p w14:paraId="4B5B5073" w14:textId="77777777" w:rsidR="001F5ED0" w:rsidRDefault="001F5ED0" w:rsidP="001F5ED0">
      <w:pPr>
        <w:numPr>
          <w:ilvl w:val="0"/>
          <w:numId w:val="19"/>
        </w:numPr>
      </w:pPr>
      <w:r>
        <w:t>Quản trị viên</w:t>
      </w:r>
    </w:p>
    <w:p w14:paraId="092A3954" w14:textId="77777777" w:rsidR="001F5ED0" w:rsidRDefault="001F5ED0" w:rsidP="001F5ED0">
      <w:pPr>
        <w:numPr>
          <w:ilvl w:val="0"/>
          <w:numId w:val="90"/>
        </w:numPr>
      </w:pPr>
      <w:r>
        <w:t xml:space="preserve">Mô tả: </w:t>
      </w:r>
      <w:r w:rsidRPr="00393741">
        <w:t xml:space="preserve">Là người chịu trách nhiệm kỹ thuật và vận hành hệ thống ở cấp độ nền tảng. Quản trị viên đảm bảo hệ thống hoạt động ổn định, </w:t>
      </w:r>
      <w:proofErr w:type="gramStart"/>
      <w:r w:rsidRPr="00393741">
        <w:t>an</w:t>
      </w:r>
      <w:proofErr w:type="gramEnd"/>
      <w:r w:rsidRPr="00393741">
        <w:t xml:space="preserve"> toàn, bảo mật và hỗ trợ kỹ thuật cho các bên liên quan khi cần thiết.</w:t>
      </w:r>
    </w:p>
    <w:p w14:paraId="33E5EE0F" w14:textId="77777777" w:rsidR="001F5ED0" w:rsidRDefault="001F5ED0" w:rsidP="001F5ED0">
      <w:pPr>
        <w:numPr>
          <w:ilvl w:val="0"/>
          <w:numId w:val="90"/>
        </w:numPr>
      </w:pPr>
      <w:r>
        <w:t>Đặc điểm:</w:t>
      </w:r>
    </w:p>
    <w:p w14:paraId="16EA852D" w14:textId="77777777" w:rsidR="001F5ED0" w:rsidRDefault="001F5ED0" w:rsidP="001F5ED0">
      <w:pPr>
        <w:numPr>
          <w:ilvl w:val="0"/>
          <w:numId w:val="91"/>
        </w:numPr>
      </w:pPr>
      <w:r w:rsidRPr="00D30A38">
        <w:t>Tần suất sử dụng hệ thống cao, đặc biệt trong các giai đoạn triển khai kỳ thi hoặc bảo trì hệ thống</w:t>
      </w:r>
    </w:p>
    <w:p w14:paraId="3E03CD04" w14:textId="77777777" w:rsidR="001F5ED0" w:rsidRDefault="001F5ED0" w:rsidP="001F5ED0">
      <w:pPr>
        <w:numPr>
          <w:ilvl w:val="0"/>
          <w:numId w:val="91"/>
        </w:numPr>
      </w:pPr>
      <w:r w:rsidRPr="00D30A38">
        <w:t>Có quyền truy cập toàn bộ hệ thống và các thành phần kỹ thuật, nhưng không trực tiếp can thiệp vào nội dung dữ liệu chuyên môn (điểm thi, chứng chỉ)</w:t>
      </w:r>
    </w:p>
    <w:p w14:paraId="32DCD8BD" w14:textId="77777777" w:rsidR="001F5ED0" w:rsidRDefault="001F5ED0" w:rsidP="001F5ED0">
      <w:pPr>
        <w:numPr>
          <w:ilvl w:val="0"/>
          <w:numId w:val="91"/>
        </w:numPr>
      </w:pPr>
      <w:r w:rsidRPr="00C47D9C">
        <w:t>Yêu cầu trình độ chuyên môn kỹ thuật cao, am hiểu về hệ thống, cơ sở dữ liệu và bảo mật thông tin</w:t>
      </w:r>
    </w:p>
    <w:p w14:paraId="5D738CAC" w14:textId="77777777" w:rsidR="001F5ED0" w:rsidRDefault="001F5ED0" w:rsidP="001F5ED0">
      <w:pPr>
        <w:numPr>
          <w:ilvl w:val="0"/>
          <w:numId w:val="91"/>
        </w:numPr>
      </w:pPr>
      <w:r w:rsidRPr="00FB6A10">
        <w:t>Có vai trò đảm bảo vận hành liên tục, sao lưu và phục hồi dữ liệu, phân quyền người dùng và kiểm soát truy cập hệ thống</w:t>
      </w:r>
    </w:p>
    <w:p w14:paraId="34E87D4C" w14:textId="77777777" w:rsidR="001F5ED0" w:rsidRPr="003E63F5" w:rsidRDefault="001F5ED0" w:rsidP="001F5ED0">
      <w:pPr>
        <w:ind w:left="0"/>
      </w:pPr>
      <w:r w:rsidRPr="00584074">
        <w:t>Việc xác định rõ ràng các lớp người dùng và vai trò của họ là nền tảng quan trọng để xây dựng các yêu cầu chức năng và phi chức năng chi tiết cho hệ thống, đảm bảo rằng hệ thống đáp ứng đúng nhu cầu của từng đối tượng sử dụng.</w:t>
      </w:r>
    </w:p>
    <w:p w14:paraId="561BAC24" w14:textId="77777777" w:rsidR="001F5ED0" w:rsidRDefault="001F5ED0" w:rsidP="001F5ED0">
      <w:pPr>
        <w:pStyle w:val="Heading2"/>
      </w:pPr>
      <w:bookmarkStart w:id="19" w:name="_Toc195817149"/>
      <w:r>
        <w:t>2.4 Yêu cầu của người dùng</w:t>
      </w:r>
      <w:bookmarkEnd w:id="19"/>
    </w:p>
    <w:p w14:paraId="7EA7D19E" w14:textId="77777777" w:rsidR="001F5ED0" w:rsidRDefault="001F5ED0" w:rsidP="001F5ED0">
      <w:pPr>
        <w:pStyle w:val="Heading3"/>
      </w:pPr>
      <w:bookmarkStart w:id="20" w:name="_Toc195817150"/>
      <w:r>
        <w:t>2.4.1 Yêu cầu chức năng</w:t>
      </w:r>
      <w:bookmarkEnd w:id="20"/>
    </w:p>
    <w:p w14:paraId="072193DC" w14:textId="77777777" w:rsidR="001F5ED0" w:rsidRDefault="001F5ED0" w:rsidP="001F5ED0">
      <w:pPr>
        <w:ind w:left="0"/>
      </w:pPr>
      <w:r>
        <w:t>Hệ thống q</w:t>
      </w:r>
      <w:r w:rsidRPr="003E63F5">
        <w:t xml:space="preserve">uản lý </w:t>
      </w:r>
      <w:r>
        <w:t>đ</w:t>
      </w:r>
      <w:r w:rsidRPr="003E63F5">
        <w:t xml:space="preserve">iểm thi và </w:t>
      </w:r>
      <w:r>
        <w:t>k</w:t>
      </w:r>
      <w:r w:rsidRPr="003E63F5">
        <w:t xml:space="preserve">ỳ thi </w:t>
      </w:r>
      <w:r>
        <w:t xml:space="preserve">cấp chứng chỉ ứng dụng </w:t>
      </w:r>
      <w:r w:rsidRPr="003E63F5">
        <w:t xml:space="preserve">CNTT </w:t>
      </w:r>
      <w:r>
        <w:t>c</w:t>
      </w:r>
      <w:r w:rsidRPr="003E63F5">
        <w:t>ơ bản</w:t>
      </w:r>
      <w:r>
        <w:t xml:space="preserve"> sẽ cung cấp các loại dịch vụ khác nhau dựa trên loại người dùng [Nhân viên quản lý/Thí sinh/Bộ GD&amp;ĐT/Quản trị viên]. Đối với mỗi nhóm người dùng sẽ được phân quyền truy cập và sử dụng các chức năng phù hợp với vai trò, đặc điểm của mình trong hệ thống.</w:t>
      </w:r>
    </w:p>
    <w:p w14:paraId="2E322355" w14:textId="77777777" w:rsidR="001F5ED0" w:rsidRDefault="001F5ED0" w:rsidP="001F5ED0">
      <w:pPr>
        <w:ind w:left="0"/>
      </w:pPr>
      <w:r>
        <w:t>Nhân viên quản lý cần có các tính năng:</w:t>
      </w:r>
    </w:p>
    <w:p w14:paraId="5482477F" w14:textId="77777777" w:rsidR="001F5ED0" w:rsidRDefault="001F5ED0" w:rsidP="001F5ED0">
      <w:pPr>
        <w:numPr>
          <w:ilvl w:val="0"/>
          <w:numId w:val="30"/>
        </w:numPr>
      </w:pPr>
      <w:r>
        <w:t xml:space="preserve">Có thể tạo </w:t>
      </w:r>
      <w:r w:rsidRPr="00BA0EC5">
        <w:t>mới kỳ thi, thiết lập thông tin như: tên kỳ thi, thời gian, địa điểm, số lượng ca thi, danh sách đề thi</w:t>
      </w:r>
    </w:p>
    <w:p w14:paraId="24FDC840" w14:textId="77777777" w:rsidR="001F5ED0" w:rsidRDefault="001F5ED0" w:rsidP="001F5ED0">
      <w:pPr>
        <w:numPr>
          <w:ilvl w:val="0"/>
          <w:numId w:val="30"/>
        </w:numPr>
      </w:pPr>
      <w:r w:rsidRPr="00BA0EC5">
        <w:t>Quản lý danh sách thí sinh đăng ký dự thi</w:t>
      </w:r>
    </w:p>
    <w:p w14:paraId="36F8156B" w14:textId="77777777" w:rsidR="001F5ED0" w:rsidRDefault="001F5ED0" w:rsidP="001F5ED0">
      <w:pPr>
        <w:numPr>
          <w:ilvl w:val="0"/>
          <w:numId w:val="30"/>
        </w:numPr>
      </w:pPr>
      <w:r w:rsidRPr="00BA0EC5">
        <w:t>Duyệt hồ sơ thí sinh, phân lịch thi và phòng thi</w:t>
      </w:r>
    </w:p>
    <w:p w14:paraId="665A7F5D" w14:textId="77777777" w:rsidR="001F5ED0" w:rsidRDefault="001F5ED0" w:rsidP="001F5ED0">
      <w:pPr>
        <w:numPr>
          <w:ilvl w:val="0"/>
          <w:numId w:val="30"/>
        </w:numPr>
      </w:pPr>
      <w:r w:rsidRPr="006C7127">
        <w:t>Nhập và cập nhật điểm thi của từng thí sinh</w:t>
      </w:r>
    </w:p>
    <w:p w14:paraId="38D4F64A" w14:textId="77777777" w:rsidR="001F5ED0" w:rsidRDefault="001F5ED0" w:rsidP="001F5ED0">
      <w:pPr>
        <w:numPr>
          <w:ilvl w:val="0"/>
          <w:numId w:val="30"/>
        </w:numPr>
      </w:pPr>
      <w:r w:rsidRPr="006C7127">
        <w:t>Tự động tính toán kết quả đạt/chưa đạt theo tiêu chí có sẵn</w:t>
      </w:r>
    </w:p>
    <w:p w14:paraId="5CF9571D" w14:textId="77777777" w:rsidR="001F5ED0" w:rsidRDefault="001F5ED0" w:rsidP="001F5ED0">
      <w:pPr>
        <w:numPr>
          <w:ilvl w:val="0"/>
          <w:numId w:val="30"/>
        </w:numPr>
      </w:pPr>
      <w:r w:rsidRPr="006C7127">
        <w:t>Cấp phát và quản lý chứng chỉ</w:t>
      </w:r>
    </w:p>
    <w:p w14:paraId="648FD264" w14:textId="77777777" w:rsidR="001F5ED0" w:rsidRDefault="001F5ED0" w:rsidP="001F5ED0">
      <w:pPr>
        <w:numPr>
          <w:ilvl w:val="0"/>
          <w:numId w:val="30"/>
        </w:numPr>
      </w:pPr>
      <w:r w:rsidRPr="00835F84">
        <w:t>Quản lý tài khoản thí sinh, cập nhật trạng thái (hoạt động, bị tạm khóa, hoàn tất thi)</w:t>
      </w:r>
    </w:p>
    <w:p w14:paraId="7C8744E1" w14:textId="77777777" w:rsidR="001F5ED0" w:rsidRDefault="001F5ED0" w:rsidP="001F5ED0">
      <w:pPr>
        <w:numPr>
          <w:ilvl w:val="0"/>
          <w:numId w:val="30"/>
        </w:numPr>
      </w:pPr>
      <w:r w:rsidRPr="00835F84">
        <w:t>Theo dõi trạng thái mượn/trả đề thi, đánh dấu vi phạm (nếu có)</w:t>
      </w:r>
    </w:p>
    <w:p w14:paraId="6C6A63EC" w14:textId="77777777" w:rsidR="001F5ED0" w:rsidRDefault="001F5ED0" w:rsidP="001F5ED0">
      <w:pPr>
        <w:numPr>
          <w:ilvl w:val="0"/>
          <w:numId w:val="30"/>
        </w:numPr>
      </w:pPr>
      <w:r>
        <w:t>Quản lý cơ sở dữ liệu đề thi và ngân hàng câu hỏi</w:t>
      </w:r>
    </w:p>
    <w:p w14:paraId="48883C0F" w14:textId="77777777" w:rsidR="001F5ED0" w:rsidRDefault="001F5ED0" w:rsidP="001F5ED0">
      <w:pPr>
        <w:numPr>
          <w:ilvl w:val="0"/>
          <w:numId w:val="30"/>
        </w:numPr>
      </w:pPr>
      <w:r>
        <w:t>Thông báo và cập nhật lịch thi, quy chế thi, hướng dẫn</w:t>
      </w:r>
    </w:p>
    <w:p w14:paraId="2D74F7DF" w14:textId="77777777" w:rsidR="001F5ED0" w:rsidRDefault="001F5ED0" w:rsidP="001F5ED0">
      <w:pPr>
        <w:numPr>
          <w:ilvl w:val="0"/>
          <w:numId w:val="30"/>
        </w:numPr>
      </w:pPr>
      <w:r w:rsidRPr="00905F59">
        <w:t>Xem và xuất các loại báo cáo: danh sách dự thi, kết quả thi, thống kê số lượng thí sinh theo trung tâm, báo cáo chứng chỉ được cấp</w:t>
      </w:r>
    </w:p>
    <w:p w14:paraId="7B55F97B" w14:textId="77777777" w:rsidR="001F5ED0" w:rsidRDefault="001F5ED0" w:rsidP="001F5ED0">
      <w:pPr>
        <w:ind w:left="0"/>
      </w:pPr>
      <w:r>
        <w:t>Thí sinh cần có các tính năng:</w:t>
      </w:r>
    </w:p>
    <w:p w14:paraId="2C50CADD" w14:textId="77777777" w:rsidR="001F5ED0" w:rsidRDefault="001F5ED0" w:rsidP="001F5ED0">
      <w:pPr>
        <w:numPr>
          <w:ilvl w:val="0"/>
          <w:numId w:val="32"/>
        </w:numPr>
      </w:pPr>
      <w:r>
        <w:t>Có thể tạo tài khoản và đăng nhập tài khoản vào hệ thống</w:t>
      </w:r>
    </w:p>
    <w:p w14:paraId="32833868" w14:textId="77777777" w:rsidR="001F5ED0" w:rsidRDefault="001F5ED0" w:rsidP="001F5ED0">
      <w:pPr>
        <w:numPr>
          <w:ilvl w:val="0"/>
          <w:numId w:val="32"/>
        </w:numPr>
      </w:pPr>
      <w:r>
        <w:t>Có thể cập nhật và hoàn thiện hồ sơ cá nhân</w:t>
      </w:r>
    </w:p>
    <w:p w14:paraId="6F17C97E" w14:textId="77777777" w:rsidR="001F5ED0" w:rsidRDefault="001F5ED0" w:rsidP="001F5ED0">
      <w:pPr>
        <w:numPr>
          <w:ilvl w:val="0"/>
          <w:numId w:val="32"/>
        </w:numPr>
      </w:pPr>
      <w:r>
        <w:t>Đăng ký dự thi, chọn địa điểm và thời gian thi phù hợp (nếu được phép)</w:t>
      </w:r>
    </w:p>
    <w:p w14:paraId="7E99CD32" w14:textId="77777777" w:rsidR="001F5ED0" w:rsidRDefault="001F5ED0" w:rsidP="001F5ED0">
      <w:pPr>
        <w:numPr>
          <w:ilvl w:val="0"/>
          <w:numId w:val="32"/>
        </w:numPr>
      </w:pPr>
      <w:r>
        <w:t>Có thể xem lịch thi, phòng thi, số báo danh</w:t>
      </w:r>
    </w:p>
    <w:p w14:paraId="6D62030E" w14:textId="77777777" w:rsidR="001F5ED0" w:rsidRDefault="001F5ED0" w:rsidP="001F5ED0">
      <w:pPr>
        <w:numPr>
          <w:ilvl w:val="0"/>
          <w:numId w:val="32"/>
        </w:numPr>
      </w:pPr>
      <w:r>
        <w:t>Có thể tra cứu kết quả thi và chứng chỉ đã được cấp</w:t>
      </w:r>
    </w:p>
    <w:p w14:paraId="641C0EB8" w14:textId="77777777" w:rsidR="001F5ED0" w:rsidRDefault="001F5ED0" w:rsidP="001F5ED0">
      <w:pPr>
        <w:numPr>
          <w:ilvl w:val="0"/>
          <w:numId w:val="32"/>
        </w:numPr>
      </w:pPr>
      <w:r>
        <w:t>Có thể xem lịch sử và chứng chỉ đã đạt</w:t>
      </w:r>
    </w:p>
    <w:p w14:paraId="236D9292" w14:textId="77777777" w:rsidR="001F5ED0" w:rsidRDefault="001F5ED0" w:rsidP="001F5ED0">
      <w:pPr>
        <w:numPr>
          <w:ilvl w:val="0"/>
          <w:numId w:val="32"/>
        </w:numPr>
      </w:pPr>
      <w:r>
        <w:t>Có thể tìm kiếm thông tin kỳ thi sắp tới và thông tin liên quan</w:t>
      </w:r>
    </w:p>
    <w:p w14:paraId="3D9CA9D4" w14:textId="77777777" w:rsidR="001F5ED0" w:rsidRDefault="001F5ED0" w:rsidP="001F5ED0">
      <w:pPr>
        <w:ind w:left="0"/>
      </w:pPr>
      <w:r>
        <w:t>Bộ GD&amp;ĐT cần có các tính năng:</w:t>
      </w:r>
    </w:p>
    <w:p w14:paraId="3E2C0C19" w14:textId="77777777" w:rsidR="001F5ED0" w:rsidRDefault="001F5ED0" w:rsidP="001F5ED0">
      <w:pPr>
        <w:numPr>
          <w:ilvl w:val="0"/>
          <w:numId w:val="89"/>
        </w:numPr>
      </w:pPr>
      <w:r w:rsidRPr="00947E39">
        <w:t>Truy cập hệ thống để theo dõi hoạt động của các trung tâm tổ chức thi</w:t>
      </w:r>
    </w:p>
    <w:p w14:paraId="3AD8EC01" w14:textId="77777777" w:rsidR="001F5ED0" w:rsidRDefault="001F5ED0" w:rsidP="001F5ED0">
      <w:pPr>
        <w:numPr>
          <w:ilvl w:val="0"/>
          <w:numId w:val="89"/>
        </w:numPr>
      </w:pPr>
      <w:r w:rsidRPr="00CE0EDB">
        <w:t>Xem và trích xuất các báo cáo tổng hợp: số lượng thí sinh dự thi, tỷ lệ đạt chứng chỉ, tình hình tổ chức kỳ thi</w:t>
      </w:r>
    </w:p>
    <w:p w14:paraId="2EE2C2CC" w14:textId="77777777" w:rsidR="001F5ED0" w:rsidRDefault="001F5ED0" w:rsidP="001F5ED0">
      <w:pPr>
        <w:numPr>
          <w:ilvl w:val="0"/>
          <w:numId w:val="89"/>
        </w:numPr>
      </w:pPr>
      <w:r w:rsidRPr="00CE0EDB">
        <w:t>Kiểm tra thông tin về điểm thi và chứng chỉ được cấp</w:t>
      </w:r>
    </w:p>
    <w:p w14:paraId="4C57DD2E" w14:textId="77777777" w:rsidR="001F5ED0" w:rsidRDefault="001F5ED0" w:rsidP="001F5ED0">
      <w:pPr>
        <w:numPr>
          <w:ilvl w:val="0"/>
          <w:numId w:val="89"/>
        </w:numPr>
      </w:pPr>
      <w:r w:rsidRPr="00CE0EDB">
        <w:t>Phê duyệt hoặc kiểm tra định kỳ ngân hàng đề thi và hệ thống chấm th</w:t>
      </w:r>
      <w:r>
        <w:t>i</w:t>
      </w:r>
    </w:p>
    <w:p w14:paraId="61CD1C14" w14:textId="77777777" w:rsidR="001F5ED0" w:rsidRDefault="001F5ED0" w:rsidP="001F5ED0">
      <w:pPr>
        <w:numPr>
          <w:ilvl w:val="0"/>
          <w:numId w:val="89"/>
        </w:numPr>
      </w:pPr>
      <w:r w:rsidRPr="00A848C2">
        <w:t>Theo dõi, giám sát việc tuân thủ quy định thi từ các trung tâm</w:t>
      </w:r>
      <w:r>
        <w:t xml:space="preserve"> tổ chức kỳ thi</w:t>
      </w:r>
    </w:p>
    <w:p w14:paraId="14BB1A76" w14:textId="77777777" w:rsidR="001F5ED0" w:rsidRDefault="001F5ED0" w:rsidP="001F5ED0">
      <w:pPr>
        <w:ind w:left="0"/>
      </w:pPr>
      <w:r>
        <w:t>Quản trị viên cần có các tính năng:</w:t>
      </w:r>
    </w:p>
    <w:p w14:paraId="68F2E99F" w14:textId="77777777" w:rsidR="001F5ED0" w:rsidRDefault="001F5ED0" w:rsidP="001F5ED0">
      <w:pPr>
        <w:numPr>
          <w:ilvl w:val="0"/>
          <w:numId w:val="92"/>
        </w:numPr>
      </w:pPr>
      <w:r w:rsidRPr="00344E5E">
        <w:t>Quản lý hệ thống tài khoản người dùng: khởi tạo, phân quyền và thu hồi quyền truy cập</w:t>
      </w:r>
    </w:p>
    <w:p w14:paraId="49F960E9" w14:textId="77777777" w:rsidR="001F5ED0" w:rsidRDefault="001F5ED0" w:rsidP="001F5ED0">
      <w:pPr>
        <w:numPr>
          <w:ilvl w:val="0"/>
          <w:numId w:val="92"/>
        </w:numPr>
      </w:pPr>
      <w:r w:rsidRPr="007E00F8">
        <w:t>Cấu hình hệ thống, đảm bảo hoạt động ổn định: thông số thời gian thi, quy định hệ thống, thiết lập ngưỡng cảnh báo tài nguyên</w:t>
      </w:r>
    </w:p>
    <w:p w14:paraId="7F07B6EA" w14:textId="77777777" w:rsidR="001F5ED0" w:rsidRDefault="001F5ED0" w:rsidP="001F5ED0">
      <w:pPr>
        <w:numPr>
          <w:ilvl w:val="0"/>
          <w:numId w:val="92"/>
        </w:numPr>
      </w:pPr>
      <w:r w:rsidRPr="007E00F8">
        <w:t>Theo dõi hoạt động hệ thống: ghi log truy cập, phát hiện và xử lý các sự cố kỹ thuật</w:t>
      </w:r>
    </w:p>
    <w:p w14:paraId="66011AE7" w14:textId="77777777" w:rsidR="001F5ED0" w:rsidRDefault="001F5ED0" w:rsidP="001F5ED0">
      <w:pPr>
        <w:numPr>
          <w:ilvl w:val="0"/>
          <w:numId w:val="92"/>
        </w:numPr>
      </w:pPr>
      <w:r w:rsidRPr="007E00F8">
        <w:t>Thực hiện sao lưu, phục hồi dữ liệu định kỳ hoặc khi có yêu cầu</w:t>
      </w:r>
    </w:p>
    <w:p w14:paraId="5371FF56" w14:textId="77777777" w:rsidR="001F5ED0" w:rsidRDefault="001F5ED0" w:rsidP="001F5ED0">
      <w:pPr>
        <w:numPr>
          <w:ilvl w:val="0"/>
          <w:numId w:val="92"/>
        </w:numPr>
      </w:pPr>
      <w:r w:rsidRPr="007E00F8">
        <w:t>Quản lý bảo mật hệ thống: xác thực hai lớp, mã hóa thông tin nhạy cảm, kiểm soát quyền truy cập</w:t>
      </w:r>
    </w:p>
    <w:p w14:paraId="575D63E7" w14:textId="77777777" w:rsidR="001F5ED0" w:rsidRDefault="001F5ED0" w:rsidP="001F5ED0">
      <w:pPr>
        <w:numPr>
          <w:ilvl w:val="0"/>
          <w:numId w:val="92"/>
        </w:numPr>
      </w:pPr>
      <w:r w:rsidRPr="00235CB8">
        <w:t>Hỗ trợ kỹ thuật cho các tác nhân khác khi xảy ra lỗi liên quan đến hệ thống</w:t>
      </w:r>
    </w:p>
    <w:p w14:paraId="34CE70B5" w14:textId="77777777" w:rsidR="001F5ED0" w:rsidRDefault="001F5ED0" w:rsidP="001F5ED0">
      <w:pPr>
        <w:numPr>
          <w:ilvl w:val="0"/>
          <w:numId w:val="92"/>
        </w:numPr>
      </w:pPr>
      <w:r w:rsidRPr="00235CB8">
        <w:t>Kiểm tra và cập nhật các phiên bản phần mềm, bản vá bảo mật</w:t>
      </w:r>
    </w:p>
    <w:p w14:paraId="6EC696C9" w14:textId="77777777" w:rsidR="001F5ED0" w:rsidRDefault="001F5ED0" w:rsidP="001F5ED0">
      <w:pPr>
        <w:ind w:left="0"/>
      </w:pPr>
      <w:r>
        <w:t>Các yêu cầu về bảo mật và xác thực:</w:t>
      </w:r>
    </w:p>
    <w:p w14:paraId="53937E5A" w14:textId="77777777" w:rsidR="001F5ED0" w:rsidRDefault="001F5ED0" w:rsidP="001F5ED0">
      <w:pPr>
        <w:numPr>
          <w:ilvl w:val="0"/>
          <w:numId w:val="33"/>
        </w:numPr>
      </w:pPr>
      <w:r w:rsidRPr="006C42A1">
        <w:t>Mỗi người dùng phải xác thực bằng tài khoản và mật khẩu hoặc mã định danh duy nhất</w:t>
      </w:r>
    </w:p>
    <w:p w14:paraId="5C631ABC" w14:textId="77777777" w:rsidR="001F5ED0" w:rsidRDefault="001F5ED0" w:rsidP="001F5ED0">
      <w:pPr>
        <w:numPr>
          <w:ilvl w:val="0"/>
          <w:numId w:val="33"/>
        </w:numPr>
      </w:pPr>
      <w:r w:rsidRPr="002205C4">
        <w:t>Quản trị viên có quyền giám sát toàn bộ hệ thống, bao gồm cập nhật trạng thái tài khoản, hiển thị cảnh báo cho các thí sinh chưa hoàn tất hồ sơ, thi thiếu điều kiện, hoặc vi phạm quy chế</w:t>
      </w:r>
    </w:p>
    <w:p w14:paraId="6105888B" w14:textId="77777777" w:rsidR="001F5ED0" w:rsidRPr="007A586E" w:rsidRDefault="001F5ED0" w:rsidP="001F5ED0">
      <w:pPr>
        <w:numPr>
          <w:ilvl w:val="0"/>
          <w:numId w:val="33"/>
        </w:numPr>
      </w:pPr>
      <w:r w:rsidRPr="008D40FD">
        <w:t>Hệ thống đảm bảo rằng người dùng chỉ có thể truy cập và thực hiện các chức năng được phép theo vai trò của họ. Thí sinh không được phép xem thông tin của thí sinh khác. Chỉ cán bộ quản lý có thẩm quyền mới có thể xem và quản lý thông tin chi tiết của thí sinh</w:t>
      </w:r>
    </w:p>
    <w:p w14:paraId="60ABFCA3" w14:textId="77777777" w:rsidR="001F5ED0" w:rsidRPr="001F5ED0" w:rsidRDefault="001F5ED0" w:rsidP="001F5ED0"/>
    <w:p w14:paraId="262E48C1" w14:textId="77777777" w:rsidR="00B071EE" w:rsidRPr="007F40E7" w:rsidRDefault="00B071EE" w:rsidP="00B071EE">
      <w:pPr>
        <w:pStyle w:val="Heading3"/>
        <w:rPr>
          <w:lang w:val="vi-VN"/>
        </w:rPr>
      </w:pPr>
      <w:bookmarkStart w:id="21" w:name="_Toc353293534"/>
      <w:bookmarkStart w:id="22" w:name="_Toc2130767099"/>
      <w:bookmarkStart w:id="23" w:name="_Toc196170303"/>
      <w:r>
        <w:t>2.</w:t>
      </w:r>
      <w:bookmarkEnd w:id="21"/>
      <w:r>
        <w:t>4.2 Yêu cầu phi chức năng</w:t>
      </w:r>
      <w:bookmarkEnd w:id="22"/>
      <w:bookmarkEnd w:id="23"/>
    </w:p>
    <w:p w14:paraId="58A9C9B0" w14:textId="77777777" w:rsidR="00B071EE" w:rsidRPr="0099741F" w:rsidRDefault="00B071EE" w:rsidP="00B071EE">
      <w:pPr>
        <w:rPr>
          <w:lang w:val="vi-VN"/>
        </w:rPr>
      </w:pPr>
      <w:bookmarkStart w:id="24" w:name="_Toc352609406"/>
      <w:r>
        <w:t xml:space="preserve">1. </w:t>
      </w:r>
      <w:bookmarkEnd w:id="24"/>
      <w:r w:rsidRPr="00CD279A">
        <w:t>Khả năng sử dụng</w:t>
      </w:r>
    </w:p>
    <w:p w14:paraId="04AB39E9" w14:textId="77777777" w:rsidR="00B071EE" w:rsidRPr="00351AAC" w:rsidRDefault="00B071EE" w:rsidP="00B071EE">
      <w:pPr>
        <w:pStyle w:val="BodyText"/>
        <w:rPr>
          <w:iCs/>
          <w:lang w:val="vi-VN"/>
        </w:rPr>
      </w:pPr>
      <w:r w:rsidRPr="006D5E4C">
        <w:rPr>
          <w:iCs/>
          <w:lang w:val="vi-VN"/>
        </w:rPr>
        <w:t>Khả năng sử dụng bao gồm</w:t>
      </w:r>
      <w:r w:rsidRPr="00E27E13">
        <w:rPr>
          <w:iCs/>
          <w:lang w:val="vi-VN"/>
        </w:rPr>
        <w:t>: d</w:t>
      </w:r>
      <w:r w:rsidRPr="006D5E4C">
        <w:rPr>
          <w:iCs/>
          <w:lang w:val="vi-VN"/>
        </w:rPr>
        <w:t>ễ sử dụng, dễ học; có khả năng ghi nhớ; tránh lỗi, khả năng xử lý và phục hồi; hiệu quả tương tác; khả năng tiếp cận và thiết kế gọn nhẹ.</w:t>
      </w:r>
      <w:r w:rsidRPr="00E27E13">
        <w:rPr>
          <w:rFonts w:cs="Arial"/>
          <w:szCs w:val="20"/>
          <w:lang w:val="vi-VN"/>
        </w:rPr>
        <w:t xml:space="preserve"> </w:t>
      </w:r>
      <w:r w:rsidRPr="00E27E13">
        <w:rPr>
          <w:iCs/>
          <w:lang w:val="vi-VN"/>
        </w:rPr>
        <w:t>Hệ thống có giao diện đơn giản, trực quan, dễ thao tác đối với cả người có kiến thức công nghệ hạn chế.</w:t>
      </w:r>
      <w:r w:rsidRPr="006D5E4C">
        <w:rPr>
          <w:iCs/>
          <w:lang w:val="vi-VN"/>
        </w:rPr>
        <w:t xml:space="preserve"> Đôi khi những điều này có thể xung đột với nhau, cũng như dễ sử dụng có thể xung đột với dễ học. Chỉ ra tất cả tiêu chuẩn hoặc nguyên tắc thiết kế giao diện người dùng mà ứng dụng phải tuân theo.</w:t>
      </w:r>
    </w:p>
    <w:p w14:paraId="37D9525F" w14:textId="77777777" w:rsidR="00B071EE" w:rsidRPr="00351AAC" w:rsidRDefault="00B071EE" w:rsidP="00B071EE">
      <w:pPr>
        <w:rPr>
          <w:lang w:val="vi-VN"/>
        </w:rPr>
      </w:pPr>
      <w:bookmarkStart w:id="25" w:name="_Toc352609407"/>
      <w:r w:rsidRPr="00351AAC">
        <w:rPr>
          <w:lang w:val="vi-VN"/>
        </w:rPr>
        <w:t xml:space="preserve">2. </w:t>
      </w:r>
      <w:bookmarkEnd w:id="25"/>
      <w:r w:rsidRPr="00351AAC">
        <w:rPr>
          <w:lang w:val="vi-VN"/>
        </w:rPr>
        <w:t>Hiệu suất</w:t>
      </w:r>
    </w:p>
    <w:p w14:paraId="2739DF3B" w14:textId="77777777" w:rsidR="00B071EE" w:rsidRPr="00E27E13" w:rsidRDefault="00B071EE" w:rsidP="00B071EE">
      <w:pPr>
        <w:pStyle w:val="InfoBlue"/>
        <w:rPr>
          <w:color w:val="auto"/>
          <w:lang w:val="vi-VN"/>
        </w:rPr>
      </w:pPr>
      <w:r w:rsidRPr="00E27E13">
        <w:rPr>
          <w:color w:val="auto"/>
          <w:lang w:val="vi-VN"/>
        </w:rPr>
        <w:t xml:space="preserve">Một số mục tiêu hiệu suất mẫu bao gốm: </w:t>
      </w:r>
    </w:p>
    <w:p w14:paraId="7235904E" w14:textId="77777777" w:rsidR="00B071EE" w:rsidRPr="00DF1D0E" w:rsidRDefault="00B071EE" w:rsidP="007009AE">
      <w:pPr>
        <w:pStyle w:val="InfoBlue"/>
        <w:numPr>
          <w:ilvl w:val="0"/>
          <w:numId w:val="34"/>
        </w:numPr>
        <w:rPr>
          <w:color w:val="auto"/>
          <w:lang w:val="vi-VN"/>
        </w:rPr>
      </w:pPr>
      <w:r w:rsidRPr="00DF1D0E">
        <w:rPr>
          <w:color w:val="auto"/>
          <w:lang w:val="vi-VN"/>
        </w:rPr>
        <w:t>Thời gian phản hồi cho một giao dịch (trung bình, tối đa)</w:t>
      </w:r>
      <w:r>
        <w:rPr>
          <w:color w:val="auto"/>
          <w:lang w:val="vi-VN"/>
        </w:rPr>
        <w:t>:</w:t>
      </w:r>
      <w:r w:rsidRPr="00DF1D0E">
        <w:rPr>
          <w:rFonts w:cs="Arial"/>
          <w:color w:val="auto"/>
          <w:lang w:val="vi-VN"/>
        </w:rPr>
        <w:t xml:space="preserve"> </w:t>
      </w:r>
      <w:r w:rsidRPr="00DF1D0E">
        <w:rPr>
          <w:color w:val="auto"/>
          <w:lang w:val="vi-VN"/>
        </w:rPr>
        <w:t>Hệ thống phải phản hồi</w:t>
      </w:r>
      <w:r>
        <w:rPr>
          <w:color w:val="auto"/>
          <w:lang w:val="vi-VN"/>
        </w:rPr>
        <w:t xml:space="preserve"> khoảng 3 giây </w:t>
      </w:r>
      <w:r w:rsidRPr="00DF1D0E">
        <w:rPr>
          <w:color w:val="auto"/>
          <w:lang w:val="vi-VN"/>
        </w:rPr>
        <w:t>cho các thao tác thông thường như đăng nhập, đăng ký thi, tra cứu điểm</w:t>
      </w:r>
      <w:r>
        <w:rPr>
          <w:color w:val="auto"/>
          <w:lang w:val="vi-VN"/>
        </w:rPr>
        <w:t xml:space="preserve"> các thao tác còn lại sẽ mất nhiều thời gian hơn khoảng 1- 2 giây</w:t>
      </w:r>
      <w:r w:rsidRPr="00DF1D0E">
        <w:rPr>
          <w:color w:val="auto"/>
          <w:lang w:val="vi-VN"/>
        </w:rPr>
        <w:t>.</w:t>
      </w:r>
    </w:p>
    <w:p w14:paraId="0BEDF12E" w14:textId="77777777" w:rsidR="00B071EE" w:rsidRDefault="00B071EE" w:rsidP="007009AE">
      <w:pPr>
        <w:pStyle w:val="InfoBlue"/>
        <w:numPr>
          <w:ilvl w:val="0"/>
          <w:numId w:val="34"/>
        </w:numPr>
        <w:rPr>
          <w:color w:val="auto"/>
          <w:lang w:val="vi-VN"/>
        </w:rPr>
      </w:pPr>
      <w:r>
        <w:rPr>
          <w:color w:val="auto"/>
          <w:lang w:val="vi-VN"/>
        </w:rPr>
        <w:t xml:space="preserve">Xử lý đồng thời: </w:t>
      </w:r>
      <w:r w:rsidRPr="00DF1D0E">
        <w:rPr>
          <w:color w:val="auto"/>
          <w:lang w:val="vi-VN"/>
        </w:rPr>
        <w:t xml:space="preserve">Hệ thống có khả năng xử lý tối thiểu </w:t>
      </w:r>
      <w:r>
        <w:rPr>
          <w:color w:val="auto"/>
          <w:lang w:val="vi-VN"/>
        </w:rPr>
        <w:t>10</w:t>
      </w:r>
      <w:r w:rsidRPr="00DF1D0E">
        <w:rPr>
          <w:color w:val="auto"/>
          <w:lang w:val="vi-VN"/>
        </w:rPr>
        <w:t>00 người dùng đồng thời mà không bị gián đoạn hoặc treo máy chủ.</w:t>
      </w:r>
    </w:p>
    <w:p w14:paraId="424A3A77" w14:textId="77777777" w:rsidR="00B071EE" w:rsidRPr="00DF1D0E" w:rsidRDefault="00B071EE" w:rsidP="007009AE">
      <w:pPr>
        <w:pStyle w:val="BodyText"/>
        <w:numPr>
          <w:ilvl w:val="0"/>
          <w:numId w:val="34"/>
        </w:numPr>
        <w:rPr>
          <w:lang w:val="vi-VN"/>
        </w:rPr>
      </w:pPr>
      <w:r>
        <w:rPr>
          <w:lang w:val="vi-VN"/>
        </w:rPr>
        <w:t>Dung lượng dữ liệu: Hệ thống lưu trữ và truy xuất hiệu quả đối với ít nhất 100000 hồ sơ đăng kí và kết quả thi</w:t>
      </w:r>
    </w:p>
    <w:p w14:paraId="34B1CF62" w14:textId="77777777" w:rsidR="00B071EE" w:rsidRDefault="00B071EE" w:rsidP="007009AE">
      <w:pPr>
        <w:pStyle w:val="InfoBlue"/>
        <w:numPr>
          <w:ilvl w:val="0"/>
          <w:numId w:val="34"/>
        </w:numPr>
        <w:rPr>
          <w:color w:val="auto"/>
          <w:lang w:val="vi-VN"/>
        </w:rPr>
      </w:pPr>
      <w:r>
        <w:rPr>
          <w:color w:val="auto"/>
          <w:lang w:val="vi-VN"/>
        </w:rPr>
        <w:t>Tốc độ tra cứu điểm thi: Mất khoảng 2-3 giây để hệ thống trả kết quả tra cứu điểm</w:t>
      </w:r>
    </w:p>
    <w:p w14:paraId="246DA883" w14:textId="77777777" w:rsidR="00B071EE" w:rsidRPr="00DF1D0E" w:rsidRDefault="00B071EE" w:rsidP="007009AE">
      <w:pPr>
        <w:pStyle w:val="InfoBlue"/>
        <w:numPr>
          <w:ilvl w:val="0"/>
          <w:numId w:val="34"/>
        </w:numPr>
        <w:rPr>
          <w:color w:val="auto"/>
          <w:lang w:val="vi-VN"/>
        </w:rPr>
      </w:pPr>
      <w:r w:rsidRPr="00DF1D0E">
        <w:rPr>
          <w:color w:val="auto"/>
          <w:lang w:val="vi-VN"/>
        </w:rPr>
        <w:t xml:space="preserve">Sử dụng tài </w:t>
      </w:r>
      <w:r>
        <w:rPr>
          <w:color w:val="auto"/>
          <w:lang w:val="vi-VN"/>
        </w:rPr>
        <w:t xml:space="preserve">nguyên: </w:t>
      </w:r>
      <w:r w:rsidRPr="00DF1D0E">
        <w:rPr>
          <w:color w:val="auto"/>
          <w:lang w:val="vi-VN"/>
        </w:rPr>
        <w:t>chẳng hạn như bộ nhớ, đĩa, thông tin liên lạc, v.v.</w:t>
      </w:r>
    </w:p>
    <w:p w14:paraId="1DE66F20" w14:textId="77777777" w:rsidR="00B071EE" w:rsidRDefault="00B071EE" w:rsidP="00B071EE">
      <w:pPr>
        <w:rPr>
          <w:lang w:val="vi-VN"/>
        </w:rPr>
      </w:pPr>
      <w:bookmarkStart w:id="26" w:name="_Toc439994692"/>
      <w:bookmarkStart w:id="27" w:name="_Toc352609408"/>
      <w:r w:rsidRPr="00351AAC">
        <w:rPr>
          <w:lang w:val="vi-VN"/>
        </w:rPr>
        <w:t xml:space="preserve">3. Độ tin cậy  </w:t>
      </w:r>
    </w:p>
    <w:p w14:paraId="2C41E7AE" w14:textId="77777777" w:rsidR="00B071EE" w:rsidRPr="00DF1D0E" w:rsidRDefault="00B071EE" w:rsidP="00B071EE">
      <w:pPr>
        <w:pStyle w:val="InfoBlue"/>
        <w:rPr>
          <w:color w:val="auto"/>
          <w:lang w:val="vi-VN"/>
        </w:rPr>
      </w:pPr>
      <w:r w:rsidRPr="00DF1D0E">
        <w:rPr>
          <w:color w:val="auto"/>
          <w:lang w:val="vi-VN"/>
        </w:rPr>
        <w:t>Tính khả dụng — chỉ định phần trăm thời gian khả dụng (</w:t>
      </w:r>
      <w:r>
        <w:rPr>
          <w:color w:val="auto"/>
          <w:lang w:val="vi-VN"/>
        </w:rPr>
        <w:t>99.9</w:t>
      </w:r>
      <w:r w:rsidRPr="00DF1D0E">
        <w:rPr>
          <w:color w:val="auto"/>
          <w:lang w:val="vi-VN"/>
        </w:rPr>
        <w:t xml:space="preserve">%), </w:t>
      </w:r>
      <w:r>
        <w:rPr>
          <w:color w:val="auto"/>
          <w:lang w:val="vi-VN"/>
        </w:rPr>
        <w:t>3000</w:t>
      </w:r>
      <w:r w:rsidRPr="00DF1D0E">
        <w:rPr>
          <w:color w:val="auto"/>
          <w:lang w:val="vi-VN"/>
        </w:rPr>
        <w:t xml:space="preserve"> giờ sử dụng, quyền truy cập bảo trì, hoạt động ở chế độ bị xuống cấp, v.v.</w:t>
      </w:r>
    </w:p>
    <w:p w14:paraId="7761DBDE" w14:textId="77777777" w:rsidR="00B071EE" w:rsidRPr="00DF1D0E" w:rsidRDefault="00B071EE" w:rsidP="00B071EE">
      <w:pPr>
        <w:pStyle w:val="InfoBlue"/>
        <w:rPr>
          <w:color w:val="auto"/>
          <w:lang w:val="vi-VN"/>
        </w:rPr>
      </w:pPr>
      <w:r w:rsidRPr="00DF1D0E">
        <w:rPr>
          <w:color w:val="auto"/>
          <w:lang w:val="vi-VN"/>
        </w:rPr>
        <w:t>Thời gian trung bình giữa hai lỗi (MTBF) - thường được xác định bằng giờ, nhưng cũng có thể được xác định theo ngày, tháng hoặc năm.</w:t>
      </w:r>
    </w:p>
    <w:p w14:paraId="003CD5CE" w14:textId="77777777" w:rsidR="00B071EE" w:rsidRPr="00DF1D0E" w:rsidRDefault="00B071EE" w:rsidP="00B071EE">
      <w:pPr>
        <w:pStyle w:val="InfoBlue"/>
        <w:rPr>
          <w:color w:val="auto"/>
          <w:lang w:val="vi-VN"/>
        </w:rPr>
      </w:pPr>
      <w:r w:rsidRPr="00DF1D0E">
        <w:rPr>
          <w:color w:val="auto"/>
          <w:lang w:val="vi-VN"/>
        </w:rPr>
        <w:t xml:space="preserve">Thời gian trung bình để sửa chữa (MTTR) —hệ thống được phép ngừng hoạt động sau khi bị lỗi trong </w:t>
      </w:r>
      <w:r>
        <w:rPr>
          <w:color w:val="auto"/>
          <w:lang w:val="vi-VN"/>
        </w:rPr>
        <w:t>48 giờ</w:t>
      </w:r>
    </w:p>
    <w:p w14:paraId="38E2E095" w14:textId="77777777" w:rsidR="00B071EE" w:rsidRPr="00DF1D0E" w:rsidRDefault="00B071EE" w:rsidP="00B071EE">
      <w:pPr>
        <w:pStyle w:val="InfoBlue"/>
        <w:rPr>
          <w:color w:val="auto"/>
          <w:lang w:val="vi-VN"/>
        </w:rPr>
      </w:pPr>
      <w:r w:rsidRPr="00DF1D0E">
        <w:rPr>
          <w:color w:val="auto"/>
          <w:lang w:val="vi-VN"/>
        </w:rPr>
        <w:t>Độ chính xác — chỉ định độ chính xác (độ phân giải) và độ chính xác (theo một số tiêu chuẩn đã biết) được yêu cầu trong đầu ra của hệ thống.</w:t>
      </w:r>
    </w:p>
    <w:p w14:paraId="72CE7611" w14:textId="77777777" w:rsidR="00B071EE" w:rsidRPr="00DF1D0E" w:rsidRDefault="00B071EE" w:rsidP="00B071EE">
      <w:pPr>
        <w:pStyle w:val="InfoBlue"/>
        <w:rPr>
          <w:color w:val="auto"/>
          <w:lang w:val="vi-VN"/>
        </w:rPr>
      </w:pPr>
      <w:r w:rsidRPr="00DF1D0E">
        <w:rPr>
          <w:color w:val="auto"/>
          <w:lang w:val="vi-VN"/>
        </w:rPr>
        <w:t>Số lỗi tối đa hoặc tỷ lệ lỗi — thường được biểu thị bằng số lỗi trên một nghìn dòng mã (bug / KLOC) hoặc số lỗi trên mỗi điểm chức năng (bug / function-point).</w:t>
      </w:r>
    </w:p>
    <w:p w14:paraId="75944C67" w14:textId="77777777" w:rsidR="00B071EE" w:rsidRPr="00E27E13" w:rsidRDefault="00B071EE" w:rsidP="00B071EE">
      <w:pPr>
        <w:pStyle w:val="BodyText"/>
        <w:rPr>
          <w:lang w:val="vi-VN"/>
        </w:rPr>
      </w:pPr>
      <w:r w:rsidRPr="00DF1D0E">
        <w:rPr>
          <w:lang w:val="vi-VN"/>
        </w:rPr>
        <w:t>Lỗi hoặc Tỷ lệ Lỗi — được phân loại theo các lỗi nhỏ, lớn và nghiêm trọng: (các) yêu cầu phải xác định ý nghĩa của một lỗi “nghiêm trọng”; ví dụ: mất hoàn toàn dữ liệu hoặc hoàn toàn không thể sử dụng các phần nhất định của chức năng của hệ thống</w:t>
      </w:r>
    </w:p>
    <w:p w14:paraId="554410B7" w14:textId="77777777" w:rsidR="00B071EE" w:rsidRDefault="00B071EE" w:rsidP="00B071EE">
      <w:pPr>
        <w:rPr>
          <w:lang w:val="vi-VN"/>
        </w:rPr>
      </w:pPr>
      <w:r w:rsidRPr="00CE3558">
        <w:rPr>
          <w:lang w:val="vi-VN"/>
        </w:rPr>
        <w:t xml:space="preserve">4. </w:t>
      </w:r>
      <w:bookmarkEnd w:id="26"/>
      <w:bookmarkEnd w:id="27"/>
      <w:r w:rsidRPr="00CE3558">
        <w:rPr>
          <w:lang w:val="vi-VN"/>
        </w:rPr>
        <w:t>Độ bảo mật</w:t>
      </w:r>
      <w:bookmarkStart w:id="28" w:name="_Toc439994693"/>
    </w:p>
    <w:p w14:paraId="2F421BB7" w14:textId="77777777" w:rsidR="00B071EE" w:rsidRDefault="00B071EE" w:rsidP="00B071EE">
      <w:pPr>
        <w:pStyle w:val="BodyText"/>
        <w:rPr>
          <w:lang w:val="vi-VN"/>
        </w:rPr>
      </w:pPr>
      <w:r w:rsidRPr="00D064CF">
        <w:rPr>
          <w:lang w:val="vi-VN"/>
        </w:rPr>
        <w:t xml:space="preserve">Xác định các yêu cầu liên quan đến vấn đề bảo mật hoặc quyền riêng tư dẫn đến hạn chế quyền truy cập hoặc sử dụng sản phẩm. Có thể là bảo mật vật lý, dữ liệu hoặc phần mềm. Các yêu cầu bảo mật thường bắt nguồn từ các quy tắc kinh doanh, vì vậy hãy xác định mọi chính sách hoặc quy định về bảo mật hoặc quyền riêng tư mà sản phẩm phải tuân theo. </w:t>
      </w:r>
    </w:p>
    <w:p w14:paraId="162E1027" w14:textId="77777777" w:rsidR="00B071EE" w:rsidRDefault="00B071EE" w:rsidP="007009AE">
      <w:pPr>
        <w:pStyle w:val="BodyText"/>
        <w:numPr>
          <w:ilvl w:val="0"/>
          <w:numId w:val="34"/>
        </w:numPr>
        <w:rPr>
          <w:lang w:val="vi-VN"/>
        </w:rPr>
      </w:pPr>
      <w:r w:rsidRPr="004770E7">
        <w:rPr>
          <w:lang w:val="vi-VN"/>
        </w:rPr>
        <w:t xml:space="preserve">Xác thực người </w:t>
      </w:r>
      <w:r>
        <w:rPr>
          <w:lang w:val="vi-VN"/>
        </w:rPr>
        <w:t xml:space="preserve">dùng: </w:t>
      </w:r>
      <w:r w:rsidRPr="004770E7">
        <w:rPr>
          <w:lang w:val="vi-VN"/>
        </w:rPr>
        <w:t>Hệ thống yêu cầu xác thực người dùng thông qua tên đăng nhập và mật khẩu. Mật khẩu được mã hóa (hash) trước khi lưu vào cơ sở dữ liệu.</w:t>
      </w:r>
    </w:p>
    <w:p w14:paraId="002E6563" w14:textId="77777777" w:rsidR="00B071EE" w:rsidRPr="004770E7" w:rsidRDefault="00B071EE" w:rsidP="007009AE">
      <w:pPr>
        <w:pStyle w:val="ListParagraph"/>
        <w:numPr>
          <w:ilvl w:val="0"/>
          <w:numId w:val="34"/>
        </w:numPr>
        <w:spacing w:before="100" w:beforeAutospacing="1" w:after="100" w:afterAutospacing="1"/>
        <w:jc w:val="left"/>
        <w:rPr>
          <w:rFonts w:ascii="Times New Roman" w:hAnsi="Times New Roman"/>
          <w:sz w:val="24"/>
          <w:szCs w:val="24"/>
          <w:lang w:val="vi-VN" w:eastAsia="vi-VN"/>
        </w:rPr>
      </w:pPr>
      <w:r w:rsidRPr="004770E7">
        <w:rPr>
          <w:rFonts w:ascii="Times New Roman" w:hAnsi="Times New Roman"/>
          <w:sz w:val="24"/>
          <w:szCs w:val="24"/>
          <w:lang w:val="vi-VN" w:eastAsia="vi-VN"/>
        </w:rPr>
        <w:t xml:space="preserve">Phân quyền truy </w:t>
      </w:r>
      <w:r>
        <w:rPr>
          <w:rFonts w:ascii="Times New Roman" w:hAnsi="Times New Roman"/>
          <w:sz w:val="24"/>
          <w:szCs w:val="24"/>
          <w:lang w:val="vi-VN" w:eastAsia="vi-VN"/>
        </w:rPr>
        <w:t xml:space="preserve">cập: </w:t>
      </w:r>
      <w:r w:rsidRPr="004770E7">
        <w:rPr>
          <w:rFonts w:ascii="Times New Roman" w:hAnsi="Times New Roman"/>
          <w:sz w:val="24"/>
          <w:szCs w:val="24"/>
          <w:lang w:val="vi-VN" w:eastAsia="vi-VN"/>
        </w:rPr>
        <w:t>Hệ thống hỗ trợ phân quyền rõ ràng giữa các nhóm người dùng: thí sinh, cán bộ coi thi, quản trị viên,...</w:t>
      </w:r>
    </w:p>
    <w:p w14:paraId="0EF449CE" w14:textId="77777777" w:rsidR="00B071EE" w:rsidRPr="00C84AAE" w:rsidRDefault="00B071EE" w:rsidP="007009AE">
      <w:pPr>
        <w:pStyle w:val="ListParagraph"/>
        <w:numPr>
          <w:ilvl w:val="0"/>
          <w:numId w:val="34"/>
        </w:numPr>
        <w:spacing w:before="100" w:beforeAutospacing="1" w:after="100" w:afterAutospacing="1"/>
        <w:jc w:val="left"/>
        <w:rPr>
          <w:rFonts w:ascii="Times New Roman" w:hAnsi="Times New Roman"/>
          <w:sz w:val="24"/>
          <w:szCs w:val="24"/>
          <w:lang w:val="vi-VN" w:eastAsia="vi-VN"/>
        </w:rPr>
      </w:pPr>
      <w:r w:rsidRPr="00C84AAE">
        <w:rPr>
          <w:rFonts w:ascii="Times New Roman" w:hAnsi="Times New Roman"/>
          <w:sz w:val="24"/>
          <w:szCs w:val="24"/>
          <w:lang w:val="vi-VN" w:eastAsia="vi-VN"/>
        </w:rPr>
        <w:t xml:space="preserve">Kiểm soát truy cập và nhật ký hệ </w:t>
      </w:r>
      <w:r>
        <w:rPr>
          <w:rFonts w:ascii="Times New Roman" w:hAnsi="Times New Roman"/>
          <w:sz w:val="24"/>
          <w:szCs w:val="24"/>
          <w:lang w:val="vi-VN" w:eastAsia="vi-VN"/>
        </w:rPr>
        <w:t xml:space="preserve">thống: </w:t>
      </w:r>
      <w:r w:rsidRPr="00C84AAE">
        <w:rPr>
          <w:rFonts w:ascii="Times New Roman" w:hAnsi="Times New Roman"/>
          <w:sz w:val="24"/>
          <w:szCs w:val="24"/>
          <w:lang w:val="vi-VN" w:eastAsia="vi-VN"/>
        </w:rPr>
        <w:t>Mọi thao tác truy cập, chỉnh sửa dữ liệu phải được ghi nhận đầy đủ vào nhật ký hệ thống (log), bao gồm thông tin người dùng, thời gian và hành động.</w:t>
      </w:r>
    </w:p>
    <w:p w14:paraId="4CC01836" w14:textId="77777777" w:rsidR="00B071EE" w:rsidRPr="00D064CF" w:rsidRDefault="00B071EE" w:rsidP="00B071EE">
      <w:pPr>
        <w:pStyle w:val="BodyText"/>
        <w:rPr>
          <w:lang w:val="vi-VN"/>
        </w:rPr>
      </w:pPr>
      <w:r w:rsidRPr="00D064CF">
        <w:rPr>
          <w:lang w:val="vi-VN"/>
        </w:rPr>
        <w:t>Một số phương pháp quản lý:</w:t>
      </w:r>
    </w:p>
    <w:p w14:paraId="006DB68E" w14:textId="77777777" w:rsidR="00B071EE" w:rsidRPr="00D064CF" w:rsidRDefault="00B071EE" w:rsidP="007009AE">
      <w:pPr>
        <w:pStyle w:val="BodyText"/>
        <w:numPr>
          <w:ilvl w:val="0"/>
          <w:numId w:val="35"/>
        </w:numPr>
        <w:rPr>
          <w:lang w:val="vi-VN"/>
        </w:rPr>
      </w:pPr>
      <w:r w:rsidRPr="00D064CF">
        <w:rPr>
          <w:lang w:val="vi-VN"/>
        </w:rPr>
        <w:t>FEFO (First Expired First Out)</w:t>
      </w:r>
    </w:p>
    <w:p w14:paraId="0C011099" w14:textId="77777777" w:rsidR="00B071EE" w:rsidRPr="00D064CF" w:rsidRDefault="00B071EE" w:rsidP="007009AE">
      <w:pPr>
        <w:pStyle w:val="BodyText"/>
        <w:numPr>
          <w:ilvl w:val="0"/>
          <w:numId w:val="35"/>
        </w:numPr>
        <w:rPr>
          <w:lang w:val="vi-VN"/>
        </w:rPr>
      </w:pPr>
      <w:r w:rsidRPr="00D064CF">
        <w:rPr>
          <w:lang w:val="vi-VN"/>
        </w:rPr>
        <w:t xml:space="preserve">FIFO (First In First </w:t>
      </w:r>
      <w:r>
        <w:rPr>
          <w:lang w:val="vi-VN"/>
        </w:rPr>
        <w:t>Out)</w:t>
      </w:r>
    </w:p>
    <w:p w14:paraId="1FE67B1A" w14:textId="77777777" w:rsidR="00B071EE" w:rsidRPr="004770E7" w:rsidRDefault="00B071EE" w:rsidP="007009AE">
      <w:pPr>
        <w:pStyle w:val="BodyText"/>
        <w:numPr>
          <w:ilvl w:val="0"/>
          <w:numId w:val="35"/>
        </w:numPr>
        <w:rPr>
          <w:lang w:val="vi-VN"/>
        </w:rPr>
      </w:pPr>
      <w:r w:rsidRPr="00D064CF">
        <w:rPr>
          <w:lang w:val="vi-VN"/>
        </w:rPr>
        <w:t xml:space="preserve">LIFO (Last in First </w:t>
      </w:r>
      <w:r>
        <w:rPr>
          <w:lang w:val="vi-VN"/>
        </w:rPr>
        <w:t>Out)</w:t>
      </w:r>
    </w:p>
    <w:p w14:paraId="680D584A" w14:textId="77777777" w:rsidR="00B071EE" w:rsidRDefault="00B071EE" w:rsidP="00B071EE">
      <w:pPr>
        <w:rPr>
          <w:lang w:val="vi-VN"/>
        </w:rPr>
      </w:pPr>
      <w:bookmarkStart w:id="29" w:name="_Toc439994691"/>
      <w:bookmarkStart w:id="30" w:name="_Toc352609409"/>
      <w:r w:rsidRPr="00351AAC">
        <w:rPr>
          <w:lang w:val="vi-VN"/>
        </w:rPr>
        <w:t xml:space="preserve">5. </w:t>
      </w:r>
      <w:bookmarkEnd w:id="29"/>
      <w:bookmarkEnd w:id="30"/>
      <w:r w:rsidRPr="00351AAC">
        <w:rPr>
          <w:lang w:val="vi-VN"/>
        </w:rPr>
        <w:t>Độ an toàn</w:t>
      </w:r>
      <w:bookmarkStart w:id="31" w:name="_Toc521150208"/>
      <w:bookmarkStart w:id="32" w:name="_Toc352609410"/>
      <w:bookmarkEnd w:id="28"/>
    </w:p>
    <w:p w14:paraId="63010E26" w14:textId="77777777" w:rsidR="00B071EE" w:rsidRPr="00D064CF" w:rsidRDefault="00B071EE" w:rsidP="00B071EE">
      <w:pPr>
        <w:pStyle w:val="BodyText"/>
        <w:rPr>
          <w:lang w:val="vi-VN"/>
        </w:rPr>
      </w:pPr>
      <w:r w:rsidRPr="00D064CF">
        <w:rPr>
          <w:lang w:val="vi-VN"/>
        </w:rPr>
        <w:t>Xác định các yêu cầu liên quan đến mất mát, hư hỏng hoặc tổn hại có thể xảy ra khi sử dụng sản phẩm. Xác định các biện pháp bảo vệ hoặc hành động phải được thực hiện, cũng như các hành động nguy hiểm tiềm ẩn phải ngăn chặn. Xác định các chứng nhận, chính sách hoặc quy định an toàn mà sản phẩm cần phải tuân theo</w:t>
      </w:r>
    </w:p>
    <w:p w14:paraId="3A88A252" w14:textId="77777777" w:rsidR="00B071EE" w:rsidRDefault="00B071EE" w:rsidP="00B071EE">
      <w:pPr>
        <w:rPr>
          <w:lang w:val="vi-VN"/>
        </w:rPr>
      </w:pPr>
      <w:r w:rsidRPr="00351AAC">
        <w:rPr>
          <w:lang w:val="vi-VN"/>
        </w:rPr>
        <w:t xml:space="preserve">6. </w:t>
      </w:r>
      <w:bookmarkEnd w:id="31"/>
      <w:r w:rsidRPr="00351AAC">
        <w:rPr>
          <w:lang w:val="vi-VN"/>
        </w:rPr>
        <w:t>Khả năng hỗ trợ</w:t>
      </w:r>
    </w:p>
    <w:p w14:paraId="26C7E774" w14:textId="77777777" w:rsidR="00B071EE" w:rsidRPr="00C84AAE" w:rsidRDefault="00B071EE" w:rsidP="00B071EE">
      <w:pPr>
        <w:pStyle w:val="BodyText"/>
        <w:rPr>
          <w:lang w:val="vi-VN"/>
        </w:rPr>
      </w:pPr>
      <w:r>
        <w:rPr>
          <w:lang w:val="vi-VN"/>
        </w:rPr>
        <w:t>Y</w:t>
      </w:r>
      <w:r w:rsidRPr="00C84AAE">
        <w:rPr>
          <w:lang w:val="vi-VN"/>
        </w:rPr>
        <w:t>êu cầu nâng cao khả năng hỗ trợ hoặc khả năng bảo trì của hệ thống đang được xây dựng, bao gồm các tiêu chuẩn mã hóa, quy ước đặt tên, thư viện lớp, quyền truy cập bảo trì và các tiện ích bảo trì.</w:t>
      </w:r>
    </w:p>
    <w:p w14:paraId="5E070170" w14:textId="77777777" w:rsidR="00B071EE" w:rsidRDefault="00B071EE" w:rsidP="00B071EE">
      <w:pPr>
        <w:rPr>
          <w:lang w:val="vi-VN"/>
        </w:rPr>
      </w:pPr>
      <w:bookmarkStart w:id="33" w:name="_Toc521150209"/>
      <w:r w:rsidRPr="00351AAC">
        <w:rPr>
          <w:lang w:val="vi-VN"/>
        </w:rPr>
        <w:t xml:space="preserve">7. </w:t>
      </w:r>
      <w:bookmarkEnd w:id="33"/>
      <w:r w:rsidRPr="00351AAC">
        <w:rPr>
          <w:lang w:val="vi-VN"/>
        </w:rPr>
        <w:t>Ràng buộc về thiết kế</w:t>
      </w:r>
    </w:p>
    <w:p w14:paraId="4DCF1DA6" w14:textId="77777777" w:rsidR="00B071EE" w:rsidRPr="00C84AAE" w:rsidRDefault="00B071EE" w:rsidP="00B071EE">
      <w:pPr>
        <w:pStyle w:val="BodyText"/>
        <w:rPr>
          <w:lang w:val="vi-VN"/>
        </w:rPr>
      </w:pPr>
      <w:r>
        <w:rPr>
          <w:lang w:val="vi-VN"/>
        </w:rPr>
        <w:t>T</w:t>
      </w:r>
      <w:r w:rsidRPr="00C84AAE">
        <w:rPr>
          <w:lang w:val="vi-VN"/>
        </w:rPr>
        <w:t>ất cả các ràng buộc thiết kế đối với hệ thống đang được xây dựng. Các ràng buộc thiết kế đại diện cho các quyết định thiết kế đã được ủy quyền và phải tuân thủ. Ví dụ gồm có ngôn ngữ phần mềm, yêu cầu quy trình phần mềm, việc sử dụng theo quy định của các công cụ phát triển, các ràng buộc về kiến trúc và thiết kế, các thành phần đã mua, thư viện lớp, v.v.]</w:t>
      </w:r>
    </w:p>
    <w:p w14:paraId="1DB13BBA" w14:textId="77777777" w:rsidR="00B071EE" w:rsidRPr="00351AAC" w:rsidRDefault="00B071EE" w:rsidP="00B071EE">
      <w:pPr>
        <w:pStyle w:val="Heading3"/>
        <w:rPr>
          <w:lang w:val="vi-VN"/>
        </w:rPr>
      </w:pPr>
      <w:bookmarkStart w:id="34" w:name="_Toc1343993456"/>
      <w:bookmarkStart w:id="35" w:name="_Toc196170304"/>
      <w:bookmarkEnd w:id="32"/>
      <w:r w:rsidRPr="00351AAC">
        <w:rPr>
          <w:lang w:val="vi-VN"/>
        </w:rPr>
        <w:t>2.</w:t>
      </w:r>
      <w:r>
        <w:rPr>
          <w:lang w:val="vi-VN"/>
        </w:rPr>
        <w:t>4.</w:t>
      </w:r>
      <w:r w:rsidRPr="00351AAC">
        <w:rPr>
          <w:lang w:val="vi-VN"/>
        </w:rPr>
        <w:t>3 Sơ đồ ngữ cảnh</w:t>
      </w:r>
      <w:bookmarkEnd w:id="34"/>
      <w:bookmarkEnd w:id="35"/>
    </w:p>
    <w:p w14:paraId="334D20EB" w14:textId="77777777" w:rsidR="00B071EE" w:rsidRPr="0032698A" w:rsidRDefault="00B071EE" w:rsidP="00B071EE">
      <w:pPr>
        <w:pStyle w:val="Heading4"/>
        <w:rPr>
          <w:lang w:val="vi-VN"/>
        </w:rPr>
      </w:pPr>
      <w:bookmarkStart w:id="36" w:name="_Toc1610561905"/>
      <w:bookmarkStart w:id="37" w:name="_Toc196170305"/>
      <w:r w:rsidRPr="00351AAC">
        <w:rPr>
          <w:lang w:val="vi-VN"/>
        </w:rPr>
        <w:t>a. Tác nhân hệ thống</w:t>
      </w:r>
      <w:bookmarkEnd w:id="36"/>
      <w:bookmarkEnd w:id="37"/>
    </w:p>
    <w:tbl>
      <w:tblPr>
        <w:tblW w:w="4940"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
        <w:gridCol w:w="2488"/>
        <w:gridCol w:w="6362"/>
      </w:tblGrid>
      <w:tr w:rsidR="00B071EE" w:rsidRPr="00342DCF" w14:paraId="10606A86" w14:textId="77777777" w:rsidTr="00B071EE">
        <w:trPr>
          <w:trHeight w:val="67"/>
        </w:trPr>
        <w:tc>
          <w:tcPr>
            <w:tcW w:w="233" w:type="pct"/>
            <w:shd w:val="clear" w:color="auto" w:fill="DEEAF6"/>
            <w:vAlign w:val="center"/>
          </w:tcPr>
          <w:p w14:paraId="30F4A2C0" w14:textId="77777777" w:rsidR="00B071EE" w:rsidRPr="00342DCF" w:rsidRDefault="00B071EE" w:rsidP="00B071EE">
            <w:pPr>
              <w:ind w:left="34"/>
              <w:rPr>
                <w:rFonts w:ascii="Calibri" w:hAnsi="Calibri" w:cs="Calibri"/>
                <w:b/>
                <w:sz w:val="22"/>
                <w:szCs w:val="22"/>
              </w:rPr>
            </w:pPr>
            <w:r w:rsidRPr="00342DCF">
              <w:rPr>
                <w:rFonts w:ascii="Calibri" w:hAnsi="Calibri" w:cs="Calibri"/>
                <w:b/>
                <w:sz w:val="22"/>
                <w:szCs w:val="22"/>
              </w:rPr>
              <w:t>#</w:t>
            </w:r>
          </w:p>
        </w:tc>
        <w:tc>
          <w:tcPr>
            <w:tcW w:w="1340" w:type="pct"/>
            <w:shd w:val="clear" w:color="auto" w:fill="DEEAF6"/>
            <w:vAlign w:val="center"/>
          </w:tcPr>
          <w:p w14:paraId="34146F40" w14:textId="77777777" w:rsidR="00B071EE" w:rsidRPr="00342DCF" w:rsidRDefault="00B071EE" w:rsidP="00B071EE">
            <w:pPr>
              <w:rPr>
                <w:rFonts w:ascii="Calibri" w:hAnsi="Calibri" w:cs="Calibri"/>
                <w:b/>
                <w:sz w:val="22"/>
                <w:szCs w:val="22"/>
              </w:rPr>
            </w:pPr>
            <w:r>
              <w:rPr>
                <w:rFonts w:ascii="Calibri" w:hAnsi="Calibri" w:cs="Calibri"/>
                <w:b/>
                <w:sz w:val="22"/>
                <w:szCs w:val="22"/>
              </w:rPr>
              <w:t>Tác nhân</w:t>
            </w:r>
          </w:p>
        </w:tc>
        <w:tc>
          <w:tcPr>
            <w:tcW w:w="3427" w:type="pct"/>
            <w:shd w:val="clear" w:color="auto" w:fill="DEEAF6"/>
            <w:vAlign w:val="center"/>
          </w:tcPr>
          <w:p w14:paraId="0EFCB961" w14:textId="77777777" w:rsidR="00B071EE" w:rsidRPr="00342DCF" w:rsidRDefault="00B071EE" w:rsidP="00B071EE">
            <w:pPr>
              <w:rPr>
                <w:rFonts w:ascii="Calibri" w:hAnsi="Calibri" w:cs="Calibri"/>
                <w:b/>
                <w:sz w:val="22"/>
                <w:szCs w:val="22"/>
              </w:rPr>
            </w:pPr>
            <w:r>
              <w:rPr>
                <w:rFonts w:ascii="Calibri" w:hAnsi="Calibri" w:cs="Calibri"/>
                <w:b/>
                <w:sz w:val="22"/>
                <w:szCs w:val="22"/>
              </w:rPr>
              <w:t>Mô tả</w:t>
            </w:r>
          </w:p>
        </w:tc>
      </w:tr>
      <w:tr w:rsidR="00B071EE" w:rsidRPr="00190EB0" w14:paraId="0AE102AE" w14:textId="77777777" w:rsidTr="00B071EE">
        <w:tc>
          <w:tcPr>
            <w:tcW w:w="233" w:type="pct"/>
            <w:vAlign w:val="center"/>
          </w:tcPr>
          <w:p w14:paraId="5DE35791" w14:textId="77777777" w:rsidR="00B071EE" w:rsidRPr="00342DCF" w:rsidRDefault="00B071EE" w:rsidP="00B071EE">
            <w:pPr>
              <w:ind w:left="34"/>
              <w:rPr>
                <w:rFonts w:ascii="Calibri" w:hAnsi="Calibri" w:cs="Calibri"/>
                <w:sz w:val="22"/>
                <w:szCs w:val="22"/>
              </w:rPr>
            </w:pPr>
            <w:r w:rsidRPr="00342DCF">
              <w:rPr>
                <w:rFonts w:ascii="Calibri" w:hAnsi="Calibri" w:cs="Calibri"/>
                <w:sz w:val="22"/>
                <w:szCs w:val="22"/>
              </w:rPr>
              <w:t>1</w:t>
            </w:r>
          </w:p>
        </w:tc>
        <w:tc>
          <w:tcPr>
            <w:tcW w:w="1340" w:type="pct"/>
            <w:vAlign w:val="center"/>
          </w:tcPr>
          <w:p w14:paraId="75A33B0D" w14:textId="77777777" w:rsidR="00B071EE" w:rsidRPr="00D139BF" w:rsidRDefault="00B071EE" w:rsidP="00B071EE">
            <w:pPr>
              <w:rPr>
                <w:rFonts w:ascii="Calibri" w:hAnsi="Calibri" w:cs="Calibri"/>
                <w:sz w:val="22"/>
                <w:szCs w:val="22"/>
                <w:lang w:val="vi-VN"/>
              </w:rPr>
            </w:pPr>
            <w:r>
              <w:rPr>
                <w:rFonts w:ascii="Calibri" w:hAnsi="Calibri" w:cs="Calibri"/>
                <w:sz w:val="22"/>
                <w:szCs w:val="22"/>
              </w:rPr>
              <w:t>Hệ</w:t>
            </w:r>
            <w:r>
              <w:rPr>
                <w:rFonts w:ascii="Calibri" w:hAnsi="Calibri" w:cs="Calibri"/>
                <w:sz w:val="22"/>
                <w:szCs w:val="22"/>
                <w:lang w:val="vi-VN"/>
              </w:rPr>
              <w:t xml:space="preserve"> thống quản lý </w:t>
            </w:r>
          </w:p>
        </w:tc>
        <w:tc>
          <w:tcPr>
            <w:tcW w:w="3427" w:type="pct"/>
            <w:vAlign w:val="center"/>
          </w:tcPr>
          <w:p w14:paraId="121D58B6" w14:textId="77777777" w:rsidR="00B071EE" w:rsidRPr="00AA3D12" w:rsidRDefault="00B071EE" w:rsidP="00B071EE">
            <w:pPr>
              <w:ind w:left="0"/>
              <w:rPr>
                <w:rFonts w:ascii="Calibri" w:hAnsi="Calibri" w:cs="Calibri"/>
                <w:sz w:val="22"/>
                <w:szCs w:val="22"/>
                <w:lang w:val="vi-VN"/>
              </w:rPr>
            </w:pPr>
            <w:r>
              <w:rPr>
                <w:rFonts w:ascii="Calibri" w:hAnsi="Calibri" w:cs="Calibri"/>
                <w:sz w:val="22"/>
                <w:szCs w:val="22"/>
                <w:lang w:val="vi-VN"/>
              </w:rPr>
              <w:t xml:space="preserve">           Quản lý sinh viên, quản lý thời kì thi, quản lý điểm thi, quản lý kết quả</w:t>
            </w:r>
            <w:r w:rsidRPr="00AA3D12">
              <w:rPr>
                <w:rFonts w:ascii="Calibri" w:hAnsi="Calibri" w:cs="Calibri"/>
                <w:sz w:val="22"/>
                <w:szCs w:val="22"/>
                <w:lang w:val="vi-VN"/>
              </w:rPr>
              <w:t xml:space="preserve">, phê duyệt dữ liệu, cấp chứng </w:t>
            </w:r>
            <w:r>
              <w:rPr>
                <w:rFonts w:ascii="Calibri" w:hAnsi="Calibri" w:cs="Calibri"/>
                <w:sz w:val="22"/>
                <w:szCs w:val="22"/>
                <w:lang w:val="vi-VN"/>
              </w:rPr>
              <w:t>chỉ, thống kê báo cáo</w:t>
            </w:r>
            <w:r w:rsidRPr="00AA3D12">
              <w:rPr>
                <w:rFonts w:ascii="Calibri" w:hAnsi="Calibri" w:cs="Calibri"/>
                <w:sz w:val="22"/>
                <w:szCs w:val="22"/>
                <w:lang w:val="vi-VN"/>
              </w:rPr>
              <w:t>.</w:t>
            </w:r>
          </w:p>
        </w:tc>
      </w:tr>
      <w:tr w:rsidR="00B071EE" w:rsidRPr="00190EB0" w14:paraId="297063CC" w14:textId="77777777" w:rsidTr="00B071EE">
        <w:tc>
          <w:tcPr>
            <w:tcW w:w="233" w:type="pct"/>
            <w:vAlign w:val="center"/>
          </w:tcPr>
          <w:p w14:paraId="75308867" w14:textId="77777777" w:rsidR="00B071EE" w:rsidRPr="00342DCF" w:rsidRDefault="00B071EE" w:rsidP="00B071EE">
            <w:pPr>
              <w:ind w:left="34"/>
              <w:rPr>
                <w:rFonts w:ascii="Calibri" w:hAnsi="Calibri" w:cs="Calibri"/>
                <w:sz w:val="22"/>
                <w:szCs w:val="22"/>
              </w:rPr>
            </w:pPr>
            <w:r w:rsidRPr="00342DCF">
              <w:rPr>
                <w:rFonts w:ascii="Calibri" w:hAnsi="Calibri" w:cs="Calibri"/>
                <w:sz w:val="22"/>
                <w:szCs w:val="22"/>
              </w:rPr>
              <w:t>2</w:t>
            </w:r>
          </w:p>
        </w:tc>
        <w:tc>
          <w:tcPr>
            <w:tcW w:w="1340" w:type="pct"/>
            <w:vAlign w:val="center"/>
          </w:tcPr>
          <w:p w14:paraId="61EDC449" w14:textId="77777777" w:rsidR="00B071EE" w:rsidRPr="00D139BF" w:rsidRDefault="00B071EE" w:rsidP="00B071EE">
            <w:pPr>
              <w:rPr>
                <w:rFonts w:ascii="Calibri" w:hAnsi="Calibri" w:cs="Calibri"/>
                <w:sz w:val="22"/>
                <w:szCs w:val="22"/>
                <w:lang w:val="vi-VN"/>
              </w:rPr>
            </w:pPr>
            <w:r>
              <w:rPr>
                <w:rFonts w:ascii="Calibri" w:hAnsi="Calibri" w:cs="Calibri"/>
                <w:sz w:val="22"/>
                <w:szCs w:val="22"/>
              </w:rPr>
              <w:t>Bộ</w:t>
            </w:r>
            <w:r>
              <w:rPr>
                <w:rFonts w:ascii="Calibri" w:hAnsi="Calibri" w:cs="Calibri"/>
                <w:sz w:val="22"/>
                <w:szCs w:val="22"/>
                <w:lang w:val="vi-VN"/>
              </w:rPr>
              <w:t xml:space="preserve"> GD&amp;ĐT</w:t>
            </w:r>
          </w:p>
        </w:tc>
        <w:tc>
          <w:tcPr>
            <w:tcW w:w="3427" w:type="pct"/>
            <w:vAlign w:val="center"/>
          </w:tcPr>
          <w:p w14:paraId="799021DF" w14:textId="77777777" w:rsidR="00B071EE" w:rsidRPr="00AA3D12" w:rsidRDefault="00B071EE" w:rsidP="00B071EE">
            <w:pPr>
              <w:rPr>
                <w:rFonts w:ascii="Calibri" w:hAnsi="Calibri" w:cs="Calibri"/>
                <w:sz w:val="22"/>
                <w:szCs w:val="22"/>
                <w:lang w:val="vi-VN"/>
              </w:rPr>
            </w:pPr>
            <w:r w:rsidRPr="00AA3D12">
              <w:rPr>
                <w:rFonts w:ascii="Calibri" w:hAnsi="Calibri" w:cs="Calibri"/>
                <w:sz w:val="22"/>
                <w:szCs w:val="22"/>
                <w:lang w:val="vi-VN"/>
              </w:rPr>
              <w:t xml:space="preserve">Tra cứu và xác thực chứng </w:t>
            </w:r>
            <w:r>
              <w:rPr>
                <w:rFonts w:ascii="Calibri" w:hAnsi="Calibri" w:cs="Calibri"/>
                <w:sz w:val="22"/>
                <w:szCs w:val="22"/>
                <w:lang w:val="vi-VN"/>
              </w:rPr>
              <w:t>chỉ, cung cấp quy chế thi</w:t>
            </w:r>
            <w:r w:rsidRPr="00AA3D12">
              <w:rPr>
                <w:rFonts w:ascii="Calibri" w:hAnsi="Calibri" w:cs="Calibri"/>
                <w:sz w:val="22"/>
                <w:szCs w:val="22"/>
                <w:lang w:val="vi-VN"/>
              </w:rPr>
              <w:t xml:space="preserve">, cung cấp phôi chứng </w:t>
            </w:r>
            <w:r>
              <w:rPr>
                <w:rFonts w:ascii="Calibri" w:hAnsi="Calibri" w:cs="Calibri"/>
                <w:sz w:val="22"/>
                <w:szCs w:val="22"/>
                <w:lang w:val="vi-VN"/>
              </w:rPr>
              <w:t>chỉ,</w:t>
            </w:r>
            <w:r w:rsidRPr="00BA5C9C">
              <w:rPr>
                <w:lang w:val="vi-VN"/>
              </w:rPr>
              <w:t xml:space="preserve"> </w:t>
            </w:r>
            <w:r w:rsidRPr="00BA5C9C">
              <w:rPr>
                <w:rFonts w:ascii="Calibri" w:hAnsi="Calibri" w:cs="Calibri"/>
                <w:sz w:val="22"/>
                <w:szCs w:val="22"/>
                <w:lang w:val="vi-VN"/>
              </w:rPr>
              <w:t>yêu cầu báo cáo tổng hợp</w:t>
            </w:r>
            <w:r w:rsidRPr="00AA3D12">
              <w:rPr>
                <w:rFonts w:ascii="Calibri" w:hAnsi="Calibri" w:cs="Calibri"/>
                <w:sz w:val="22"/>
                <w:szCs w:val="22"/>
                <w:lang w:val="vi-VN"/>
              </w:rPr>
              <w:t>.</w:t>
            </w:r>
          </w:p>
        </w:tc>
      </w:tr>
      <w:tr w:rsidR="00B071EE" w:rsidRPr="00190EB0" w14:paraId="7255E1D4" w14:textId="77777777" w:rsidTr="00B071EE">
        <w:tc>
          <w:tcPr>
            <w:tcW w:w="233" w:type="pct"/>
            <w:vAlign w:val="center"/>
          </w:tcPr>
          <w:p w14:paraId="57B13F48" w14:textId="77777777" w:rsidR="00B071EE" w:rsidRPr="001F4092" w:rsidRDefault="00B071EE" w:rsidP="00B071EE">
            <w:pPr>
              <w:ind w:left="34"/>
              <w:rPr>
                <w:rFonts w:ascii="Calibri" w:hAnsi="Calibri" w:cs="Calibri"/>
                <w:sz w:val="22"/>
                <w:szCs w:val="22"/>
                <w:lang w:val="vi-VN"/>
              </w:rPr>
            </w:pPr>
            <w:r>
              <w:rPr>
                <w:rFonts w:ascii="Calibri" w:hAnsi="Calibri" w:cs="Calibri"/>
                <w:sz w:val="22"/>
                <w:szCs w:val="22"/>
              </w:rPr>
              <w:t>3</w:t>
            </w:r>
          </w:p>
        </w:tc>
        <w:tc>
          <w:tcPr>
            <w:tcW w:w="1340" w:type="pct"/>
            <w:vAlign w:val="center"/>
          </w:tcPr>
          <w:p w14:paraId="45D59382" w14:textId="77777777" w:rsidR="00B071EE" w:rsidRPr="006D5E4C" w:rsidRDefault="00B071EE" w:rsidP="00B071EE">
            <w:pPr>
              <w:rPr>
                <w:rFonts w:ascii="Calibri" w:hAnsi="Calibri" w:cs="Calibri"/>
                <w:sz w:val="22"/>
                <w:szCs w:val="22"/>
                <w:lang w:val="vi-VN"/>
              </w:rPr>
            </w:pPr>
            <w:r>
              <w:rPr>
                <w:rFonts w:ascii="Calibri" w:hAnsi="Calibri" w:cs="Calibri"/>
                <w:sz w:val="22"/>
                <w:szCs w:val="22"/>
              </w:rPr>
              <w:t>Thí</w:t>
            </w:r>
            <w:r>
              <w:rPr>
                <w:rFonts w:ascii="Calibri" w:hAnsi="Calibri" w:cs="Calibri"/>
                <w:sz w:val="22"/>
                <w:szCs w:val="22"/>
                <w:lang w:val="vi-VN"/>
              </w:rPr>
              <w:t xml:space="preserve"> sinh</w:t>
            </w:r>
          </w:p>
        </w:tc>
        <w:tc>
          <w:tcPr>
            <w:tcW w:w="3427" w:type="pct"/>
            <w:vAlign w:val="center"/>
          </w:tcPr>
          <w:p w14:paraId="2D88C0B6" w14:textId="77777777" w:rsidR="00B071EE" w:rsidRPr="009C0D4A" w:rsidRDefault="00B071EE" w:rsidP="00B071EE">
            <w:pPr>
              <w:rPr>
                <w:rFonts w:ascii="Calibri" w:hAnsi="Calibri" w:cs="Calibri"/>
                <w:sz w:val="22"/>
                <w:szCs w:val="22"/>
                <w:lang w:val="vi-VN"/>
              </w:rPr>
            </w:pPr>
            <w:r>
              <w:rPr>
                <w:rFonts w:ascii="Calibri" w:hAnsi="Calibri" w:cs="Calibri"/>
                <w:sz w:val="22"/>
                <w:szCs w:val="22"/>
                <w:lang w:val="vi-VN"/>
              </w:rPr>
              <w:t>Đăng nhập, đ</w:t>
            </w:r>
            <w:r w:rsidRPr="00AA3D12">
              <w:rPr>
                <w:rFonts w:ascii="Calibri" w:hAnsi="Calibri" w:cs="Calibri"/>
                <w:sz w:val="22"/>
                <w:szCs w:val="22"/>
                <w:lang w:val="vi-VN"/>
              </w:rPr>
              <w:t xml:space="preserve">ăng ký dự thi, tra cứu kết quả và chứng </w:t>
            </w:r>
            <w:r>
              <w:rPr>
                <w:rFonts w:ascii="Calibri" w:hAnsi="Calibri" w:cs="Calibri"/>
                <w:sz w:val="22"/>
                <w:szCs w:val="22"/>
                <w:lang w:val="vi-VN"/>
              </w:rPr>
              <w:t>chỉ, bảo lưu kết quả</w:t>
            </w:r>
            <w:r w:rsidRPr="00AA3D12">
              <w:rPr>
                <w:rFonts w:ascii="Calibri" w:hAnsi="Calibri" w:cs="Calibri"/>
                <w:sz w:val="22"/>
                <w:szCs w:val="22"/>
                <w:lang w:val="vi-VN"/>
              </w:rPr>
              <w:t>.</w:t>
            </w:r>
          </w:p>
        </w:tc>
      </w:tr>
      <w:tr w:rsidR="00B071EE" w:rsidRPr="00224D2B" w14:paraId="0AA72AD6" w14:textId="77777777" w:rsidTr="00B071EE">
        <w:tc>
          <w:tcPr>
            <w:tcW w:w="233" w:type="pct"/>
            <w:vAlign w:val="center"/>
          </w:tcPr>
          <w:p w14:paraId="63C56871" w14:textId="77777777" w:rsidR="00B071EE" w:rsidRDefault="00B071EE" w:rsidP="00B071EE">
            <w:pPr>
              <w:ind w:left="34"/>
              <w:rPr>
                <w:rFonts w:ascii="Calibri" w:hAnsi="Calibri" w:cs="Calibri"/>
                <w:sz w:val="22"/>
                <w:szCs w:val="22"/>
              </w:rPr>
            </w:pPr>
            <w:r>
              <w:rPr>
                <w:rFonts w:ascii="Calibri" w:hAnsi="Calibri" w:cs="Calibri"/>
                <w:sz w:val="22"/>
                <w:szCs w:val="22"/>
              </w:rPr>
              <w:t>4</w:t>
            </w:r>
          </w:p>
        </w:tc>
        <w:tc>
          <w:tcPr>
            <w:tcW w:w="1340" w:type="pct"/>
            <w:vAlign w:val="center"/>
          </w:tcPr>
          <w:p w14:paraId="27449C95" w14:textId="77777777" w:rsidR="00B071EE" w:rsidRPr="00AA3D12" w:rsidRDefault="00B071EE" w:rsidP="00B071EE">
            <w:pPr>
              <w:rPr>
                <w:rFonts w:ascii="Calibri" w:hAnsi="Calibri" w:cs="Calibri"/>
                <w:sz w:val="22"/>
                <w:szCs w:val="22"/>
              </w:rPr>
            </w:pPr>
            <w:r>
              <w:rPr>
                <w:rFonts w:ascii="Calibri" w:hAnsi="Calibri" w:cs="Calibri"/>
                <w:sz w:val="22"/>
                <w:szCs w:val="22"/>
              </w:rPr>
              <w:t>Nhân</w:t>
            </w:r>
            <w:r>
              <w:rPr>
                <w:rFonts w:ascii="Calibri" w:hAnsi="Calibri" w:cs="Calibri"/>
                <w:sz w:val="22"/>
                <w:szCs w:val="22"/>
                <w:lang w:val="vi-VN"/>
              </w:rPr>
              <w:t xml:space="preserve"> viên quản lý</w:t>
            </w:r>
          </w:p>
        </w:tc>
        <w:tc>
          <w:tcPr>
            <w:tcW w:w="3427" w:type="pct"/>
            <w:vAlign w:val="center"/>
          </w:tcPr>
          <w:p w14:paraId="0E37B854" w14:textId="77777777" w:rsidR="00B071EE" w:rsidRPr="007E57D7" w:rsidRDefault="00B071EE" w:rsidP="00B071EE">
            <w:pPr>
              <w:rPr>
                <w:rFonts w:ascii="Calibri" w:hAnsi="Calibri" w:cs="Calibri"/>
                <w:sz w:val="22"/>
                <w:szCs w:val="22"/>
              </w:rPr>
            </w:pPr>
            <w:r w:rsidRPr="00AA3D12">
              <w:rPr>
                <w:rFonts w:ascii="Calibri" w:hAnsi="Calibri" w:cs="Calibri"/>
                <w:sz w:val="22"/>
                <w:szCs w:val="22"/>
                <w:lang w:val="vi-VN"/>
              </w:rPr>
              <w:t>Nhập dữ liệu thí sinh, điểm thi, gửi kết quả.</w:t>
            </w:r>
          </w:p>
        </w:tc>
      </w:tr>
      <w:tr w:rsidR="00B071EE" w:rsidRPr="00190EB0" w14:paraId="2E57869C" w14:textId="77777777" w:rsidTr="00B071EE">
        <w:tc>
          <w:tcPr>
            <w:tcW w:w="233" w:type="pct"/>
            <w:vAlign w:val="center"/>
          </w:tcPr>
          <w:p w14:paraId="4A230FAF" w14:textId="77777777" w:rsidR="00B071EE" w:rsidRDefault="00B071EE" w:rsidP="00B071EE">
            <w:pPr>
              <w:ind w:left="34"/>
              <w:rPr>
                <w:rFonts w:ascii="Calibri" w:hAnsi="Calibri" w:cs="Calibri"/>
                <w:sz w:val="22"/>
                <w:szCs w:val="22"/>
              </w:rPr>
            </w:pPr>
            <w:r>
              <w:rPr>
                <w:rFonts w:ascii="Calibri" w:hAnsi="Calibri" w:cs="Calibri"/>
                <w:sz w:val="22"/>
                <w:szCs w:val="22"/>
              </w:rPr>
              <w:t>5</w:t>
            </w:r>
          </w:p>
        </w:tc>
        <w:tc>
          <w:tcPr>
            <w:tcW w:w="1340" w:type="pct"/>
            <w:vAlign w:val="center"/>
          </w:tcPr>
          <w:p w14:paraId="3E1D9267" w14:textId="77777777" w:rsidR="00B071EE" w:rsidRPr="00CE3558" w:rsidRDefault="00B071EE" w:rsidP="00B071EE">
            <w:pPr>
              <w:rPr>
                <w:rFonts w:ascii="Calibri" w:hAnsi="Calibri" w:cs="Calibri"/>
                <w:sz w:val="22"/>
                <w:szCs w:val="22"/>
                <w:lang w:val="vi-VN"/>
              </w:rPr>
            </w:pPr>
            <w:r>
              <w:rPr>
                <w:rFonts w:ascii="Calibri" w:hAnsi="Calibri" w:cs="Calibri"/>
                <w:sz w:val="22"/>
                <w:szCs w:val="22"/>
              </w:rPr>
              <w:t>Quản</w:t>
            </w:r>
            <w:r>
              <w:rPr>
                <w:rFonts w:ascii="Calibri" w:hAnsi="Calibri" w:cs="Calibri"/>
                <w:sz w:val="22"/>
                <w:szCs w:val="22"/>
                <w:lang w:val="vi-VN"/>
              </w:rPr>
              <w:t xml:space="preserve"> trị viên</w:t>
            </w:r>
          </w:p>
        </w:tc>
        <w:tc>
          <w:tcPr>
            <w:tcW w:w="3427" w:type="pct"/>
            <w:vAlign w:val="center"/>
          </w:tcPr>
          <w:p w14:paraId="0F864D7E" w14:textId="77777777" w:rsidR="00B071EE" w:rsidRPr="00AA3D12" w:rsidRDefault="00B071EE" w:rsidP="00B071EE">
            <w:pPr>
              <w:rPr>
                <w:rFonts w:ascii="Calibri" w:hAnsi="Calibri" w:cs="Calibri"/>
                <w:sz w:val="22"/>
                <w:szCs w:val="22"/>
                <w:lang w:val="vi-VN"/>
              </w:rPr>
            </w:pPr>
            <w:r>
              <w:rPr>
                <w:rFonts w:ascii="Calibri" w:hAnsi="Calibri" w:cs="Calibri"/>
                <w:sz w:val="22"/>
                <w:szCs w:val="22"/>
                <w:lang w:val="vi-VN"/>
              </w:rPr>
              <w:t>Tổ chức thi, cấp quyền truy cập cho người dùng</w:t>
            </w:r>
          </w:p>
        </w:tc>
      </w:tr>
    </w:tbl>
    <w:p w14:paraId="6ED3CC1C" w14:textId="77777777" w:rsidR="00B071EE" w:rsidRDefault="00B071EE" w:rsidP="00B071EE">
      <w:pPr>
        <w:pStyle w:val="Heading4"/>
        <w:rPr>
          <w:lang w:val="vi-VN"/>
        </w:rPr>
      </w:pPr>
      <w:bookmarkStart w:id="38" w:name="_Toc602499006"/>
      <w:bookmarkStart w:id="39" w:name="_Toc196170306"/>
      <w:r w:rsidRPr="009E4755">
        <w:rPr>
          <w:lang w:val="vi-VN"/>
        </w:rPr>
        <w:t>b. Danh sách chức năng</w:t>
      </w:r>
      <w:bookmarkEnd w:id="38"/>
      <w:bookmarkEnd w:id="39"/>
    </w:p>
    <w:tbl>
      <w:tblPr>
        <w:tblStyle w:val="Kiu2"/>
        <w:tblW w:w="0" w:type="auto"/>
        <w:tblLook w:val="04A0" w:firstRow="1" w:lastRow="0" w:firstColumn="1" w:lastColumn="0" w:noHBand="0" w:noVBand="1"/>
      </w:tblPr>
      <w:tblGrid>
        <w:gridCol w:w="726"/>
        <w:gridCol w:w="1846"/>
        <w:gridCol w:w="1413"/>
        <w:gridCol w:w="1499"/>
        <w:gridCol w:w="3911"/>
      </w:tblGrid>
      <w:tr w:rsidR="00B071EE" w14:paraId="2A6969BE" w14:textId="77777777" w:rsidTr="00F60182">
        <w:trPr>
          <w:cnfStyle w:val="100000000000" w:firstRow="1" w:lastRow="0" w:firstColumn="0" w:lastColumn="0" w:oddVBand="0" w:evenVBand="0" w:oddHBand="0" w:evenHBand="0" w:firstRowFirstColumn="0" w:firstRowLastColumn="0" w:lastRowFirstColumn="0" w:lastRowLastColumn="0"/>
        </w:trPr>
        <w:tc>
          <w:tcPr>
            <w:tcW w:w="726" w:type="dxa"/>
          </w:tcPr>
          <w:p w14:paraId="4E4A4C47" w14:textId="77777777" w:rsidR="00B071EE" w:rsidRPr="00FB6067" w:rsidRDefault="00B071EE" w:rsidP="00B071EE">
            <w:pPr>
              <w:pStyle w:val="BodyText"/>
              <w:jc w:val="center"/>
              <w:rPr>
                <w:rFonts w:asciiTheme="minorHAnsi" w:hAnsiTheme="minorHAnsi" w:cstheme="minorHAnsi"/>
                <w:b/>
                <w:bCs/>
                <w:sz w:val="22"/>
                <w:szCs w:val="22"/>
                <w:lang w:val="vi-VN"/>
              </w:rPr>
            </w:pPr>
            <w:r>
              <w:rPr>
                <w:rFonts w:asciiTheme="minorHAnsi" w:hAnsiTheme="minorHAnsi" w:cstheme="minorHAnsi"/>
                <w:b/>
                <w:bCs/>
                <w:sz w:val="22"/>
                <w:szCs w:val="22"/>
                <w:lang w:val="vi-VN"/>
              </w:rPr>
              <w:fldChar w:fldCharType="begin"/>
            </w:r>
            <w:r>
              <w:rPr>
                <w:rFonts w:asciiTheme="minorHAnsi" w:hAnsiTheme="minorHAnsi" w:cstheme="minorHAnsi"/>
                <w:b/>
                <w:bCs/>
                <w:sz w:val="22"/>
                <w:szCs w:val="22"/>
                <w:lang w:val="vi-VN"/>
              </w:rPr>
              <w:instrText xml:space="preserve"> AND()=ROW()-1 \# "0" </w:instrText>
            </w:r>
            <w:r>
              <w:rPr>
                <w:rFonts w:asciiTheme="minorHAnsi" w:hAnsiTheme="minorHAnsi" w:cstheme="minorHAnsi"/>
                <w:b/>
                <w:bCs/>
                <w:sz w:val="22"/>
                <w:szCs w:val="22"/>
                <w:lang w:val="vi-VN"/>
              </w:rPr>
              <w:fldChar w:fldCharType="end"/>
            </w:r>
            <w:r>
              <w:rPr>
                <w:rFonts w:asciiTheme="minorHAnsi" w:hAnsiTheme="minorHAnsi" w:cstheme="minorHAnsi"/>
                <w:b/>
                <w:bCs/>
                <w:sz w:val="22"/>
                <w:szCs w:val="22"/>
                <w:lang w:val="vi-VN"/>
              </w:rPr>
              <w:t>#</w:t>
            </w:r>
          </w:p>
        </w:tc>
        <w:tc>
          <w:tcPr>
            <w:tcW w:w="1846" w:type="dxa"/>
          </w:tcPr>
          <w:p w14:paraId="135D0E3F" w14:textId="77777777" w:rsidR="00B071EE" w:rsidRPr="00FB6067" w:rsidRDefault="00B071EE" w:rsidP="00B071EE">
            <w:pPr>
              <w:pStyle w:val="BodyText"/>
              <w:jc w:val="center"/>
              <w:rPr>
                <w:rFonts w:asciiTheme="minorHAnsi" w:hAnsiTheme="minorHAnsi" w:cstheme="minorHAnsi"/>
                <w:b/>
                <w:bCs/>
                <w:sz w:val="22"/>
                <w:szCs w:val="22"/>
                <w:lang w:val="vi-VN"/>
              </w:rPr>
            </w:pPr>
            <w:r w:rsidRPr="00FB6067">
              <w:rPr>
                <w:rFonts w:asciiTheme="minorHAnsi" w:hAnsiTheme="minorHAnsi" w:cstheme="minorHAnsi"/>
                <w:b/>
                <w:bCs/>
                <w:sz w:val="22"/>
                <w:szCs w:val="22"/>
                <w:lang w:val="vi-VN"/>
              </w:rPr>
              <w:t>Chức năng hệ thống</w:t>
            </w:r>
          </w:p>
        </w:tc>
        <w:tc>
          <w:tcPr>
            <w:tcW w:w="1413" w:type="dxa"/>
          </w:tcPr>
          <w:p w14:paraId="73F8412E" w14:textId="77777777" w:rsidR="00B071EE" w:rsidRPr="00FB6067" w:rsidRDefault="00B071EE" w:rsidP="00B071EE">
            <w:pPr>
              <w:pStyle w:val="BodyText"/>
              <w:jc w:val="center"/>
              <w:rPr>
                <w:rFonts w:asciiTheme="minorHAnsi" w:hAnsiTheme="minorHAnsi" w:cstheme="minorHAnsi"/>
                <w:b/>
                <w:bCs/>
                <w:sz w:val="22"/>
                <w:szCs w:val="22"/>
                <w:lang w:val="vi-VN"/>
              </w:rPr>
            </w:pPr>
            <w:r w:rsidRPr="00FB6067">
              <w:rPr>
                <w:rFonts w:asciiTheme="minorHAnsi" w:hAnsiTheme="minorHAnsi" w:cstheme="minorHAnsi"/>
                <w:b/>
                <w:bCs/>
                <w:sz w:val="22"/>
                <w:szCs w:val="22"/>
                <w:lang w:val="vi-VN"/>
              </w:rPr>
              <w:t>Tác nhân chính</w:t>
            </w:r>
          </w:p>
        </w:tc>
        <w:tc>
          <w:tcPr>
            <w:tcW w:w="1499" w:type="dxa"/>
          </w:tcPr>
          <w:p w14:paraId="15E967B1" w14:textId="77777777" w:rsidR="00B071EE" w:rsidRPr="00FB6067" w:rsidRDefault="00B071EE" w:rsidP="00B071EE">
            <w:pPr>
              <w:pStyle w:val="BodyText"/>
              <w:jc w:val="center"/>
              <w:rPr>
                <w:rFonts w:asciiTheme="minorHAnsi" w:hAnsiTheme="minorHAnsi" w:cstheme="minorHAnsi"/>
                <w:b/>
                <w:bCs/>
                <w:sz w:val="22"/>
                <w:szCs w:val="22"/>
                <w:lang w:val="vi-VN"/>
              </w:rPr>
            </w:pPr>
            <w:r w:rsidRPr="00FB6067">
              <w:rPr>
                <w:rFonts w:asciiTheme="minorHAnsi" w:hAnsiTheme="minorHAnsi" w:cstheme="minorHAnsi"/>
                <w:b/>
                <w:bCs/>
                <w:sz w:val="22"/>
                <w:szCs w:val="22"/>
                <w:lang w:val="vi-VN"/>
              </w:rPr>
              <w:t>Tác nhân phụ</w:t>
            </w:r>
          </w:p>
        </w:tc>
        <w:tc>
          <w:tcPr>
            <w:tcW w:w="3911" w:type="dxa"/>
          </w:tcPr>
          <w:p w14:paraId="363BAD05" w14:textId="77777777" w:rsidR="00B071EE" w:rsidRPr="00FB6067" w:rsidRDefault="00B071EE" w:rsidP="00B071EE">
            <w:pPr>
              <w:pStyle w:val="BodyText"/>
              <w:jc w:val="center"/>
              <w:rPr>
                <w:rFonts w:asciiTheme="minorHAnsi" w:hAnsiTheme="minorHAnsi" w:cstheme="minorHAnsi"/>
                <w:b/>
                <w:bCs/>
                <w:sz w:val="22"/>
                <w:szCs w:val="22"/>
                <w:lang w:val="vi-VN"/>
              </w:rPr>
            </w:pPr>
            <w:r w:rsidRPr="00FB6067">
              <w:rPr>
                <w:rFonts w:asciiTheme="minorHAnsi" w:hAnsiTheme="minorHAnsi" w:cstheme="minorHAnsi"/>
                <w:b/>
                <w:bCs/>
                <w:sz w:val="22"/>
                <w:szCs w:val="22"/>
                <w:lang w:val="vi-VN"/>
              </w:rPr>
              <w:t>Mô tả</w:t>
            </w:r>
          </w:p>
        </w:tc>
      </w:tr>
      <w:tr w:rsidR="00F60182" w:rsidRPr="00190EB0" w14:paraId="37EA6846" w14:textId="77777777" w:rsidTr="00F60182">
        <w:tc>
          <w:tcPr>
            <w:tcW w:w="726" w:type="dxa"/>
          </w:tcPr>
          <w:p w14:paraId="290A5818" w14:textId="77777777" w:rsidR="00F60182" w:rsidRPr="00FB6067" w:rsidRDefault="00F60182" w:rsidP="00F60182">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1</w:t>
            </w:r>
          </w:p>
        </w:tc>
        <w:tc>
          <w:tcPr>
            <w:tcW w:w="1846" w:type="dxa"/>
          </w:tcPr>
          <w:p w14:paraId="0CE261CB" w14:textId="77777777" w:rsidR="00F60182" w:rsidRPr="00FB6067" w:rsidRDefault="00F60182" w:rsidP="00F60182">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Tạo tài khoản</w:t>
            </w:r>
          </w:p>
        </w:tc>
        <w:tc>
          <w:tcPr>
            <w:tcW w:w="1413" w:type="dxa"/>
          </w:tcPr>
          <w:p w14:paraId="63CE70C0" w14:textId="77777777" w:rsidR="00F60182" w:rsidRPr="00FB6067" w:rsidRDefault="00F60182" w:rsidP="00F60182">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Thí sinh</w:t>
            </w:r>
          </w:p>
        </w:tc>
        <w:tc>
          <w:tcPr>
            <w:tcW w:w="1499" w:type="dxa"/>
          </w:tcPr>
          <w:p w14:paraId="01C864F3" w14:textId="7DEF752F"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p w14:paraId="7FD560AA" w14:textId="77777777" w:rsidR="00F60182" w:rsidRPr="00FB6067" w:rsidRDefault="00F60182" w:rsidP="00F60182">
            <w:pPr>
              <w:pStyle w:val="BodyText"/>
              <w:jc w:val="left"/>
              <w:rPr>
                <w:rFonts w:asciiTheme="minorHAnsi" w:hAnsiTheme="minorHAnsi" w:cstheme="minorHAnsi"/>
                <w:sz w:val="22"/>
                <w:szCs w:val="22"/>
                <w:lang w:val="vi-VN"/>
              </w:rPr>
            </w:pPr>
            <w:r w:rsidRPr="00FB6067">
              <w:rPr>
                <w:rFonts w:asciiTheme="minorHAnsi" w:hAnsiTheme="minorHAnsi" w:cstheme="minorHAnsi"/>
                <w:sz w:val="22"/>
                <w:szCs w:val="22"/>
                <w:lang w:val="vi-VN"/>
              </w:rPr>
              <w:t>Cho phép người dùng tạo tài khoản để sử dụng hệ thống.</w:t>
            </w:r>
          </w:p>
        </w:tc>
      </w:tr>
      <w:tr w:rsidR="00B071EE" w:rsidRPr="00190EB0" w14:paraId="2D65F7D9" w14:textId="77777777" w:rsidTr="00F60182">
        <w:tc>
          <w:tcPr>
            <w:tcW w:w="726" w:type="dxa"/>
          </w:tcPr>
          <w:p w14:paraId="36AF226B"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2</w:t>
            </w:r>
          </w:p>
        </w:tc>
        <w:tc>
          <w:tcPr>
            <w:tcW w:w="1846" w:type="dxa"/>
          </w:tcPr>
          <w:p w14:paraId="77C8264E"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Đăng nhập</w:t>
            </w:r>
          </w:p>
        </w:tc>
        <w:tc>
          <w:tcPr>
            <w:tcW w:w="1413" w:type="dxa"/>
          </w:tcPr>
          <w:p w14:paraId="54726A75"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Thí sinh</w:t>
            </w:r>
          </w:p>
        </w:tc>
        <w:tc>
          <w:tcPr>
            <w:tcW w:w="1499" w:type="dxa"/>
          </w:tcPr>
          <w:p w14:paraId="446AE88A"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5467CE66" w14:textId="77777777" w:rsidR="00B071EE" w:rsidRPr="00FB6067" w:rsidRDefault="00B071EE" w:rsidP="00B071EE">
            <w:pPr>
              <w:pStyle w:val="BodyText"/>
              <w:jc w:val="left"/>
              <w:rPr>
                <w:rFonts w:asciiTheme="minorHAnsi" w:hAnsiTheme="minorHAnsi" w:cstheme="minorHAnsi"/>
                <w:sz w:val="22"/>
                <w:szCs w:val="22"/>
                <w:lang w:val="vi-VN"/>
              </w:rPr>
            </w:pPr>
            <w:r w:rsidRPr="00FB6067">
              <w:rPr>
                <w:rFonts w:asciiTheme="minorHAnsi" w:hAnsiTheme="minorHAnsi" w:cstheme="minorHAnsi"/>
                <w:sz w:val="22"/>
                <w:szCs w:val="22"/>
                <w:lang w:val="vi-VN"/>
              </w:rPr>
              <w:t>Người dùng nhập thông tin để truy cập hệ thống.</w:t>
            </w:r>
          </w:p>
        </w:tc>
      </w:tr>
      <w:tr w:rsidR="00B071EE" w:rsidRPr="00190EB0" w14:paraId="04D8E473" w14:textId="77777777" w:rsidTr="00F60182">
        <w:tc>
          <w:tcPr>
            <w:tcW w:w="726" w:type="dxa"/>
          </w:tcPr>
          <w:p w14:paraId="3BE1FCAD"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3</w:t>
            </w:r>
          </w:p>
        </w:tc>
        <w:tc>
          <w:tcPr>
            <w:tcW w:w="1846" w:type="dxa"/>
          </w:tcPr>
          <w:p w14:paraId="67A73F34"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Đăng kí thi</w:t>
            </w:r>
          </w:p>
        </w:tc>
        <w:tc>
          <w:tcPr>
            <w:tcW w:w="1413" w:type="dxa"/>
          </w:tcPr>
          <w:p w14:paraId="16309D3D"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Thí sinh</w:t>
            </w:r>
          </w:p>
        </w:tc>
        <w:tc>
          <w:tcPr>
            <w:tcW w:w="1499" w:type="dxa"/>
          </w:tcPr>
          <w:p w14:paraId="620CDD7D"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2299E452" w14:textId="77777777" w:rsidR="00B071EE" w:rsidRPr="00FB6067" w:rsidRDefault="00B071EE" w:rsidP="00B071EE">
            <w:pPr>
              <w:pStyle w:val="BodyText"/>
              <w:jc w:val="left"/>
              <w:rPr>
                <w:rFonts w:asciiTheme="minorHAnsi" w:hAnsiTheme="minorHAnsi" w:cstheme="minorHAnsi"/>
                <w:sz w:val="22"/>
                <w:szCs w:val="22"/>
                <w:lang w:val="vi-VN"/>
              </w:rPr>
            </w:pPr>
            <w:r w:rsidRPr="00FB6067">
              <w:rPr>
                <w:rFonts w:asciiTheme="minorHAnsi" w:hAnsiTheme="minorHAnsi" w:cstheme="minorHAnsi"/>
                <w:sz w:val="22"/>
                <w:szCs w:val="22"/>
                <w:lang w:val="vi-VN"/>
              </w:rPr>
              <w:t>Thí sinh lựa chọn kì thi, ca thi và đăng ký tham gia</w:t>
            </w:r>
          </w:p>
        </w:tc>
      </w:tr>
      <w:tr w:rsidR="00B071EE" w:rsidRPr="00190EB0" w14:paraId="4C1ADF6D" w14:textId="77777777" w:rsidTr="00F60182">
        <w:tc>
          <w:tcPr>
            <w:tcW w:w="726" w:type="dxa"/>
          </w:tcPr>
          <w:p w14:paraId="0FC0CE45"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4</w:t>
            </w:r>
          </w:p>
        </w:tc>
        <w:tc>
          <w:tcPr>
            <w:tcW w:w="1846" w:type="dxa"/>
          </w:tcPr>
          <w:p w14:paraId="72B5F345"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 xml:space="preserve">Xem điểm </w:t>
            </w:r>
          </w:p>
        </w:tc>
        <w:tc>
          <w:tcPr>
            <w:tcW w:w="1413" w:type="dxa"/>
          </w:tcPr>
          <w:p w14:paraId="4942A5D6" w14:textId="77777777" w:rsidR="00B071EE" w:rsidRPr="00FB6067" w:rsidRDefault="00B071EE" w:rsidP="00B071EE">
            <w:pPr>
              <w:pStyle w:val="BodyText"/>
              <w:jc w:val="center"/>
              <w:rPr>
                <w:rFonts w:asciiTheme="minorHAnsi" w:hAnsiTheme="minorHAnsi" w:cstheme="minorHAnsi"/>
                <w:sz w:val="22"/>
                <w:szCs w:val="22"/>
                <w:lang w:val="vi-VN"/>
              </w:rPr>
            </w:pPr>
            <w:r w:rsidRPr="00FB6067">
              <w:rPr>
                <w:rFonts w:asciiTheme="minorHAnsi" w:hAnsiTheme="minorHAnsi" w:cstheme="minorHAnsi"/>
                <w:sz w:val="22"/>
                <w:szCs w:val="22"/>
                <w:lang w:val="vi-VN"/>
              </w:rPr>
              <w:t>Thí sinh</w:t>
            </w:r>
          </w:p>
        </w:tc>
        <w:tc>
          <w:tcPr>
            <w:tcW w:w="1499" w:type="dxa"/>
          </w:tcPr>
          <w:p w14:paraId="1CE0E1AE"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7A3E8901" w14:textId="77777777" w:rsidR="00B071EE" w:rsidRPr="00FB6067" w:rsidRDefault="00B071EE" w:rsidP="00B071EE">
            <w:pPr>
              <w:pStyle w:val="BodyText"/>
              <w:jc w:val="left"/>
              <w:rPr>
                <w:rFonts w:asciiTheme="minorHAnsi" w:hAnsiTheme="minorHAnsi" w:cstheme="minorHAnsi"/>
                <w:sz w:val="22"/>
                <w:szCs w:val="22"/>
                <w:lang w:val="vi-VN"/>
              </w:rPr>
            </w:pPr>
            <w:r w:rsidRPr="00FB6067">
              <w:rPr>
                <w:rFonts w:asciiTheme="minorHAnsi" w:hAnsiTheme="minorHAnsi" w:cstheme="minorHAnsi"/>
                <w:sz w:val="22"/>
                <w:szCs w:val="22"/>
                <w:lang w:val="vi-VN"/>
              </w:rPr>
              <w:t xml:space="preserve">Cho phép thí sinh xem điểm thi </w:t>
            </w:r>
            <w:r>
              <w:rPr>
                <w:rFonts w:asciiTheme="minorHAnsi" w:hAnsiTheme="minorHAnsi" w:cstheme="minorHAnsi"/>
                <w:sz w:val="22"/>
                <w:szCs w:val="22"/>
                <w:lang w:val="vi-VN"/>
              </w:rPr>
              <w:t>bằng cách tra cứu bằng mã thí sinh hoặc CCCD</w:t>
            </w:r>
            <w:r w:rsidRPr="00FB6067">
              <w:rPr>
                <w:rFonts w:asciiTheme="minorHAnsi" w:hAnsiTheme="minorHAnsi" w:cstheme="minorHAnsi"/>
                <w:sz w:val="22"/>
                <w:szCs w:val="22"/>
                <w:lang w:val="vi-VN"/>
              </w:rPr>
              <w:t>.</w:t>
            </w:r>
          </w:p>
        </w:tc>
      </w:tr>
      <w:tr w:rsidR="00B071EE" w:rsidRPr="00190EB0" w14:paraId="4D73834A" w14:textId="77777777" w:rsidTr="00F60182">
        <w:tc>
          <w:tcPr>
            <w:tcW w:w="726" w:type="dxa"/>
          </w:tcPr>
          <w:p w14:paraId="3DFA4060"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5</w:t>
            </w:r>
          </w:p>
        </w:tc>
        <w:tc>
          <w:tcPr>
            <w:tcW w:w="1846" w:type="dxa"/>
          </w:tcPr>
          <w:p w14:paraId="44846C4E" w14:textId="77777777" w:rsidR="00B071EE" w:rsidRPr="00BD3E66" w:rsidRDefault="00B071EE" w:rsidP="00B071EE">
            <w:pPr>
              <w:pStyle w:val="BodyText"/>
              <w:jc w:val="center"/>
              <w:rPr>
                <w:rFonts w:asciiTheme="minorHAnsi" w:hAnsiTheme="minorHAnsi" w:cstheme="minorHAnsi"/>
                <w:sz w:val="22"/>
                <w:szCs w:val="22"/>
                <w:lang w:val="vi-VN"/>
              </w:rPr>
            </w:pPr>
            <w:r w:rsidRPr="00BD3E66">
              <w:rPr>
                <w:rFonts w:asciiTheme="minorHAnsi" w:hAnsiTheme="minorHAnsi" w:cstheme="minorHAnsi"/>
                <w:sz w:val="22"/>
                <w:szCs w:val="22"/>
                <w:lang w:val="vi-VN"/>
              </w:rPr>
              <w:t>Tra cứu kết quả &amp; chứng chỉ</w:t>
            </w:r>
          </w:p>
        </w:tc>
        <w:tc>
          <w:tcPr>
            <w:tcW w:w="1413" w:type="dxa"/>
          </w:tcPr>
          <w:p w14:paraId="273BC67A"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Thí sinh</w:t>
            </w:r>
          </w:p>
        </w:tc>
        <w:tc>
          <w:tcPr>
            <w:tcW w:w="1499" w:type="dxa"/>
          </w:tcPr>
          <w:p w14:paraId="3B39FD81"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3ABF06C5" w14:textId="77777777" w:rsidR="00B071EE" w:rsidRPr="00BD3E66" w:rsidRDefault="00B071EE" w:rsidP="00B071EE">
            <w:pPr>
              <w:pStyle w:val="BodyText"/>
              <w:jc w:val="left"/>
              <w:rPr>
                <w:rFonts w:asciiTheme="minorHAnsi" w:hAnsiTheme="minorHAnsi" w:cstheme="minorHAnsi"/>
                <w:sz w:val="22"/>
                <w:szCs w:val="22"/>
                <w:lang w:val="vi-VN"/>
              </w:rPr>
            </w:pPr>
            <w:r w:rsidRPr="00BD3E66">
              <w:rPr>
                <w:rFonts w:asciiTheme="minorHAnsi" w:hAnsiTheme="minorHAnsi" w:cstheme="minorHAnsi"/>
                <w:sz w:val="22"/>
                <w:szCs w:val="22"/>
                <w:lang w:val="vi-VN"/>
              </w:rPr>
              <w:t>Cho phép thí sinh tra cứu chứng chỉ và kết quả kỳ thi.</w:t>
            </w:r>
          </w:p>
        </w:tc>
      </w:tr>
      <w:tr w:rsidR="00B071EE" w:rsidRPr="00190EB0" w14:paraId="0E1702A1" w14:textId="77777777" w:rsidTr="00F60182">
        <w:tc>
          <w:tcPr>
            <w:tcW w:w="726" w:type="dxa"/>
          </w:tcPr>
          <w:p w14:paraId="638091E9"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6</w:t>
            </w:r>
          </w:p>
        </w:tc>
        <w:tc>
          <w:tcPr>
            <w:tcW w:w="1846" w:type="dxa"/>
          </w:tcPr>
          <w:p w14:paraId="566A844A"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Tạo kì thi</w:t>
            </w:r>
          </w:p>
        </w:tc>
        <w:tc>
          <w:tcPr>
            <w:tcW w:w="1413" w:type="dxa"/>
          </w:tcPr>
          <w:p w14:paraId="4F61F342" w14:textId="5B1AE18F" w:rsidR="00B071EE" w:rsidRPr="00B0032C" w:rsidRDefault="00F60182"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7BBE05C9"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43F0F5EB" w14:textId="77777777" w:rsidR="00B071EE" w:rsidRPr="00BD3E66" w:rsidRDefault="00B071EE" w:rsidP="00B071EE">
            <w:pPr>
              <w:pStyle w:val="BodyText"/>
              <w:jc w:val="left"/>
              <w:rPr>
                <w:rFonts w:asciiTheme="minorHAnsi" w:hAnsiTheme="minorHAnsi" w:cstheme="minorHAnsi"/>
                <w:sz w:val="22"/>
                <w:szCs w:val="22"/>
                <w:lang w:val="vi-VN"/>
              </w:rPr>
            </w:pPr>
            <w:r w:rsidRPr="00BD3E66">
              <w:rPr>
                <w:rFonts w:asciiTheme="minorHAnsi" w:hAnsiTheme="minorHAnsi" w:cstheme="minorHAnsi"/>
                <w:sz w:val="22"/>
                <w:szCs w:val="22"/>
                <w:lang w:val="vi-VN"/>
              </w:rPr>
              <w:t>Quản trị tạo thông tin kỳ thi mới (ngày thi,</w:t>
            </w:r>
            <w:r>
              <w:rPr>
                <w:rFonts w:asciiTheme="minorHAnsi" w:hAnsiTheme="minorHAnsi" w:cstheme="minorHAnsi"/>
                <w:sz w:val="22"/>
                <w:szCs w:val="22"/>
                <w:lang w:val="vi-VN"/>
              </w:rPr>
              <w:t>đợt thi, thời gian thi,</w:t>
            </w:r>
            <w:r w:rsidRPr="00BD3E66">
              <w:rPr>
                <w:rFonts w:asciiTheme="minorHAnsi" w:hAnsiTheme="minorHAnsi" w:cstheme="minorHAnsi"/>
                <w:sz w:val="22"/>
                <w:szCs w:val="22"/>
                <w:lang w:val="vi-VN"/>
              </w:rPr>
              <w:t xml:space="preserve"> địa điểm...).</w:t>
            </w:r>
          </w:p>
        </w:tc>
      </w:tr>
      <w:tr w:rsidR="00B071EE" w:rsidRPr="00190EB0" w14:paraId="48146F56" w14:textId="77777777" w:rsidTr="00F60182">
        <w:tc>
          <w:tcPr>
            <w:tcW w:w="726" w:type="dxa"/>
          </w:tcPr>
          <w:p w14:paraId="23CC8E31"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7</w:t>
            </w:r>
          </w:p>
        </w:tc>
        <w:tc>
          <w:tcPr>
            <w:tcW w:w="1846" w:type="dxa"/>
          </w:tcPr>
          <w:p w14:paraId="7977AE03" w14:textId="77777777" w:rsidR="00B071EE" w:rsidRPr="00BD3E66" w:rsidRDefault="00B071EE" w:rsidP="00B071EE">
            <w:pPr>
              <w:pStyle w:val="BodyText"/>
              <w:jc w:val="center"/>
              <w:rPr>
                <w:rFonts w:asciiTheme="minorHAnsi" w:hAnsiTheme="minorHAnsi" w:cstheme="minorHAnsi"/>
                <w:sz w:val="22"/>
                <w:szCs w:val="22"/>
                <w:lang w:val="vi-VN"/>
              </w:rPr>
            </w:pPr>
            <w:r w:rsidRPr="00BD3E66">
              <w:rPr>
                <w:rFonts w:asciiTheme="minorHAnsi" w:hAnsiTheme="minorHAnsi" w:cstheme="minorHAnsi"/>
                <w:sz w:val="22"/>
                <w:szCs w:val="22"/>
                <w:lang w:val="vi-VN"/>
              </w:rPr>
              <w:t>Cập nhật thông tin kỳ thi</w:t>
            </w:r>
          </w:p>
        </w:tc>
        <w:tc>
          <w:tcPr>
            <w:tcW w:w="1413" w:type="dxa"/>
          </w:tcPr>
          <w:p w14:paraId="7F5B9C7A" w14:textId="4D2E281D" w:rsidR="00B071EE" w:rsidRPr="00FB6067" w:rsidRDefault="00F60182"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788EEA08"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1DB51C89" w14:textId="77777777" w:rsidR="00B071EE" w:rsidRPr="00BD3E66" w:rsidRDefault="00B071EE" w:rsidP="00B071EE">
            <w:pPr>
              <w:pStyle w:val="BodyText"/>
              <w:jc w:val="left"/>
              <w:rPr>
                <w:rFonts w:asciiTheme="minorHAnsi" w:hAnsiTheme="minorHAnsi" w:cstheme="minorHAnsi"/>
                <w:sz w:val="22"/>
                <w:szCs w:val="22"/>
                <w:lang w:val="vi-VN"/>
              </w:rPr>
            </w:pPr>
            <w:r w:rsidRPr="00BD3E66">
              <w:rPr>
                <w:rFonts w:asciiTheme="minorHAnsi" w:hAnsiTheme="minorHAnsi" w:cstheme="minorHAnsi"/>
                <w:sz w:val="22"/>
                <w:szCs w:val="22"/>
                <w:lang w:val="vi-VN"/>
              </w:rPr>
              <w:t>Chỉnh sửa, cập nhật thông tin kỳ thi đã tạo.</w:t>
            </w:r>
          </w:p>
        </w:tc>
      </w:tr>
      <w:tr w:rsidR="00B071EE" w:rsidRPr="00190EB0" w14:paraId="0E305E15" w14:textId="77777777" w:rsidTr="00F60182">
        <w:tc>
          <w:tcPr>
            <w:tcW w:w="726" w:type="dxa"/>
          </w:tcPr>
          <w:p w14:paraId="53001F97"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8</w:t>
            </w:r>
          </w:p>
        </w:tc>
        <w:tc>
          <w:tcPr>
            <w:tcW w:w="1846" w:type="dxa"/>
          </w:tcPr>
          <w:p w14:paraId="46C8CC88" w14:textId="77777777" w:rsidR="00B071EE" w:rsidRPr="00FB6067" w:rsidRDefault="00B071EE" w:rsidP="00B071EE">
            <w:pPr>
              <w:pStyle w:val="BodyText"/>
              <w:jc w:val="center"/>
              <w:rPr>
                <w:rFonts w:asciiTheme="minorHAnsi" w:hAnsiTheme="minorHAnsi" w:cstheme="minorHAnsi"/>
                <w:sz w:val="22"/>
                <w:szCs w:val="22"/>
                <w:lang w:val="vi-VN"/>
              </w:rPr>
            </w:pPr>
            <w:r w:rsidRPr="00BD3E66">
              <w:rPr>
                <w:rFonts w:asciiTheme="minorHAnsi" w:hAnsiTheme="minorHAnsi" w:cstheme="minorHAnsi"/>
                <w:sz w:val="22"/>
                <w:szCs w:val="22"/>
                <w:lang w:val="en-US"/>
              </w:rPr>
              <w:t>Xóa kỳ thi</w:t>
            </w:r>
          </w:p>
        </w:tc>
        <w:tc>
          <w:tcPr>
            <w:tcW w:w="1413" w:type="dxa"/>
          </w:tcPr>
          <w:p w14:paraId="205B4DBB" w14:textId="03AE197D" w:rsidR="00B071EE" w:rsidRPr="00FB6067" w:rsidRDefault="00F60182"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69C1CDFB"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4B080839" w14:textId="77777777" w:rsidR="00B071EE" w:rsidRPr="00174D0E" w:rsidRDefault="00B071EE" w:rsidP="00B071EE">
            <w:pPr>
              <w:pStyle w:val="BodyText"/>
              <w:jc w:val="left"/>
              <w:rPr>
                <w:rFonts w:asciiTheme="minorHAnsi" w:hAnsiTheme="minorHAnsi" w:cstheme="minorHAnsi"/>
                <w:sz w:val="22"/>
                <w:szCs w:val="22"/>
                <w:lang w:val="vi-VN"/>
              </w:rPr>
            </w:pPr>
            <w:r w:rsidRPr="00174D0E">
              <w:rPr>
                <w:rFonts w:asciiTheme="minorHAnsi" w:hAnsiTheme="minorHAnsi" w:cstheme="minorHAnsi"/>
                <w:sz w:val="22"/>
                <w:szCs w:val="22"/>
                <w:lang w:val="vi-VN"/>
              </w:rPr>
              <w:t xml:space="preserve">Xóa thông tin kỳ thi không còn hiệu </w:t>
            </w:r>
            <w:r>
              <w:rPr>
                <w:rFonts w:asciiTheme="minorHAnsi" w:hAnsiTheme="minorHAnsi" w:cstheme="minorHAnsi"/>
                <w:sz w:val="22"/>
                <w:szCs w:val="22"/>
                <w:lang w:val="vi-VN"/>
              </w:rPr>
              <w:t>lực, ít thí sinh đăng kí</w:t>
            </w:r>
            <w:r w:rsidRPr="00174D0E">
              <w:rPr>
                <w:rFonts w:asciiTheme="minorHAnsi" w:hAnsiTheme="minorHAnsi" w:cstheme="minorHAnsi"/>
                <w:sz w:val="22"/>
                <w:szCs w:val="22"/>
                <w:lang w:val="vi-VN"/>
              </w:rPr>
              <w:t>.</w:t>
            </w:r>
          </w:p>
        </w:tc>
      </w:tr>
      <w:tr w:rsidR="00B071EE" w:rsidRPr="00190EB0" w14:paraId="25BC3644" w14:textId="77777777" w:rsidTr="00F60182">
        <w:tc>
          <w:tcPr>
            <w:tcW w:w="726" w:type="dxa"/>
          </w:tcPr>
          <w:p w14:paraId="70960A44"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9</w:t>
            </w:r>
          </w:p>
        </w:tc>
        <w:tc>
          <w:tcPr>
            <w:tcW w:w="1846" w:type="dxa"/>
          </w:tcPr>
          <w:p w14:paraId="4714CD36" w14:textId="77777777" w:rsidR="00B071EE" w:rsidRPr="00FB6067" w:rsidRDefault="00B071EE" w:rsidP="00B071EE">
            <w:pPr>
              <w:pStyle w:val="BodyText"/>
              <w:jc w:val="center"/>
              <w:rPr>
                <w:rFonts w:asciiTheme="minorHAnsi" w:hAnsiTheme="minorHAnsi" w:cstheme="minorHAnsi"/>
                <w:sz w:val="22"/>
                <w:szCs w:val="22"/>
                <w:lang w:val="vi-VN"/>
              </w:rPr>
            </w:pPr>
            <w:r w:rsidRPr="00174D0E">
              <w:rPr>
                <w:rFonts w:asciiTheme="minorHAnsi" w:hAnsiTheme="minorHAnsi" w:cstheme="minorHAnsi"/>
                <w:sz w:val="22"/>
                <w:szCs w:val="22"/>
                <w:lang w:val="vi-VN"/>
              </w:rPr>
              <w:t>Cập</w:t>
            </w:r>
            <w:r>
              <w:rPr>
                <w:rFonts w:asciiTheme="minorHAnsi" w:hAnsiTheme="minorHAnsi" w:cstheme="minorHAnsi"/>
                <w:sz w:val="22"/>
                <w:szCs w:val="22"/>
                <w:lang w:val="vi-VN"/>
              </w:rPr>
              <w:t xml:space="preserve"> nhật d</w:t>
            </w:r>
            <w:r w:rsidRPr="00174D0E">
              <w:rPr>
                <w:rFonts w:asciiTheme="minorHAnsi" w:hAnsiTheme="minorHAnsi" w:cstheme="minorHAnsi"/>
                <w:sz w:val="22"/>
                <w:szCs w:val="22"/>
                <w:lang w:val="vi-VN"/>
              </w:rPr>
              <w:t>anh sách kỳ thi</w:t>
            </w:r>
          </w:p>
        </w:tc>
        <w:tc>
          <w:tcPr>
            <w:tcW w:w="1413" w:type="dxa"/>
          </w:tcPr>
          <w:p w14:paraId="041169DC" w14:textId="77777777" w:rsidR="00B071EE" w:rsidRPr="002B1B74"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w:t>
            </w:r>
            <w:r>
              <w:rPr>
                <w:rFonts w:asciiTheme="minorHAnsi" w:hAnsiTheme="minorHAnsi" w:cstheme="minorHAnsi"/>
                <w:sz w:val="22"/>
                <w:szCs w:val="22"/>
                <w:lang w:val="vi-VN"/>
              </w:rPr>
              <w:t xml:space="preserve"> viên quản lý</w:t>
            </w:r>
          </w:p>
        </w:tc>
        <w:tc>
          <w:tcPr>
            <w:tcW w:w="1499" w:type="dxa"/>
          </w:tcPr>
          <w:p w14:paraId="2B16DD36"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2731349D" w14:textId="77777777" w:rsidR="00B071EE" w:rsidRPr="00174D0E" w:rsidRDefault="00B071EE" w:rsidP="00B071EE">
            <w:pPr>
              <w:pStyle w:val="BodyText"/>
              <w:jc w:val="left"/>
              <w:rPr>
                <w:rFonts w:asciiTheme="minorHAnsi" w:hAnsiTheme="minorHAnsi" w:cstheme="minorHAnsi"/>
                <w:sz w:val="22"/>
                <w:szCs w:val="22"/>
                <w:lang w:val="vi-VN"/>
              </w:rPr>
            </w:pPr>
            <w:r>
              <w:rPr>
                <w:rFonts w:asciiTheme="minorHAnsi" w:hAnsiTheme="minorHAnsi" w:cstheme="minorHAnsi"/>
                <w:sz w:val="22"/>
                <w:szCs w:val="22"/>
                <w:lang w:val="vi-VN"/>
              </w:rPr>
              <w:t>Cập nhật lại các thông tin rồi xuất</w:t>
            </w:r>
            <w:r w:rsidRPr="00174D0E">
              <w:rPr>
                <w:rFonts w:asciiTheme="minorHAnsi" w:hAnsiTheme="minorHAnsi" w:cstheme="minorHAnsi"/>
                <w:sz w:val="22"/>
                <w:szCs w:val="22"/>
                <w:lang w:val="vi-VN"/>
              </w:rPr>
              <w:t xml:space="preserve"> danh sách các kỳ thi đã được tạo.</w:t>
            </w:r>
          </w:p>
        </w:tc>
      </w:tr>
      <w:tr w:rsidR="00F60182" w:rsidRPr="00190EB0" w14:paraId="5ABD6400" w14:textId="77777777" w:rsidTr="00F60182">
        <w:tc>
          <w:tcPr>
            <w:tcW w:w="726" w:type="dxa"/>
          </w:tcPr>
          <w:p w14:paraId="407A9044" w14:textId="77777777"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10</w:t>
            </w:r>
          </w:p>
        </w:tc>
        <w:tc>
          <w:tcPr>
            <w:tcW w:w="1846" w:type="dxa"/>
          </w:tcPr>
          <w:p w14:paraId="38FD5812" w14:textId="77777777" w:rsidR="00F60182" w:rsidRPr="00FB6067" w:rsidRDefault="00F60182" w:rsidP="00F60182">
            <w:pPr>
              <w:pStyle w:val="BodyText"/>
              <w:jc w:val="center"/>
              <w:rPr>
                <w:rFonts w:asciiTheme="minorHAnsi" w:hAnsiTheme="minorHAnsi" w:cstheme="minorHAnsi"/>
                <w:sz w:val="22"/>
                <w:szCs w:val="22"/>
                <w:lang w:val="vi-VN"/>
              </w:rPr>
            </w:pPr>
            <w:r w:rsidRPr="00174D0E">
              <w:rPr>
                <w:rFonts w:asciiTheme="minorHAnsi" w:hAnsiTheme="minorHAnsi" w:cstheme="minorHAnsi"/>
                <w:sz w:val="22"/>
                <w:szCs w:val="22"/>
                <w:lang w:val="en-US"/>
              </w:rPr>
              <w:t>Nhập điểm</w:t>
            </w:r>
          </w:p>
        </w:tc>
        <w:tc>
          <w:tcPr>
            <w:tcW w:w="1413" w:type="dxa"/>
          </w:tcPr>
          <w:p w14:paraId="6A287C6F" w14:textId="77777777" w:rsidR="00F60182" w:rsidRPr="0035052C"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w:t>
            </w:r>
            <w:r>
              <w:rPr>
                <w:rFonts w:asciiTheme="minorHAnsi" w:hAnsiTheme="minorHAnsi" w:cstheme="minorHAnsi"/>
                <w:sz w:val="22"/>
                <w:szCs w:val="22"/>
                <w:lang w:val="vi-VN"/>
              </w:rPr>
              <w:t xml:space="preserve"> viên quản lý</w:t>
            </w:r>
          </w:p>
        </w:tc>
        <w:tc>
          <w:tcPr>
            <w:tcW w:w="1499" w:type="dxa"/>
          </w:tcPr>
          <w:p w14:paraId="2E3A9C9F" w14:textId="30E6C70A"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p w14:paraId="199741A0" w14:textId="77777777" w:rsidR="00F60182" w:rsidRPr="00174D0E" w:rsidRDefault="00F60182" w:rsidP="00F60182">
            <w:pPr>
              <w:pStyle w:val="BodyText"/>
              <w:jc w:val="left"/>
              <w:rPr>
                <w:rFonts w:asciiTheme="minorHAnsi" w:hAnsiTheme="minorHAnsi" w:cstheme="minorHAnsi"/>
                <w:sz w:val="22"/>
                <w:szCs w:val="22"/>
                <w:lang w:val="vi-VN"/>
              </w:rPr>
            </w:pPr>
            <w:r w:rsidRPr="00174D0E">
              <w:rPr>
                <w:rFonts w:asciiTheme="minorHAnsi" w:hAnsiTheme="minorHAnsi" w:cstheme="minorHAnsi"/>
                <w:sz w:val="22"/>
                <w:szCs w:val="22"/>
                <w:lang w:val="vi-VN"/>
              </w:rPr>
              <w:t>Nhập</w:t>
            </w:r>
            <w:r>
              <w:rPr>
                <w:rFonts w:asciiTheme="minorHAnsi" w:hAnsiTheme="minorHAnsi" w:cstheme="minorHAnsi"/>
                <w:sz w:val="22"/>
                <w:szCs w:val="22"/>
                <w:lang w:val="vi-VN"/>
              </w:rPr>
              <w:t xml:space="preserve"> thông tin,</w:t>
            </w:r>
            <w:r w:rsidRPr="00174D0E">
              <w:rPr>
                <w:rFonts w:asciiTheme="minorHAnsi" w:hAnsiTheme="minorHAnsi" w:cstheme="minorHAnsi"/>
                <w:sz w:val="22"/>
                <w:szCs w:val="22"/>
                <w:lang w:val="vi-VN"/>
              </w:rPr>
              <w:t xml:space="preserve"> điểm lý thuyết và thực </w:t>
            </w:r>
            <w:r>
              <w:rPr>
                <w:rFonts w:asciiTheme="minorHAnsi" w:hAnsiTheme="minorHAnsi" w:cstheme="minorHAnsi"/>
                <w:sz w:val="22"/>
                <w:szCs w:val="22"/>
                <w:lang w:val="vi-VN"/>
              </w:rPr>
              <w:t>hành</w:t>
            </w:r>
            <w:r w:rsidRPr="00174D0E">
              <w:rPr>
                <w:rFonts w:asciiTheme="minorHAnsi" w:hAnsiTheme="minorHAnsi" w:cstheme="minorHAnsi"/>
                <w:sz w:val="22"/>
                <w:szCs w:val="22"/>
                <w:lang w:val="vi-VN"/>
              </w:rPr>
              <w:t xml:space="preserve"> cho từng thí sinh.</w:t>
            </w:r>
          </w:p>
        </w:tc>
      </w:tr>
      <w:tr w:rsidR="00F60182" w:rsidRPr="00190EB0" w14:paraId="4B68E5A5" w14:textId="77777777" w:rsidTr="00F60182">
        <w:tc>
          <w:tcPr>
            <w:tcW w:w="726" w:type="dxa"/>
          </w:tcPr>
          <w:p w14:paraId="2EB23BC7" w14:textId="77777777"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11</w:t>
            </w:r>
          </w:p>
        </w:tc>
        <w:tc>
          <w:tcPr>
            <w:tcW w:w="1846" w:type="dxa"/>
          </w:tcPr>
          <w:p w14:paraId="06AC0ABA" w14:textId="77777777" w:rsidR="00F60182" w:rsidRPr="00FB6067" w:rsidRDefault="00F60182" w:rsidP="00F60182">
            <w:pPr>
              <w:pStyle w:val="BodyText"/>
              <w:jc w:val="center"/>
              <w:rPr>
                <w:rFonts w:asciiTheme="minorHAnsi" w:hAnsiTheme="minorHAnsi" w:cstheme="minorHAnsi"/>
                <w:sz w:val="22"/>
                <w:szCs w:val="22"/>
                <w:lang w:val="vi-VN"/>
              </w:rPr>
            </w:pPr>
            <w:r w:rsidRPr="00174D0E">
              <w:rPr>
                <w:rFonts w:asciiTheme="minorHAnsi" w:hAnsiTheme="minorHAnsi" w:cstheme="minorHAnsi"/>
                <w:sz w:val="22"/>
                <w:szCs w:val="22"/>
                <w:lang w:val="en-US"/>
              </w:rPr>
              <w:t>Chỉnh sửa điểm</w:t>
            </w:r>
          </w:p>
        </w:tc>
        <w:tc>
          <w:tcPr>
            <w:tcW w:w="1413" w:type="dxa"/>
          </w:tcPr>
          <w:p w14:paraId="11243559" w14:textId="77777777" w:rsidR="00F60182" w:rsidRPr="0035052C"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Nhân viên quản lý</w:t>
            </w:r>
          </w:p>
        </w:tc>
        <w:tc>
          <w:tcPr>
            <w:tcW w:w="1499" w:type="dxa"/>
          </w:tcPr>
          <w:p w14:paraId="351F5E84" w14:textId="5F68DCDA"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p w14:paraId="0F79B6DD" w14:textId="77777777" w:rsidR="00F60182" w:rsidRPr="00050DBB" w:rsidRDefault="00F60182" w:rsidP="00F60182">
            <w:pPr>
              <w:pStyle w:val="BodyText"/>
              <w:jc w:val="left"/>
              <w:rPr>
                <w:rFonts w:asciiTheme="minorHAnsi" w:hAnsiTheme="minorHAnsi" w:cstheme="minorHAnsi"/>
                <w:sz w:val="22"/>
                <w:szCs w:val="22"/>
                <w:lang w:val="vi-VN"/>
              </w:rPr>
            </w:pPr>
            <w:r w:rsidRPr="00050DBB">
              <w:rPr>
                <w:rFonts w:asciiTheme="minorHAnsi" w:hAnsiTheme="minorHAnsi" w:cstheme="minorHAnsi"/>
                <w:sz w:val="22"/>
                <w:szCs w:val="22"/>
                <w:lang w:val="vi-VN"/>
              </w:rPr>
              <w:t xml:space="preserve">Cập nhật lại điểm khi phát hiện sai </w:t>
            </w:r>
            <w:r>
              <w:rPr>
                <w:rFonts w:asciiTheme="minorHAnsi" w:hAnsiTheme="minorHAnsi" w:cstheme="minorHAnsi"/>
                <w:sz w:val="22"/>
                <w:szCs w:val="22"/>
                <w:lang w:val="vi-VN"/>
              </w:rPr>
              <w:t>sót, nhận đơn phúc khảo từ thí sinh</w:t>
            </w:r>
            <w:r w:rsidRPr="00050DBB">
              <w:rPr>
                <w:rFonts w:asciiTheme="minorHAnsi" w:hAnsiTheme="minorHAnsi" w:cstheme="minorHAnsi"/>
                <w:sz w:val="22"/>
                <w:szCs w:val="22"/>
                <w:lang w:val="vi-VN"/>
              </w:rPr>
              <w:t>.</w:t>
            </w:r>
          </w:p>
        </w:tc>
      </w:tr>
      <w:tr w:rsidR="00F60182" w:rsidRPr="00190EB0" w14:paraId="0F3321DB" w14:textId="77777777" w:rsidTr="00F60182">
        <w:tc>
          <w:tcPr>
            <w:tcW w:w="726" w:type="dxa"/>
          </w:tcPr>
          <w:p w14:paraId="123ECEF9" w14:textId="77777777"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12</w:t>
            </w:r>
          </w:p>
        </w:tc>
        <w:tc>
          <w:tcPr>
            <w:tcW w:w="1846" w:type="dxa"/>
          </w:tcPr>
          <w:p w14:paraId="0E96ECBE" w14:textId="77777777" w:rsidR="00F60182" w:rsidRPr="00FB6067" w:rsidRDefault="00F60182" w:rsidP="00F60182">
            <w:pPr>
              <w:pStyle w:val="BodyText"/>
              <w:jc w:val="center"/>
              <w:rPr>
                <w:rFonts w:asciiTheme="minorHAnsi" w:hAnsiTheme="minorHAnsi" w:cstheme="minorHAnsi"/>
                <w:sz w:val="22"/>
                <w:szCs w:val="22"/>
                <w:lang w:val="vi-VN"/>
              </w:rPr>
            </w:pPr>
            <w:r w:rsidRPr="00050DBB">
              <w:rPr>
                <w:rFonts w:asciiTheme="minorHAnsi" w:hAnsiTheme="minorHAnsi" w:cstheme="minorHAnsi"/>
                <w:sz w:val="22"/>
                <w:szCs w:val="22"/>
                <w:lang w:val="en-US"/>
              </w:rPr>
              <w:t>Xuất file điểm</w:t>
            </w:r>
          </w:p>
        </w:tc>
        <w:tc>
          <w:tcPr>
            <w:tcW w:w="1413" w:type="dxa"/>
          </w:tcPr>
          <w:p w14:paraId="4F04F709" w14:textId="33E363D4" w:rsidR="00F60182" w:rsidRPr="002B1B74"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0C85EF16" w14:textId="20934D75"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0182" w:rsidRPr="00050DBB" w14:paraId="583E8D70" w14:textId="77777777" w:rsidTr="00B071EE">
              <w:trPr>
                <w:tblCellSpacing w:w="15" w:type="dxa"/>
              </w:trPr>
              <w:tc>
                <w:tcPr>
                  <w:tcW w:w="0" w:type="auto"/>
                  <w:vAlign w:val="center"/>
                  <w:hideMark/>
                </w:tcPr>
                <w:p w14:paraId="0931D82B" w14:textId="77777777" w:rsidR="00F60182" w:rsidRPr="00050DBB" w:rsidRDefault="00F60182" w:rsidP="00F60182">
                  <w:pPr>
                    <w:pStyle w:val="BodyText"/>
                    <w:rPr>
                      <w:rFonts w:asciiTheme="minorHAnsi" w:hAnsiTheme="minorHAnsi" w:cstheme="minorHAnsi"/>
                      <w:sz w:val="22"/>
                      <w:szCs w:val="22"/>
                      <w:lang w:val="vi-VN" w:eastAsia="ja-JP"/>
                    </w:rPr>
                  </w:pPr>
                </w:p>
              </w:tc>
            </w:tr>
          </w:tbl>
          <w:p w14:paraId="72C4D4C8" w14:textId="77777777" w:rsidR="00F60182" w:rsidRPr="00050DBB" w:rsidRDefault="00F60182" w:rsidP="00F60182">
            <w:pPr>
              <w:pStyle w:val="BodyText"/>
              <w:rPr>
                <w:rFonts w:asciiTheme="minorHAnsi" w:hAnsiTheme="minorHAnsi" w:cstheme="minorHAnsi"/>
                <w:vanish/>
                <w:sz w:val="22"/>
                <w:szCs w:val="22"/>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5"/>
            </w:tblGrid>
            <w:tr w:rsidR="00F60182" w:rsidRPr="00190EB0" w14:paraId="706F5AB5" w14:textId="77777777" w:rsidTr="00B071EE">
              <w:trPr>
                <w:tblCellSpacing w:w="15" w:type="dxa"/>
              </w:trPr>
              <w:tc>
                <w:tcPr>
                  <w:tcW w:w="0" w:type="auto"/>
                  <w:vAlign w:val="center"/>
                  <w:hideMark/>
                </w:tcPr>
                <w:p w14:paraId="0423E75C" w14:textId="77777777" w:rsidR="00F60182" w:rsidRPr="00050DBB" w:rsidRDefault="00F60182" w:rsidP="00F60182">
                  <w:pPr>
                    <w:pStyle w:val="BodyText"/>
                    <w:rPr>
                      <w:rFonts w:asciiTheme="minorHAnsi" w:hAnsiTheme="minorHAnsi" w:cstheme="minorHAnsi"/>
                      <w:sz w:val="22"/>
                      <w:szCs w:val="22"/>
                      <w:lang w:val="vi-VN" w:eastAsia="ja-JP"/>
                    </w:rPr>
                  </w:pPr>
                  <w:r w:rsidRPr="00050DBB">
                    <w:rPr>
                      <w:rFonts w:asciiTheme="minorHAnsi" w:hAnsiTheme="minorHAnsi" w:cstheme="minorHAnsi"/>
                      <w:sz w:val="22"/>
                      <w:szCs w:val="22"/>
                      <w:lang w:val="vi-VN" w:eastAsia="ja-JP"/>
                    </w:rPr>
                    <w:t>Xuất kết quả điểm theo file PDF, Excel phục vụ lưu trữ.</w:t>
                  </w:r>
                </w:p>
              </w:tc>
            </w:tr>
          </w:tbl>
          <w:p w14:paraId="7AF7CAFC" w14:textId="77777777" w:rsidR="00F60182" w:rsidRPr="00FB6067" w:rsidRDefault="00F60182" w:rsidP="00F60182">
            <w:pPr>
              <w:pStyle w:val="BodyText"/>
              <w:jc w:val="left"/>
              <w:rPr>
                <w:rFonts w:asciiTheme="minorHAnsi" w:hAnsiTheme="minorHAnsi" w:cstheme="minorHAnsi"/>
                <w:sz w:val="22"/>
                <w:szCs w:val="22"/>
                <w:lang w:val="vi-VN"/>
              </w:rPr>
            </w:pPr>
          </w:p>
        </w:tc>
      </w:tr>
      <w:tr w:rsidR="00B071EE" w:rsidRPr="00190EB0" w14:paraId="1B6CF2DF" w14:textId="77777777" w:rsidTr="00F60182">
        <w:tc>
          <w:tcPr>
            <w:tcW w:w="726" w:type="dxa"/>
          </w:tcPr>
          <w:p w14:paraId="37A68F39"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13</w:t>
            </w:r>
          </w:p>
        </w:tc>
        <w:tc>
          <w:tcPr>
            <w:tcW w:w="1846" w:type="dxa"/>
          </w:tcPr>
          <w:p w14:paraId="0BD14E2F" w14:textId="77777777" w:rsidR="00B071EE" w:rsidRPr="00FB6067" w:rsidRDefault="00B071EE" w:rsidP="00B071EE">
            <w:pPr>
              <w:pStyle w:val="BodyText"/>
              <w:jc w:val="center"/>
              <w:rPr>
                <w:rFonts w:asciiTheme="minorHAnsi" w:hAnsiTheme="minorHAnsi" w:cstheme="minorHAnsi"/>
                <w:sz w:val="22"/>
                <w:szCs w:val="22"/>
                <w:lang w:val="vi-VN"/>
              </w:rPr>
            </w:pPr>
            <w:r w:rsidRPr="002B1B74">
              <w:rPr>
                <w:rFonts w:asciiTheme="minorHAnsi" w:hAnsiTheme="minorHAnsi" w:cstheme="minorHAnsi"/>
                <w:sz w:val="22"/>
                <w:szCs w:val="22"/>
                <w:lang w:val="en-US"/>
              </w:rPr>
              <w:t>Xét duyệt kết quả</w:t>
            </w:r>
          </w:p>
        </w:tc>
        <w:tc>
          <w:tcPr>
            <w:tcW w:w="1413" w:type="dxa"/>
          </w:tcPr>
          <w:p w14:paraId="77B117B2" w14:textId="102CB5A3" w:rsidR="00B071EE" w:rsidRPr="002B1B74" w:rsidRDefault="00F60182"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5FE6F176"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39CA27FD" w14:textId="77777777" w:rsidR="00B071EE" w:rsidRPr="00050DBB" w:rsidRDefault="00B071EE" w:rsidP="00B071EE">
            <w:pPr>
              <w:pStyle w:val="BodyText"/>
              <w:jc w:val="left"/>
              <w:rPr>
                <w:rFonts w:asciiTheme="minorHAnsi" w:hAnsiTheme="minorHAnsi" w:cstheme="minorHAnsi"/>
                <w:sz w:val="22"/>
                <w:szCs w:val="22"/>
                <w:lang w:val="vi-VN"/>
              </w:rPr>
            </w:pPr>
            <w:r w:rsidRPr="00191BF9">
              <w:rPr>
                <w:rFonts w:asciiTheme="minorHAnsi" w:hAnsiTheme="minorHAnsi" w:cstheme="minorHAnsi"/>
                <w:sz w:val="22"/>
                <w:szCs w:val="22"/>
                <w:lang w:val="vi-VN"/>
              </w:rPr>
              <w:t xml:space="preserve">Duyệt kết quả sau khi chấm </w:t>
            </w:r>
            <w:r>
              <w:rPr>
                <w:rFonts w:asciiTheme="minorHAnsi" w:hAnsiTheme="minorHAnsi" w:cstheme="minorHAnsi"/>
                <w:sz w:val="22"/>
                <w:szCs w:val="22"/>
                <w:lang w:val="vi-VN"/>
              </w:rPr>
              <w:t>điểm, so sánh với chuẩn đầu ra xem thí sinh đạt hay không đạt</w:t>
            </w:r>
            <w:r w:rsidRPr="00191BF9">
              <w:rPr>
                <w:rFonts w:asciiTheme="minorHAnsi" w:hAnsiTheme="minorHAnsi" w:cstheme="minorHAnsi"/>
                <w:sz w:val="22"/>
                <w:szCs w:val="22"/>
                <w:lang w:val="vi-VN"/>
              </w:rPr>
              <w:t>.</w:t>
            </w:r>
          </w:p>
        </w:tc>
      </w:tr>
      <w:tr w:rsidR="00F60182" w:rsidRPr="00190EB0" w14:paraId="56AD614E" w14:textId="77777777" w:rsidTr="00F60182">
        <w:tc>
          <w:tcPr>
            <w:tcW w:w="726" w:type="dxa"/>
          </w:tcPr>
          <w:p w14:paraId="3DAE264F" w14:textId="77777777" w:rsidR="00F60182" w:rsidRPr="00FB6067" w:rsidRDefault="00F60182" w:rsidP="00F60182">
            <w:pPr>
              <w:pStyle w:val="BodyText"/>
              <w:jc w:val="center"/>
              <w:rPr>
                <w:rFonts w:asciiTheme="minorHAnsi" w:hAnsiTheme="minorHAnsi" w:cstheme="minorHAnsi"/>
                <w:sz w:val="22"/>
                <w:szCs w:val="22"/>
                <w:lang w:val="vi-VN"/>
              </w:rPr>
            </w:pPr>
            <w:bookmarkStart w:id="40" w:name="_Hlk196170840"/>
            <w:r>
              <w:rPr>
                <w:rFonts w:asciiTheme="minorHAnsi" w:hAnsiTheme="minorHAnsi" w:cstheme="minorHAnsi"/>
                <w:sz w:val="22"/>
                <w:szCs w:val="22"/>
                <w:lang w:val="vi-VN"/>
              </w:rPr>
              <w:t>14</w:t>
            </w:r>
          </w:p>
        </w:tc>
        <w:tc>
          <w:tcPr>
            <w:tcW w:w="1846" w:type="dxa"/>
          </w:tcPr>
          <w:p w14:paraId="5D00819C" w14:textId="77777777" w:rsidR="00F60182" w:rsidRPr="00FB6067" w:rsidRDefault="00F60182" w:rsidP="00F60182">
            <w:pPr>
              <w:pStyle w:val="BodyText"/>
              <w:jc w:val="center"/>
              <w:rPr>
                <w:rFonts w:asciiTheme="minorHAnsi" w:hAnsiTheme="minorHAnsi" w:cstheme="minorHAnsi"/>
                <w:sz w:val="22"/>
                <w:szCs w:val="22"/>
                <w:lang w:val="vi-VN"/>
              </w:rPr>
            </w:pPr>
            <w:r w:rsidRPr="002B1B74">
              <w:rPr>
                <w:rFonts w:asciiTheme="minorHAnsi" w:hAnsiTheme="minorHAnsi" w:cstheme="minorHAnsi"/>
                <w:sz w:val="22"/>
                <w:szCs w:val="22"/>
                <w:lang w:val="en-US"/>
              </w:rPr>
              <w:t>Bảo lưu kết quả</w:t>
            </w:r>
          </w:p>
        </w:tc>
        <w:tc>
          <w:tcPr>
            <w:tcW w:w="1413" w:type="dxa"/>
          </w:tcPr>
          <w:p w14:paraId="77792080" w14:textId="3A41936C" w:rsidR="00F60182" w:rsidRPr="002B1B74"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7CE0BEBD" w14:textId="733141D0" w:rsidR="00F60182" w:rsidRPr="00FB6067" w:rsidRDefault="00F60182" w:rsidP="00F60182">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p w14:paraId="55025CC2" w14:textId="77777777" w:rsidR="00F60182" w:rsidRPr="00191BF9" w:rsidRDefault="00F60182" w:rsidP="00F60182">
            <w:pPr>
              <w:pStyle w:val="BodyText"/>
              <w:jc w:val="left"/>
              <w:rPr>
                <w:rFonts w:asciiTheme="minorHAnsi" w:hAnsiTheme="minorHAnsi" w:cstheme="minorHAnsi"/>
                <w:sz w:val="22"/>
                <w:szCs w:val="22"/>
                <w:lang w:val="vi-VN"/>
              </w:rPr>
            </w:pPr>
            <w:r>
              <w:rPr>
                <w:rFonts w:asciiTheme="minorHAnsi" w:hAnsiTheme="minorHAnsi" w:cstheme="minorHAnsi"/>
                <w:sz w:val="22"/>
                <w:szCs w:val="22"/>
                <w:lang w:val="vi-VN"/>
              </w:rPr>
              <w:t>Nếu ít hơn 3 kĩ năng CNTT cơ bản có kết quả đạt, thí sinh có thể xin bảo lưu kết quả đạt và đăng kí thi lại các kĩ năng chưa đạt sau</w:t>
            </w:r>
          </w:p>
        </w:tc>
      </w:tr>
      <w:bookmarkEnd w:id="40"/>
      <w:tr w:rsidR="00B071EE" w:rsidRPr="00190EB0" w14:paraId="1A518AB1" w14:textId="77777777" w:rsidTr="00F60182">
        <w:tc>
          <w:tcPr>
            <w:tcW w:w="726" w:type="dxa"/>
          </w:tcPr>
          <w:p w14:paraId="547ADD94"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15</w:t>
            </w:r>
          </w:p>
        </w:tc>
        <w:tc>
          <w:tcPr>
            <w:tcW w:w="1846" w:type="dxa"/>
          </w:tcPr>
          <w:p w14:paraId="0893545B" w14:textId="77777777" w:rsidR="00B071EE" w:rsidRPr="00FB6067" w:rsidRDefault="00B071EE" w:rsidP="00B071EE">
            <w:pPr>
              <w:pStyle w:val="BodyText"/>
              <w:jc w:val="center"/>
              <w:rPr>
                <w:rFonts w:asciiTheme="minorHAnsi" w:hAnsiTheme="minorHAnsi" w:cstheme="minorHAnsi"/>
                <w:sz w:val="22"/>
                <w:szCs w:val="22"/>
                <w:lang w:val="vi-VN"/>
              </w:rPr>
            </w:pPr>
            <w:r w:rsidRPr="00191BF9">
              <w:rPr>
                <w:rFonts w:asciiTheme="minorHAnsi" w:hAnsiTheme="minorHAnsi" w:cstheme="minorHAnsi"/>
                <w:sz w:val="22"/>
                <w:szCs w:val="22"/>
                <w:lang w:val="en-US"/>
              </w:rPr>
              <w:t>Tổng hợp kết quả</w:t>
            </w:r>
          </w:p>
        </w:tc>
        <w:tc>
          <w:tcPr>
            <w:tcW w:w="1413" w:type="dxa"/>
          </w:tcPr>
          <w:p w14:paraId="1717D584" w14:textId="163AAE7E" w:rsidR="00B071EE" w:rsidRPr="002B1B74" w:rsidRDefault="00F60182"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0866F41C" w14:textId="77777777" w:rsidR="00B071EE" w:rsidRPr="00FB6067" w:rsidRDefault="00B071EE" w:rsidP="00B071EE">
            <w:pPr>
              <w:pStyle w:val="BodyText"/>
              <w:jc w:val="center"/>
              <w:rPr>
                <w:rFonts w:asciiTheme="minorHAnsi" w:hAnsiTheme="minorHAnsi" w:cstheme="minorHAnsi"/>
                <w:sz w:val="22"/>
                <w:szCs w:val="22"/>
                <w:lang w:val="vi-VN"/>
              </w:rPr>
            </w:pPr>
          </w:p>
        </w:tc>
        <w:tc>
          <w:tcPr>
            <w:tcW w:w="3911" w:type="dxa"/>
          </w:tcPr>
          <w:p w14:paraId="70AF90C3" w14:textId="77777777" w:rsidR="00B071EE" w:rsidRPr="00FB6067" w:rsidRDefault="00B071EE" w:rsidP="00B071EE">
            <w:pPr>
              <w:pStyle w:val="BodyText"/>
              <w:jc w:val="left"/>
              <w:rPr>
                <w:rFonts w:asciiTheme="minorHAnsi" w:hAnsiTheme="minorHAnsi" w:cstheme="minorHAnsi"/>
                <w:sz w:val="22"/>
                <w:szCs w:val="22"/>
                <w:lang w:val="vi-VN"/>
              </w:rPr>
            </w:pPr>
            <w:r w:rsidRPr="00050DBB">
              <w:rPr>
                <w:rFonts w:asciiTheme="minorHAnsi" w:hAnsiTheme="minorHAnsi" w:cstheme="minorHAnsi"/>
                <w:sz w:val="22"/>
                <w:szCs w:val="22"/>
                <w:lang w:val="vi-VN"/>
              </w:rPr>
              <w:t xml:space="preserve">Tổng hợp điểm thi, </w:t>
            </w:r>
            <w:r>
              <w:rPr>
                <w:rFonts w:asciiTheme="minorHAnsi" w:hAnsiTheme="minorHAnsi" w:cstheme="minorHAnsi"/>
                <w:sz w:val="22"/>
                <w:szCs w:val="22"/>
                <w:lang w:val="vi-VN"/>
              </w:rPr>
              <w:t xml:space="preserve">kết quả đạt/không đạt của thí sinh </w:t>
            </w:r>
            <w:r w:rsidRPr="00050DBB">
              <w:rPr>
                <w:rFonts w:asciiTheme="minorHAnsi" w:hAnsiTheme="minorHAnsi" w:cstheme="minorHAnsi"/>
                <w:sz w:val="22"/>
                <w:szCs w:val="22"/>
                <w:lang w:val="vi-VN"/>
              </w:rPr>
              <w:t>theo kỳ thi.</w:t>
            </w:r>
          </w:p>
        </w:tc>
      </w:tr>
      <w:tr w:rsidR="00B071EE" w:rsidRPr="00CE3558" w14:paraId="500820A0" w14:textId="77777777" w:rsidTr="00F60182">
        <w:tc>
          <w:tcPr>
            <w:tcW w:w="726" w:type="dxa"/>
          </w:tcPr>
          <w:p w14:paraId="454279E6" w14:textId="77777777" w:rsidR="00B071EE" w:rsidRPr="00FB6067" w:rsidRDefault="00B071EE"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16</w:t>
            </w:r>
          </w:p>
        </w:tc>
        <w:tc>
          <w:tcPr>
            <w:tcW w:w="1846" w:type="dxa"/>
          </w:tcPr>
          <w:p w14:paraId="224B3EFA" w14:textId="77777777" w:rsidR="00B071EE" w:rsidRPr="00191BF9" w:rsidRDefault="00B071EE" w:rsidP="00B071EE">
            <w:pPr>
              <w:pStyle w:val="BodyText"/>
              <w:jc w:val="center"/>
              <w:rPr>
                <w:rFonts w:asciiTheme="minorHAnsi" w:hAnsiTheme="minorHAnsi" w:cstheme="minorHAnsi"/>
                <w:sz w:val="22"/>
                <w:szCs w:val="22"/>
                <w:lang w:val="vi-VN"/>
              </w:rPr>
            </w:pPr>
            <w:r w:rsidRPr="00191BF9">
              <w:rPr>
                <w:rFonts w:asciiTheme="minorHAnsi" w:hAnsiTheme="minorHAnsi" w:cstheme="minorHAnsi"/>
                <w:sz w:val="22"/>
                <w:szCs w:val="22"/>
                <w:lang w:val="vi-VN"/>
              </w:rPr>
              <w:t>Thống kê số lượng sinh viên</w:t>
            </w:r>
          </w:p>
        </w:tc>
        <w:tc>
          <w:tcPr>
            <w:tcW w:w="1413" w:type="dxa"/>
          </w:tcPr>
          <w:p w14:paraId="3BBBCF2B" w14:textId="4144103F" w:rsidR="00B071EE" w:rsidRPr="00FB6067" w:rsidRDefault="00F60182" w:rsidP="00B071EE">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2F077000" w14:textId="6F72F9CE" w:rsidR="00B071EE" w:rsidRPr="00F60182" w:rsidRDefault="00F60182" w:rsidP="00B071EE">
            <w:pPr>
              <w:pStyle w:val="BodyText"/>
              <w:jc w:val="center"/>
              <w:rPr>
                <w:rFonts w:asciiTheme="minorHAnsi" w:hAnsiTheme="minorHAnsi" w:cstheme="minorHAnsi"/>
                <w:sz w:val="22"/>
                <w:szCs w:val="22"/>
                <w:lang w:val="en-US"/>
              </w:rPr>
            </w:pPr>
            <w:r>
              <w:rPr>
                <w:rFonts w:asciiTheme="minorHAnsi" w:hAnsiTheme="minorHAnsi" w:cstheme="minorHAnsi"/>
                <w:sz w:val="22"/>
                <w:szCs w:val="22"/>
                <w:lang w:val="en-US"/>
              </w:rPr>
              <w:t>Quản trị viên</w:t>
            </w:r>
          </w:p>
        </w:tc>
        <w:tc>
          <w:tcPr>
            <w:tcW w:w="3911" w:type="dxa"/>
          </w:tcPr>
          <w:p w14:paraId="4B607F80" w14:textId="77777777" w:rsidR="00B071EE" w:rsidRPr="00191BF9" w:rsidRDefault="00B071EE" w:rsidP="00B071EE">
            <w:pPr>
              <w:pStyle w:val="BodyText"/>
              <w:jc w:val="left"/>
              <w:rPr>
                <w:rFonts w:asciiTheme="minorHAnsi" w:hAnsiTheme="minorHAnsi" w:cstheme="minorHAnsi"/>
                <w:sz w:val="22"/>
                <w:szCs w:val="22"/>
                <w:lang w:val="vi-VN"/>
              </w:rPr>
            </w:pPr>
            <w:r w:rsidRPr="00191BF9">
              <w:rPr>
                <w:rFonts w:asciiTheme="minorHAnsi" w:hAnsiTheme="minorHAnsi" w:cstheme="minorHAnsi"/>
                <w:sz w:val="22"/>
                <w:szCs w:val="22"/>
                <w:lang w:val="vi-VN"/>
              </w:rPr>
              <w:t xml:space="preserve">Thống kê </w:t>
            </w:r>
            <w:r>
              <w:rPr>
                <w:rFonts w:asciiTheme="minorHAnsi" w:hAnsiTheme="minorHAnsi" w:cstheme="minorHAnsi"/>
                <w:sz w:val="22"/>
                <w:szCs w:val="22"/>
                <w:lang w:val="vi-VN"/>
              </w:rPr>
              <w:t xml:space="preserve">số lượng </w:t>
            </w:r>
            <w:r w:rsidRPr="00191BF9">
              <w:rPr>
                <w:rFonts w:asciiTheme="minorHAnsi" w:hAnsiTheme="minorHAnsi" w:cstheme="minorHAnsi"/>
                <w:sz w:val="22"/>
                <w:szCs w:val="22"/>
                <w:lang w:val="vi-VN"/>
              </w:rPr>
              <w:t xml:space="preserve">thí sinh tham dự kỳ </w:t>
            </w:r>
            <w:r>
              <w:rPr>
                <w:rFonts w:asciiTheme="minorHAnsi" w:hAnsiTheme="minorHAnsi" w:cstheme="minorHAnsi"/>
                <w:sz w:val="22"/>
                <w:szCs w:val="22"/>
                <w:lang w:val="vi-VN"/>
              </w:rPr>
              <w:t>thi, số lượng đạt/không đạt và số lượng thí sinh xin bảo lưu thi lại</w:t>
            </w:r>
            <w:r w:rsidRPr="00191BF9">
              <w:rPr>
                <w:rFonts w:asciiTheme="minorHAnsi" w:hAnsiTheme="minorHAnsi" w:cstheme="minorHAnsi"/>
                <w:sz w:val="22"/>
                <w:szCs w:val="22"/>
                <w:lang w:val="vi-VN"/>
              </w:rPr>
              <w:t>.</w:t>
            </w:r>
          </w:p>
        </w:tc>
      </w:tr>
      <w:tr w:rsidR="00CB3484" w:rsidRPr="00190EB0" w14:paraId="37719DA8" w14:textId="77777777" w:rsidTr="00F60182">
        <w:tc>
          <w:tcPr>
            <w:tcW w:w="726" w:type="dxa"/>
          </w:tcPr>
          <w:p w14:paraId="62D86CC5" w14:textId="77777777" w:rsidR="00CB3484" w:rsidRPr="00FB6067"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17</w:t>
            </w:r>
          </w:p>
        </w:tc>
        <w:tc>
          <w:tcPr>
            <w:tcW w:w="1846" w:type="dxa"/>
          </w:tcPr>
          <w:p w14:paraId="23D1A8D2" w14:textId="77777777" w:rsidR="00CB3484" w:rsidRPr="00191BF9" w:rsidRDefault="00CB3484" w:rsidP="00CB3484">
            <w:pPr>
              <w:pStyle w:val="BodyText"/>
              <w:jc w:val="center"/>
              <w:rPr>
                <w:rFonts w:asciiTheme="minorHAnsi" w:hAnsiTheme="minorHAnsi" w:cstheme="minorHAnsi"/>
                <w:sz w:val="22"/>
                <w:szCs w:val="22"/>
                <w:lang w:val="vi-VN"/>
              </w:rPr>
            </w:pPr>
            <w:r w:rsidRPr="00191BF9">
              <w:rPr>
                <w:rFonts w:asciiTheme="minorHAnsi" w:hAnsiTheme="minorHAnsi" w:cstheme="minorHAnsi"/>
                <w:sz w:val="22"/>
                <w:szCs w:val="22"/>
                <w:lang w:val="vi-VN"/>
              </w:rPr>
              <w:t>Thống kê kết quả thi</w:t>
            </w:r>
          </w:p>
        </w:tc>
        <w:tc>
          <w:tcPr>
            <w:tcW w:w="1413" w:type="dxa"/>
          </w:tcPr>
          <w:p w14:paraId="3D463F4E" w14:textId="56E7CEBC" w:rsidR="00CB3484" w:rsidRPr="00FB6067"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 viên quản lý</w:t>
            </w:r>
          </w:p>
        </w:tc>
        <w:tc>
          <w:tcPr>
            <w:tcW w:w="1499" w:type="dxa"/>
          </w:tcPr>
          <w:p w14:paraId="4AF763F5" w14:textId="3BCB7DA3" w:rsidR="00CB3484" w:rsidRPr="00FB6067"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p w14:paraId="0FC298EE" w14:textId="77777777" w:rsidR="00CB3484" w:rsidRPr="00FB6067" w:rsidRDefault="00CB3484" w:rsidP="00CB3484">
            <w:pPr>
              <w:pStyle w:val="BodyText"/>
              <w:jc w:val="left"/>
              <w:rPr>
                <w:rFonts w:asciiTheme="minorHAnsi" w:hAnsiTheme="minorHAnsi" w:cstheme="minorHAnsi"/>
                <w:sz w:val="22"/>
                <w:szCs w:val="22"/>
                <w:lang w:val="vi-VN"/>
              </w:rPr>
            </w:pPr>
            <w:r w:rsidRPr="00191BF9">
              <w:rPr>
                <w:rFonts w:asciiTheme="minorHAnsi" w:hAnsiTheme="minorHAnsi" w:cstheme="minorHAnsi"/>
                <w:sz w:val="22"/>
                <w:szCs w:val="22"/>
                <w:lang w:val="vi-VN"/>
              </w:rPr>
              <w:t xml:space="preserve">Tính tỷ lệ </w:t>
            </w:r>
            <w:r>
              <w:rPr>
                <w:rFonts w:asciiTheme="minorHAnsi" w:hAnsiTheme="minorHAnsi" w:cstheme="minorHAnsi"/>
                <w:sz w:val="22"/>
                <w:szCs w:val="22"/>
                <w:lang w:val="vi-VN"/>
              </w:rPr>
              <w:t>đạt/không đạt</w:t>
            </w:r>
            <w:r w:rsidRPr="00191BF9">
              <w:rPr>
                <w:rFonts w:asciiTheme="minorHAnsi" w:hAnsiTheme="minorHAnsi" w:cstheme="minorHAnsi"/>
                <w:sz w:val="22"/>
                <w:szCs w:val="22"/>
                <w:lang w:val="vi-VN"/>
              </w:rPr>
              <w:t>,</w:t>
            </w:r>
            <w:r>
              <w:rPr>
                <w:rFonts w:asciiTheme="minorHAnsi" w:hAnsiTheme="minorHAnsi" w:cstheme="minorHAnsi"/>
                <w:sz w:val="22"/>
                <w:szCs w:val="22"/>
                <w:lang w:val="vi-VN"/>
              </w:rPr>
              <w:t xml:space="preserve"> tổng</w:t>
            </w:r>
            <w:r w:rsidRPr="00191BF9">
              <w:rPr>
                <w:rFonts w:asciiTheme="minorHAnsi" w:hAnsiTheme="minorHAnsi" w:cstheme="minorHAnsi"/>
                <w:sz w:val="22"/>
                <w:szCs w:val="22"/>
                <w:lang w:val="vi-VN"/>
              </w:rPr>
              <w:t xml:space="preserve"> điểm trung bình</w:t>
            </w:r>
            <w:r>
              <w:rPr>
                <w:rFonts w:asciiTheme="minorHAnsi" w:hAnsiTheme="minorHAnsi" w:cstheme="minorHAnsi"/>
                <w:sz w:val="22"/>
                <w:szCs w:val="22"/>
                <w:lang w:val="vi-VN"/>
              </w:rPr>
              <w:t xml:space="preserve"> của thí sinh</w:t>
            </w:r>
            <w:r w:rsidRPr="00191BF9">
              <w:rPr>
                <w:rFonts w:asciiTheme="minorHAnsi" w:hAnsiTheme="minorHAnsi" w:cstheme="minorHAnsi"/>
                <w:sz w:val="22"/>
                <w:szCs w:val="22"/>
                <w:lang w:val="vi-VN"/>
              </w:rPr>
              <w:t>,...</w:t>
            </w:r>
          </w:p>
        </w:tc>
      </w:tr>
      <w:tr w:rsidR="00CB3484" w:rsidRPr="00190EB0" w14:paraId="0AC6FCAC" w14:textId="77777777" w:rsidTr="00F60182">
        <w:tc>
          <w:tcPr>
            <w:tcW w:w="726" w:type="dxa"/>
          </w:tcPr>
          <w:p w14:paraId="1CB9FC8B"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18</w:t>
            </w:r>
          </w:p>
        </w:tc>
        <w:tc>
          <w:tcPr>
            <w:tcW w:w="1846" w:type="dxa"/>
          </w:tcPr>
          <w:p w14:paraId="261A110D" w14:textId="77777777" w:rsidR="00CB3484" w:rsidRPr="00FB6067" w:rsidRDefault="00CB3484" w:rsidP="00CB3484">
            <w:pPr>
              <w:pStyle w:val="BodyText"/>
              <w:jc w:val="center"/>
              <w:rPr>
                <w:rFonts w:asciiTheme="minorHAnsi" w:hAnsiTheme="minorHAnsi" w:cstheme="minorHAnsi"/>
                <w:sz w:val="22"/>
                <w:szCs w:val="22"/>
                <w:lang w:val="vi-VN"/>
              </w:rPr>
            </w:pPr>
            <w:r w:rsidRPr="00191BF9">
              <w:rPr>
                <w:rFonts w:asciiTheme="minorHAnsi" w:hAnsiTheme="minorHAnsi" w:cstheme="minorHAnsi"/>
                <w:sz w:val="22"/>
                <w:szCs w:val="22"/>
                <w:lang w:val="en-US"/>
              </w:rPr>
              <w:t>Lập báo cáo</w:t>
            </w:r>
          </w:p>
        </w:tc>
        <w:tc>
          <w:tcPr>
            <w:tcW w:w="1413" w:type="dxa"/>
          </w:tcPr>
          <w:p w14:paraId="510CEE2C" w14:textId="77777777" w:rsidR="00CB3484" w:rsidRPr="00CE3558"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Nhân</w:t>
            </w:r>
            <w:r>
              <w:rPr>
                <w:rFonts w:asciiTheme="minorHAnsi" w:hAnsiTheme="minorHAnsi" w:cstheme="minorHAnsi"/>
                <w:sz w:val="22"/>
                <w:szCs w:val="22"/>
                <w:lang w:val="vi-VN"/>
              </w:rPr>
              <w:t xml:space="preserve"> viên quản lý</w:t>
            </w:r>
          </w:p>
        </w:tc>
        <w:tc>
          <w:tcPr>
            <w:tcW w:w="1499" w:type="dxa"/>
          </w:tcPr>
          <w:p w14:paraId="7819EEA4" w14:textId="5DFFEF5C" w:rsidR="00CB3484" w:rsidRPr="00FB6067"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3911" w:type="dxa"/>
          </w:tcPr>
          <w:p w14:paraId="15E4EF8F" w14:textId="77777777" w:rsidR="00CB3484" w:rsidRPr="00FB6067" w:rsidRDefault="00CB3484" w:rsidP="00CB3484">
            <w:pPr>
              <w:pStyle w:val="BodyText"/>
              <w:jc w:val="left"/>
              <w:rPr>
                <w:rFonts w:asciiTheme="minorHAnsi" w:hAnsiTheme="minorHAnsi" w:cstheme="minorHAnsi"/>
                <w:sz w:val="22"/>
                <w:szCs w:val="22"/>
                <w:lang w:val="vi-VN"/>
              </w:rPr>
            </w:pPr>
            <w:r w:rsidRPr="00191BF9">
              <w:rPr>
                <w:rFonts w:asciiTheme="minorHAnsi" w:hAnsiTheme="minorHAnsi" w:cstheme="minorHAnsi"/>
                <w:sz w:val="22"/>
                <w:szCs w:val="22"/>
                <w:lang w:val="vi-VN"/>
              </w:rPr>
              <w:t xml:space="preserve">Lập các mẫu báo cáo thống kê </w:t>
            </w:r>
            <w:r>
              <w:rPr>
                <w:rFonts w:asciiTheme="minorHAnsi" w:hAnsiTheme="minorHAnsi" w:cstheme="minorHAnsi"/>
                <w:sz w:val="22"/>
                <w:szCs w:val="22"/>
                <w:lang w:val="vi-VN"/>
              </w:rPr>
              <w:t>số lượng thí sinh đăng kí từng đợt, tỉ lệ đạt/không đạt theo từng kĩ năng</w:t>
            </w:r>
            <w:r w:rsidRPr="00191BF9">
              <w:rPr>
                <w:rFonts w:asciiTheme="minorHAnsi" w:hAnsiTheme="minorHAnsi" w:cstheme="minorHAnsi"/>
                <w:sz w:val="22"/>
                <w:szCs w:val="22"/>
                <w:lang w:val="vi-VN"/>
              </w:rPr>
              <w:t>.</w:t>
            </w:r>
          </w:p>
        </w:tc>
      </w:tr>
      <w:tr w:rsidR="00CB3484" w:rsidRPr="00190EB0" w14:paraId="1B67E7C1" w14:textId="77777777" w:rsidTr="00F60182">
        <w:tc>
          <w:tcPr>
            <w:tcW w:w="726" w:type="dxa"/>
          </w:tcPr>
          <w:p w14:paraId="0ED7FD0C"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19</w:t>
            </w:r>
          </w:p>
        </w:tc>
        <w:tc>
          <w:tcPr>
            <w:tcW w:w="1846" w:type="dxa"/>
          </w:tcPr>
          <w:p w14:paraId="0F136F6F" w14:textId="77777777" w:rsidR="00CB3484" w:rsidRPr="00191BF9" w:rsidRDefault="00CB3484" w:rsidP="00CB3484">
            <w:pPr>
              <w:pStyle w:val="BodyText"/>
              <w:jc w:val="center"/>
              <w:rPr>
                <w:rFonts w:asciiTheme="minorHAnsi" w:hAnsiTheme="minorHAnsi" w:cstheme="minorHAnsi"/>
                <w:sz w:val="22"/>
                <w:szCs w:val="22"/>
                <w:lang w:val="vi-VN"/>
              </w:rPr>
            </w:pPr>
            <w:r w:rsidRPr="00191BF9">
              <w:rPr>
                <w:rFonts w:asciiTheme="minorHAnsi" w:hAnsiTheme="minorHAnsi" w:cstheme="minorHAnsi"/>
                <w:sz w:val="22"/>
                <w:szCs w:val="22"/>
                <w:lang w:val="vi-VN"/>
              </w:rPr>
              <w:t>Sao lưu dữ liệu</w:t>
            </w:r>
          </w:p>
        </w:tc>
        <w:tc>
          <w:tcPr>
            <w:tcW w:w="1413" w:type="dxa"/>
          </w:tcPr>
          <w:p w14:paraId="77A6A008" w14:textId="77777777" w:rsidR="00CB3484" w:rsidRPr="0001556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w:t>
            </w:r>
            <w:r>
              <w:rPr>
                <w:rFonts w:asciiTheme="minorHAnsi" w:hAnsiTheme="minorHAnsi" w:cstheme="minorHAnsi"/>
                <w:sz w:val="22"/>
                <w:szCs w:val="22"/>
                <w:lang w:val="vi-VN"/>
              </w:rPr>
              <w:t xml:space="preserve"> trị viên</w:t>
            </w:r>
          </w:p>
        </w:tc>
        <w:tc>
          <w:tcPr>
            <w:tcW w:w="1499" w:type="dxa"/>
          </w:tcPr>
          <w:p w14:paraId="4E564146" w14:textId="77777777"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5E1309B2" w14:textId="77777777" w:rsidR="00CB3484" w:rsidRPr="00191BF9" w:rsidRDefault="00CB3484" w:rsidP="00CB3484">
            <w:pPr>
              <w:pStyle w:val="BodyText"/>
              <w:jc w:val="left"/>
              <w:rPr>
                <w:rFonts w:asciiTheme="minorHAnsi" w:hAnsiTheme="minorHAnsi" w:cstheme="minorHAnsi"/>
                <w:sz w:val="22"/>
                <w:szCs w:val="22"/>
                <w:lang w:val="vi-VN"/>
              </w:rPr>
            </w:pPr>
            <w:r w:rsidRPr="00191BF9">
              <w:rPr>
                <w:rFonts w:asciiTheme="minorHAnsi" w:hAnsiTheme="minorHAnsi" w:cstheme="minorHAnsi"/>
                <w:sz w:val="22"/>
                <w:szCs w:val="22"/>
                <w:lang w:val="vi-VN"/>
              </w:rPr>
              <w:t>Lưu trữ</w:t>
            </w:r>
            <w:r>
              <w:rPr>
                <w:rFonts w:asciiTheme="minorHAnsi" w:hAnsiTheme="minorHAnsi" w:cstheme="minorHAnsi"/>
                <w:sz w:val="22"/>
                <w:szCs w:val="22"/>
                <w:lang w:val="vi-VN"/>
              </w:rPr>
              <w:t xml:space="preserve"> thông tin, chứng chỉ, kết quả của thí sinh</w:t>
            </w:r>
            <w:r w:rsidRPr="00191BF9">
              <w:rPr>
                <w:rFonts w:asciiTheme="minorHAnsi" w:hAnsiTheme="minorHAnsi" w:cstheme="minorHAnsi"/>
                <w:sz w:val="22"/>
                <w:szCs w:val="22"/>
                <w:lang w:val="vi-VN"/>
              </w:rPr>
              <w:t>.</w:t>
            </w:r>
          </w:p>
        </w:tc>
      </w:tr>
      <w:tr w:rsidR="00CB3484" w:rsidRPr="00190EB0" w14:paraId="7C7B527A" w14:textId="77777777" w:rsidTr="00F60182">
        <w:tc>
          <w:tcPr>
            <w:tcW w:w="726" w:type="dxa"/>
          </w:tcPr>
          <w:p w14:paraId="7C3294C7"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20</w:t>
            </w:r>
          </w:p>
        </w:tc>
        <w:tc>
          <w:tcPr>
            <w:tcW w:w="1846" w:type="dxa"/>
          </w:tcPr>
          <w:p w14:paraId="3B8282F1" w14:textId="77777777" w:rsidR="00CB3484" w:rsidRPr="00FB6067" w:rsidRDefault="00CB3484" w:rsidP="00CB3484">
            <w:pPr>
              <w:pStyle w:val="BodyText"/>
              <w:jc w:val="center"/>
              <w:rPr>
                <w:rFonts w:asciiTheme="minorHAnsi" w:hAnsiTheme="minorHAnsi" w:cstheme="minorHAnsi"/>
                <w:sz w:val="22"/>
                <w:szCs w:val="22"/>
                <w:lang w:val="vi-VN"/>
              </w:rPr>
            </w:pPr>
            <w:r w:rsidRPr="00191BF9">
              <w:rPr>
                <w:rFonts w:asciiTheme="minorHAnsi" w:hAnsiTheme="minorHAnsi" w:cstheme="minorHAnsi"/>
                <w:sz w:val="22"/>
                <w:szCs w:val="22"/>
                <w:lang w:val="en-US"/>
              </w:rPr>
              <w:t>Phục hồi dữ liệu</w:t>
            </w:r>
          </w:p>
        </w:tc>
        <w:tc>
          <w:tcPr>
            <w:tcW w:w="1413" w:type="dxa"/>
          </w:tcPr>
          <w:p w14:paraId="18E619B7" w14:textId="77777777" w:rsidR="00CB3484" w:rsidRPr="0001556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w:t>
            </w:r>
            <w:r>
              <w:rPr>
                <w:rFonts w:asciiTheme="minorHAnsi" w:hAnsiTheme="minorHAnsi" w:cstheme="minorHAnsi"/>
                <w:sz w:val="22"/>
                <w:szCs w:val="22"/>
                <w:lang w:val="vi-VN"/>
              </w:rPr>
              <w:t xml:space="preserve"> trị viên</w:t>
            </w:r>
          </w:p>
        </w:tc>
        <w:tc>
          <w:tcPr>
            <w:tcW w:w="1499" w:type="dxa"/>
          </w:tcPr>
          <w:p w14:paraId="4E7543DE" w14:textId="77777777"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03B972F2" w14:textId="77777777" w:rsidR="00CB3484" w:rsidRPr="00191BF9" w:rsidRDefault="00CB3484" w:rsidP="00CB3484">
            <w:pPr>
              <w:pStyle w:val="BodyText"/>
              <w:jc w:val="left"/>
              <w:rPr>
                <w:rFonts w:asciiTheme="minorHAnsi" w:hAnsiTheme="minorHAnsi" w:cstheme="minorHAnsi"/>
                <w:sz w:val="22"/>
                <w:szCs w:val="22"/>
                <w:lang w:val="vi-VN"/>
              </w:rPr>
            </w:pPr>
            <w:r w:rsidRPr="00191BF9">
              <w:rPr>
                <w:rFonts w:asciiTheme="minorHAnsi" w:hAnsiTheme="minorHAnsi" w:cstheme="minorHAnsi"/>
                <w:sz w:val="22"/>
                <w:szCs w:val="22"/>
                <w:lang w:val="vi-VN"/>
              </w:rPr>
              <w:t>Khôi phục lại dữ liệu từ bản sao lưu khi có lỗi.</w:t>
            </w:r>
          </w:p>
        </w:tc>
      </w:tr>
      <w:tr w:rsidR="00CB3484" w:rsidRPr="00190EB0" w14:paraId="357443A5" w14:textId="77777777" w:rsidTr="00F60182">
        <w:tc>
          <w:tcPr>
            <w:tcW w:w="726" w:type="dxa"/>
          </w:tcPr>
          <w:p w14:paraId="221804BD"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21</w:t>
            </w:r>
          </w:p>
        </w:tc>
        <w:tc>
          <w:tcPr>
            <w:tcW w:w="1846" w:type="dxa"/>
          </w:tcPr>
          <w:p w14:paraId="0E7A883A"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Phân quyền người dùng</w:t>
            </w:r>
          </w:p>
        </w:tc>
        <w:tc>
          <w:tcPr>
            <w:tcW w:w="1413" w:type="dxa"/>
          </w:tcPr>
          <w:p w14:paraId="0DC8CA14"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Quản trị viên</w:t>
            </w:r>
          </w:p>
        </w:tc>
        <w:tc>
          <w:tcPr>
            <w:tcW w:w="1499" w:type="dxa"/>
          </w:tcPr>
          <w:p w14:paraId="6AFD0CCC" w14:textId="77777777"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08E0DC68" w14:textId="77777777" w:rsidR="00CB3484" w:rsidRPr="00C427F5" w:rsidRDefault="00CB3484" w:rsidP="00CB3484">
            <w:pPr>
              <w:pStyle w:val="BodyText"/>
              <w:jc w:val="left"/>
              <w:rPr>
                <w:rFonts w:asciiTheme="minorHAnsi" w:hAnsiTheme="minorHAnsi" w:cstheme="minorHAnsi"/>
                <w:sz w:val="22"/>
                <w:szCs w:val="22"/>
                <w:lang w:val="vi-VN"/>
              </w:rPr>
            </w:pPr>
            <w:r w:rsidRPr="00C427F5">
              <w:rPr>
                <w:rFonts w:asciiTheme="minorHAnsi" w:hAnsiTheme="minorHAnsi" w:cstheme="minorHAnsi"/>
                <w:sz w:val="22"/>
                <w:szCs w:val="22"/>
                <w:lang w:val="vi-VN"/>
              </w:rPr>
              <w:t>Gán quyền (Admin, Nhân viên, Thí sinh...) cho tài khoản</w:t>
            </w:r>
            <w:r>
              <w:rPr>
                <w:rFonts w:asciiTheme="minorHAnsi" w:hAnsiTheme="minorHAnsi" w:cstheme="minorHAnsi"/>
                <w:sz w:val="22"/>
                <w:szCs w:val="22"/>
                <w:lang w:val="vi-VN"/>
              </w:rPr>
              <w:t xml:space="preserve"> đăng kí</w:t>
            </w:r>
            <w:r w:rsidRPr="00C427F5">
              <w:rPr>
                <w:rFonts w:asciiTheme="minorHAnsi" w:hAnsiTheme="minorHAnsi" w:cstheme="minorHAnsi"/>
                <w:sz w:val="22"/>
                <w:szCs w:val="22"/>
                <w:lang w:val="vi-VN"/>
              </w:rPr>
              <w:t xml:space="preserve"> hệ thống.</w:t>
            </w:r>
          </w:p>
        </w:tc>
      </w:tr>
      <w:tr w:rsidR="00CB3484" w:rsidRPr="00190EB0" w14:paraId="624BF97F" w14:textId="77777777" w:rsidTr="00F60182">
        <w:tc>
          <w:tcPr>
            <w:tcW w:w="726" w:type="dxa"/>
          </w:tcPr>
          <w:p w14:paraId="4853DDD1"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22</w:t>
            </w:r>
          </w:p>
        </w:tc>
        <w:tc>
          <w:tcPr>
            <w:tcW w:w="1846" w:type="dxa"/>
          </w:tcPr>
          <w:p w14:paraId="547182B3"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Thêm tài khoản người dùng</w:t>
            </w:r>
          </w:p>
        </w:tc>
        <w:tc>
          <w:tcPr>
            <w:tcW w:w="1413" w:type="dxa"/>
          </w:tcPr>
          <w:p w14:paraId="21AFFCD3" w14:textId="1BD17344"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1499" w:type="dxa"/>
          </w:tcPr>
          <w:p w14:paraId="7782DE6D" w14:textId="77777777"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729BE924" w14:textId="77777777" w:rsidR="00CB3484" w:rsidRPr="00191BF9" w:rsidRDefault="00CB3484" w:rsidP="00CB3484">
            <w:pPr>
              <w:pStyle w:val="BodyText"/>
              <w:jc w:val="left"/>
              <w:rPr>
                <w:rFonts w:asciiTheme="minorHAnsi" w:hAnsiTheme="minorHAnsi" w:cstheme="minorHAnsi"/>
                <w:sz w:val="22"/>
                <w:szCs w:val="22"/>
                <w:lang w:val="vi-VN"/>
              </w:rPr>
            </w:pPr>
            <w:r w:rsidRPr="00C427F5">
              <w:rPr>
                <w:rFonts w:asciiTheme="minorHAnsi" w:hAnsiTheme="minorHAnsi" w:cstheme="minorHAnsi"/>
                <w:sz w:val="22"/>
                <w:szCs w:val="22"/>
                <w:lang w:val="vi-VN"/>
              </w:rPr>
              <w:t>Tạo thêm</w:t>
            </w:r>
            <w:r>
              <w:rPr>
                <w:rFonts w:asciiTheme="minorHAnsi" w:hAnsiTheme="minorHAnsi" w:cstheme="minorHAnsi"/>
                <w:sz w:val="22"/>
                <w:szCs w:val="22"/>
                <w:lang w:val="vi-VN"/>
              </w:rPr>
              <w:t xml:space="preserve"> một</w:t>
            </w:r>
            <w:r w:rsidRPr="00C427F5">
              <w:rPr>
                <w:rFonts w:asciiTheme="minorHAnsi" w:hAnsiTheme="minorHAnsi" w:cstheme="minorHAnsi"/>
                <w:sz w:val="22"/>
                <w:szCs w:val="22"/>
                <w:lang w:val="vi-VN"/>
              </w:rPr>
              <w:t xml:space="preserve"> tài khoản người dùng</w:t>
            </w:r>
            <w:r>
              <w:rPr>
                <w:rFonts w:asciiTheme="minorHAnsi" w:hAnsiTheme="minorHAnsi" w:cstheme="minorHAnsi"/>
                <w:sz w:val="22"/>
                <w:szCs w:val="22"/>
                <w:lang w:val="vi-VN"/>
              </w:rPr>
              <w:t xml:space="preserve"> mới khác với tài khoản đã lập trước đó</w:t>
            </w:r>
            <w:r w:rsidRPr="00C427F5">
              <w:rPr>
                <w:rFonts w:asciiTheme="minorHAnsi" w:hAnsiTheme="minorHAnsi" w:cstheme="minorHAnsi"/>
                <w:sz w:val="22"/>
                <w:szCs w:val="22"/>
                <w:lang w:val="vi-VN"/>
              </w:rPr>
              <w:t xml:space="preserve"> và phân quyền tương ứng.</w:t>
            </w:r>
          </w:p>
        </w:tc>
      </w:tr>
      <w:tr w:rsidR="00CB3484" w:rsidRPr="00190EB0" w14:paraId="5B40A995" w14:textId="77777777" w:rsidTr="00F60182">
        <w:tc>
          <w:tcPr>
            <w:tcW w:w="726" w:type="dxa"/>
          </w:tcPr>
          <w:p w14:paraId="17AF5AE0"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23</w:t>
            </w:r>
          </w:p>
        </w:tc>
        <w:tc>
          <w:tcPr>
            <w:tcW w:w="1846" w:type="dxa"/>
          </w:tcPr>
          <w:p w14:paraId="3D3DFFC5"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Sửa thông tin tài khoản</w:t>
            </w:r>
          </w:p>
        </w:tc>
        <w:tc>
          <w:tcPr>
            <w:tcW w:w="1413" w:type="dxa"/>
          </w:tcPr>
          <w:p w14:paraId="0E89EB7B" w14:textId="7121B376"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1499" w:type="dxa"/>
          </w:tcPr>
          <w:p w14:paraId="5C1B8907" w14:textId="5A48BA19"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2764A5FD" w14:textId="77777777" w:rsidR="00CB3484" w:rsidRPr="00191BF9" w:rsidRDefault="00CB3484" w:rsidP="00CB3484">
            <w:pPr>
              <w:pStyle w:val="BodyText"/>
              <w:jc w:val="left"/>
              <w:rPr>
                <w:rFonts w:asciiTheme="minorHAnsi" w:hAnsiTheme="minorHAnsi" w:cstheme="minorHAnsi"/>
                <w:sz w:val="22"/>
                <w:szCs w:val="22"/>
                <w:lang w:val="vi-VN"/>
              </w:rPr>
            </w:pPr>
            <w:r w:rsidRPr="00C427F5">
              <w:rPr>
                <w:rFonts w:asciiTheme="minorHAnsi" w:hAnsiTheme="minorHAnsi" w:cstheme="minorHAnsi"/>
                <w:sz w:val="22"/>
                <w:szCs w:val="22"/>
                <w:lang w:val="vi-VN"/>
              </w:rPr>
              <w:t>Cập nhật</w:t>
            </w:r>
            <w:r>
              <w:rPr>
                <w:rFonts w:asciiTheme="minorHAnsi" w:hAnsiTheme="minorHAnsi" w:cstheme="minorHAnsi"/>
                <w:sz w:val="22"/>
                <w:szCs w:val="22"/>
                <w:lang w:val="vi-VN"/>
              </w:rPr>
              <w:t xml:space="preserve"> lại các</w:t>
            </w:r>
            <w:r w:rsidRPr="00C427F5">
              <w:rPr>
                <w:rFonts w:asciiTheme="minorHAnsi" w:hAnsiTheme="minorHAnsi" w:cstheme="minorHAnsi"/>
                <w:sz w:val="22"/>
                <w:szCs w:val="22"/>
                <w:lang w:val="vi-VN"/>
              </w:rPr>
              <w:t xml:space="preserve"> thông tin tài khoản như email, họ tên, số điện thoại,…</w:t>
            </w:r>
            <w:r>
              <w:rPr>
                <w:rFonts w:asciiTheme="minorHAnsi" w:hAnsiTheme="minorHAnsi" w:cstheme="minorHAnsi"/>
                <w:sz w:val="22"/>
                <w:szCs w:val="22"/>
                <w:lang w:val="vi-VN"/>
              </w:rPr>
              <w:t xml:space="preserve"> khi có yêu cầu thay đổi từ người dùng</w:t>
            </w:r>
          </w:p>
        </w:tc>
      </w:tr>
      <w:tr w:rsidR="00CB3484" w:rsidRPr="00190EB0" w14:paraId="6CACD7FB" w14:textId="77777777" w:rsidTr="00F60182">
        <w:tc>
          <w:tcPr>
            <w:tcW w:w="726" w:type="dxa"/>
          </w:tcPr>
          <w:p w14:paraId="5AB6AEB1"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24</w:t>
            </w:r>
          </w:p>
        </w:tc>
        <w:tc>
          <w:tcPr>
            <w:tcW w:w="1846" w:type="dxa"/>
          </w:tcPr>
          <w:p w14:paraId="2D5895EB"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Xóa tài khoản</w:t>
            </w:r>
          </w:p>
        </w:tc>
        <w:tc>
          <w:tcPr>
            <w:tcW w:w="1413" w:type="dxa"/>
          </w:tcPr>
          <w:p w14:paraId="3A7C1523" w14:textId="7E6E43FC"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en-US"/>
              </w:rPr>
              <w:t>Quản trị viên</w:t>
            </w:r>
          </w:p>
        </w:tc>
        <w:tc>
          <w:tcPr>
            <w:tcW w:w="1499" w:type="dxa"/>
          </w:tcPr>
          <w:p w14:paraId="4543C578" w14:textId="331835B6"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53FB59B2" w14:textId="77777777" w:rsidR="00CB3484" w:rsidRPr="00C427F5" w:rsidRDefault="00CB3484" w:rsidP="00CB3484">
            <w:pPr>
              <w:pStyle w:val="BodyText"/>
              <w:jc w:val="left"/>
              <w:rPr>
                <w:rFonts w:asciiTheme="minorHAnsi" w:hAnsiTheme="minorHAnsi" w:cstheme="minorHAnsi"/>
                <w:sz w:val="22"/>
                <w:szCs w:val="22"/>
                <w:lang w:val="vi-VN"/>
              </w:rPr>
            </w:pPr>
            <w:r w:rsidRPr="00C427F5">
              <w:rPr>
                <w:rFonts w:asciiTheme="minorHAnsi" w:hAnsiTheme="minorHAnsi" w:cstheme="minorHAnsi"/>
                <w:sz w:val="22"/>
                <w:szCs w:val="22"/>
                <w:lang w:val="vi-VN"/>
              </w:rPr>
              <w:t xml:space="preserve">Vô hiệu hóa hoặc xóa tài khoản không còn sử </w:t>
            </w:r>
            <w:r>
              <w:rPr>
                <w:rFonts w:asciiTheme="minorHAnsi" w:hAnsiTheme="minorHAnsi" w:cstheme="minorHAnsi"/>
                <w:sz w:val="22"/>
                <w:szCs w:val="22"/>
                <w:lang w:val="vi-VN"/>
              </w:rPr>
              <w:t>dụng và các tài khoản bị trùng về thông tin</w:t>
            </w:r>
            <w:r w:rsidRPr="00C427F5">
              <w:rPr>
                <w:rFonts w:asciiTheme="minorHAnsi" w:hAnsiTheme="minorHAnsi" w:cstheme="minorHAnsi"/>
                <w:sz w:val="22"/>
                <w:szCs w:val="22"/>
                <w:lang w:val="vi-VN"/>
              </w:rPr>
              <w:t>.</w:t>
            </w:r>
          </w:p>
        </w:tc>
      </w:tr>
      <w:tr w:rsidR="00CB3484" w:rsidRPr="00190EB0" w14:paraId="7EE3D7F3" w14:textId="77777777" w:rsidTr="00F60182">
        <w:tc>
          <w:tcPr>
            <w:tcW w:w="726" w:type="dxa"/>
          </w:tcPr>
          <w:p w14:paraId="3DE69B9D" w14:textId="77777777" w:rsidR="00CB3484"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25</w:t>
            </w:r>
          </w:p>
        </w:tc>
        <w:tc>
          <w:tcPr>
            <w:tcW w:w="1846" w:type="dxa"/>
          </w:tcPr>
          <w:p w14:paraId="52ECB15F"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Thay đổi mật khẩu</w:t>
            </w:r>
          </w:p>
        </w:tc>
        <w:tc>
          <w:tcPr>
            <w:tcW w:w="1413" w:type="dxa"/>
          </w:tcPr>
          <w:p w14:paraId="5D5D7375" w14:textId="77777777" w:rsidR="00CB3484" w:rsidRPr="00351AAC" w:rsidRDefault="00CB3484" w:rsidP="00CB3484">
            <w:pPr>
              <w:pStyle w:val="BodyText"/>
              <w:jc w:val="center"/>
              <w:rPr>
                <w:rFonts w:asciiTheme="minorHAnsi" w:hAnsiTheme="minorHAnsi" w:cstheme="minorHAnsi"/>
                <w:sz w:val="22"/>
                <w:szCs w:val="22"/>
                <w:lang w:val="vi-VN"/>
              </w:rPr>
            </w:pPr>
            <w:r>
              <w:rPr>
                <w:rFonts w:asciiTheme="minorHAnsi" w:hAnsiTheme="minorHAnsi" w:cstheme="minorHAnsi"/>
                <w:sz w:val="22"/>
                <w:szCs w:val="22"/>
                <w:lang w:val="vi-VN"/>
              </w:rPr>
              <w:t>Quản trị viên</w:t>
            </w:r>
          </w:p>
        </w:tc>
        <w:tc>
          <w:tcPr>
            <w:tcW w:w="1499" w:type="dxa"/>
          </w:tcPr>
          <w:p w14:paraId="6523498F" w14:textId="77777777" w:rsidR="00CB3484" w:rsidRPr="00FB6067" w:rsidRDefault="00CB3484" w:rsidP="00CB3484">
            <w:pPr>
              <w:pStyle w:val="BodyText"/>
              <w:jc w:val="center"/>
              <w:rPr>
                <w:rFonts w:asciiTheme="minorHAnsi" w:hAnsiTheme="minorHAnsi" w:cstheme="minorHAnsi"/>
                <w:sz w:val="22"/>
                <w:szCs w:val="22"/>
                <w:lang w:val="vi-VN"/>
              </w:rPr>
            </w:pPr>
          </w:p>
        </w:tc>
        <w:tc>
          <w:tcPr>
            <w:tcW w:w="3911" w:type="dxa"/>
          </w:tcPr>
          <w:p w14:paraId="15C9EF09" w14:textId="77777777" w:rsidR="00CB3484" w:rsidRPr="00C427F5" w:rsidRDefault="00CB3484" w:rsidP="00CB3484">
            <w:pPr>
              <w:pStyle w:val="BodyText"/>
              <w:jc w:val="left"/>
              <w:rPr>
                <w:rFonts w:asciiTheme="minorHAnsi" w:hAnsiTheme="minorHAnsi" w:cstheme="minorHAnsi"/>
                <w:sz w:val="22"/>
                <w:szCs w:val="22"/>
                <w:lang w:val="vi-VN"/>
              </w:rPr>
            </w:pPr>
            <w:r>
              <w:rPr>
                <w:rFonts w:asciiTheme="minorHAnsi" w:hAnsiTheme="minorHAnsi" w:cstheme="minorHAnsi"/>
                <w:sz w:val="22"/>
                <w:szCs w:val="22"/>
                <w:lang w:val="vi-VN"/>
              </w:rPr>
              <w:t>Cấp lại mật khẩu và hủy mật khẩu trước đó khi có yêu cầu thay đổi từ người dùng</w:t>
            </w:r>
          </w:p>
        </w:tc>
      </w:tr>
    </w:tbl>
    <w:p w14:paraId="05E08183" w14:textId="77777777" w:rsidR="00B071EE" w:rsidRPr="00027CF4" w:rsidRDefault="00B071EE" w:rsidP="00B071EE">
      <w:pPr>
        <w:pStyle w:val="BodyText"/>
        <w:rPr>
          <w:lang w:val="vi-VN"/>
        </w:rPr>
      </w:pPr>
    </w:p>
    <w:p w14:paraId="0ACEE3AA" w14:textId="77777777" w:rsidR="00CB3484" w:rsidRDefault="00B071EE" w:rsidP="00CB3484">
      <w:pPr>
        <w:pStyle w:val="BodyText"/>
        <w:keepNext/>
        <w:jc w:val="center"/>
      </w:pPr>
      <w:r w:rsidRPr="0001556C">
        <w:rPr>
          <w:noProof/>
          <w:lang w:val="en-US"/>
        </w:rPr>
        <w:drawing>
          <wp:inline distT="0" distB="0" distL="0" distR="0" wp14:anchorId="5E81CEF7" wp14:editId="34EDB093">
            <wp:extent cx="5972175" cy="4382135"/>
            <wp:effectExtent l="0" t="0" r="9525" b="0"/>
            <wp:docPr id="111329105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91051" name="Picture 1" descr="A diagram of a computer&#10;&#10;AI-generated content may be incorrect."/>
                    <pic:cNvPicPr/>
                  </pic:nvPicPr>
                  <pic:blipFill>
                    <a:blip r:embed="rId10"/>
                    <a:stretch>
                      <a:fillRect/>
                    </a:stretch>
                  </pic:blipFill>
                  <pic:spPr>
                    <a:xfrm>
                      <a:off x="0" y="0"/>
                      <a:ext cx="5972175" cy="4382135"/>
                    </a:xfrm>
                    <a:prstGeom prst="rect">
                      <a:avLst/>
                    </a:prstGeom>
                  </pic:spPr>
                </pic:pic>
              </a:graphicData>
            </a:graphic>
          </wp:inline>
        </w:drawing>
      </w:r>
    </w:p>
    <w:p w14:paraId="10D5385D" w14:textId="17A2F9B2" w:rsidR="00B071EE" w:rsidRDefault="00CB3484" w:rsidP="00CB3484">
      <w:pPr>
        <w:pStyle w:val="Caption"/>
        <w:rPr>
          <w:lang w:val="vi-VN"/>
        </w:rPr>
      </w:pPr>
      <w:r>
        <w:t xml:space="preserve">Hình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Hình \* ARABIC \s 1 </w:instrText>
      </w:r>
      <w:r>
        <w:fldChar w:fldCharType="separate"/>
      </w:r>
      <w:r>
        <w:rPr>
          <w:noProof/>
        </w:rPr>
        <w:t>1</w:t>
      </w:r>
      <w:r>
        <w:fldChar w:fldCharType="end"/>
      </w:r>
      <w:r>
        <w:t xml:space="preserve"> Biểu đồ ngữ cảnh</w:t>
      </w:r>
    </w:p>
    <w:p w14:paraId="346BDBD3" w14:textId="77777777" w:rsidR="00CB3484" w:rsidRDefault="00B071EE" w:rsidP="00CB3484">
      <w:pPr>
        <w:pStyle w:val="BodyText"/>
        <w:keepNext/>
        <w:jc w:val="center"/>
      </w:pPr>
      <w:r w:rsidRPr="00331C42">
        <w:rPr>
          <w:noProof/>
          <w:lang w:val="en-US"/>
        </w:rPr>
        <w:drawing>
          <wp:inline distT="0" distB="0" distL="0" distR="0" wp14:anchorId="1D9BBEE3" wp14:editId="7AF6C8E0">
            <wp:extent cx="5972175" cy="2336165"/>
            <wp:effectExtent l="0" t="0" r="9525" b="6985"/>
            <wp:docPr id="18110725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2558" name="Picture 1" descr="A diagram of a diagram&#10;&#10;AI-generated content may be incorrect."/>
                    <pic:cNvPicPr/>
                  </pic:nvPicPr>
                  <pic:blipFill>
                    <a:blip r:embed="rId11"/>
                    <a:stretch>
                      <a:fillRect/>
                    </a:stretch>
                  </pic:blipFill>
                  <pic:spPr>
                    <a:xfrm>
                      <a:off x="0" y="0"/>
                      <a:ext cx="5972175" cy="2336165"/>
                    </a:xfrm>
                    <a:prstGeom prst="rect">
                      <a:avLst/>
                    </a:prstGeom>
                  </pic:spPr>
                </pic:pic>
              </a:graphicData>
            </a:graphic>
          </wp:inline>
        </w:drawing>
      </w:r>
    </w:p>
    <w:p w14:paraId="5EDFFCFC" w14:textId="1CD9F071" w:rsidR="00B071EE" w:rsidRDefault="00CB3484" w:rsidP="00CB3484">
      <w:pPr>
        <w:pStyle w:val="Caption"/>
        <w:rPr>
          <w:lang w:val="vi-VN"/>
        </w:rPr>
      </w:pPr>
      <w:r>
        <w:t xml:space="preserve">Hình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Hình \* ARABIC \s 1 </w:instrText>
      </w:r>
      <w:r>
        <w:fldChar w:fldCharType="separate"/>
      </w:r>
      <w:r>
        <w:rPr>
          <w:noProof/>
        </w:rPr>
        <w:t>2</w:t>
      </w:r>
      <w:r>
        <w:fldChar w:fldCharType="end"/>
      </w:r>
      <w:r>
        <w:t xml:space="preserve"> Biểu đồ phân cấp chức năng</w:t>
      </w:r>
    </w:p>
    <w:p w14:paraId="51F92809" w14:textId="77777777" w:rsidR="00B071EE" w:rsidRPr="00331C42" w:rsidRDefault="00B071EE" w:rsidP="00B071EE">
      <w:pPr>
        <w:pStyle w:val="BodyText"/>
        <w:rPr>
          <w:lang w:val="vi-VN"/>
        </w:rPr>
      </w:pPr>
    </w:p>
    <w:p w14:paraId="45CBB109" w14:textId="0CEF2D73" w:rsidR="00001536" w:rsidRPr="00001536" w:rsidRDefault="00001536" w:rsidP="00001536">
      <w:pPr>
        <w:pStyle w:val="BodyText"/>
        <w:rPr>
          <w:lang w:val="en-US"/>
        </w:rPr>
      </w:pPr>
    </w:p>
    <w:p w14:paraId="32538DE6" w14:textId="66862EEC" w:rsidR="00517BE6" w:rsidRDefault="00B071EE" w:rsidP="00B071EE">
      <w:pPr>
        <w:pStyle w:val="Heading2"/>
      </w:pPr>
      <w:bookmarkStart w:id="41" w:name="_Toc196170307"/>
      <w:r>
        <w:t>3.</w:t>
      </w:r>
      <w:r w:rsidR="00001536">
        <w:t>Đặc tả tính năng</w:t>
      </w:r>
      <w:bookmarkEnd w:id="41"/>
    </w:p>
    <w:p w14:paraId="28F613B4" w14:textId="77777777" w:rsidR="00B071EE" w:rsidRDefault="00B071EE" w:rsidP="00B071EE">
      <w:pPr>
        <w:pStyle w:val="Heading2"/>
      </w:pPr>
      <w:bookmarkStart w:id="42" w:name="_Toc196170308"/>
      <w:r>
        <w:t>3.1 Đặc tả tính năng "Tạo tài khoản"</w:t>
      </w:r>
      <w:bookmarkEnd w:id="42"/>
    </w:p>
    <w:p w14:paraId="035EA780" w14:textId="77777777" w:rsidR="00B071EE" w:rsidRDefault="00B071EE" w:rsidP="00B071EE">
      <w:pPr>
        <w:pStyle w:val="Heading3"/>
      </w:pPr>
      <w:bookmarkStart w:id="43" w:name="_Toc196170309"/>
      <w:r>
        <w:t>3.1.1 Mô tả và Mức độ ưu tiên</w:t>
      </w:r>
      <w:bookmarkEnd w:id="43"/>
    </w:p>
    <w:p w14:paraId="614C9B6F" w14:textId="77777777" w:rsidR="00B071EE" w:rsidRDefault="00B071EE" w:rsidP="00B071EE">
      <w:pPr>
        <w:pStyle w:val="NormalWeb"/>
      </w:pPr>
      <w:r>
        <w:rPr>
          <w:rStyle w:val="Strong"/>
        </w:rPr>
        <w:t>Mô tả:</w:t>
      </w:r>
      <w:r>
        <w:t xml:space="preserve"> Tính năng này cho phép thí sinh tự tạo tài khoản trên hệ thống để đăng ký tham gia các kỳ thi cấp chứng chỉ ứng dụng CNTT cơ bản.</w:t>
      </w:r>
    </w:p>
    <w:p w14:paraId="52F3EB88" w14:textId="77777777" w:rsidR="00B071EE" w:rsidRDefault="00B071EE" w:rsidP="00B071EE">
      <w:pPr>
        <w:pStyle w:val="NormalWeb"/>
      </w:pPr>
      <w:r>
        <w:rPr>
          <w:rStyle w:val="Strong"/>
        </w:rPr>
        <w:t>Mức độ ưu tiên:</w:t>
      </w:r>
      <w:r>
        <w:t xml:space="preserve"> Cao</w:t>
      </w:r>
    </w:p>
    <w:p w14:paraId="729FA40F" w14:textId="77777777" w:rsidR="00B071EE" w:rsidRDefault="00B071EE" w:rsidP="00B071EE">
      <w:pPr>
        <w:pStyle w:val="Heading3"/>
      </w:pPr>
      <w:bookmarkStart w:id="44" w:name="_Toc196170310"/>
      <w:r>
        <w:t>3.1.2 Chuỗi kích thích/phản hồi</w:t>
      </w:r>
      <w:bookmarkEnd w:id="44"/>
    </w:p>
    <w:p w14:paraId="7165C39D" w14:textId="77777777" w:rsidR="00B071EE" w:rsidRDefault="00B071EE" w:rsidP="007009AE">
      <w:pPr>
        <w:numPr>
          <w:ilvl w:val="0"/>
          <w:numId w:val="36"/>
        </w:numPr>
        <w:spacing w:before="100" w:beforeAutospacing="1" w:after="100" w:afterAutospacing="1"/>
        <w:jc w:val="left"/>
      </w:pPr>
      <w:r>
        <w:t>Thí sinh truy cập vào trang chủ của hệ thống</w:t>
      </w:r>
    </w:p>
    <w:p w14:paraId="680E5B17" w14:textId="77777777" w:rsidR="00B071EE" w:rsidRDefault="00B071EE" w:rsidP="007009AE">
      <w:pPr>
        <w:numPr>
          <w:ilvl w:val="0"/>
          <w:numId w:val="36"/>
        </w:numPr>
        <w:spacing w:before="100" w:beforeAutospacing="1" w:after="100" w:afterAutospacing="1"/>
        <w:jc w:val="left"/>
      </w:pPr>
      <w:r>
        <w:t>Hệ thống hiển thị trang chủ với tùy chọn "Đăng ký"</w:t>
      </w:r>
    </w:p>
    <w:p w14:paraId="09C96158" w14:textId="77777777" w:rsidR="00B071EE" w:rsidRDefault="00B071EE" w:rsidP="007009AE">
      <w:pPr>
        <w:numPr>
          <w:ilvl w:val="0"/>
          <w:numId w:val="36"/>
        </w:numPr>
        <w:spacing w:before="100" w:beforeAutospacing="1" w:after="100" w:afterAutospacing="1"/>
        <w:jc w:val="left"/>
      </w:pPr>
      <w:r>
        <w:t>Thí sinh chọn tùy chọn "Đăng ký"</w:t>
      </w:r>
    </w:p>
    <w:p w14:paraId="0DA8143C" w14:textId="77777777" w:rsidR="00B071EE" w:rsidRDefault="00B071EE" w:rsidP="007009AE">
      <w:pPr>
        <w:numPr>
          <w:ilvl w:val="0"/>
          <w:numId w:val="36"/>
        </w:numPr>
        <w:spacing w:before="100" w:beforeAutospacing="1" w:after="100" w:afterAutospacing="1"/>
        <w:jc w:val="left"/>
      </w:pPr>
      <w:r>
        <w:t>Hệ thống hiển thị form đăng ký với các trường thông tin cần thiết</w:t>
      </w:r>
    </w:p>
    <w:p w14:paraId="041CFC2C" w14:textId="77777777" w:rsidR="00B071EE" w:rsidRDefault="00B071EE" w:rsidP="007009AE">
      <w:pPr>
        <w:numPr>
          <w:ilvl w:val="0"/>
          <w:numId w:val="36"/>
        </w:numPr>
        <w:spacing w:before="100" w:beforeAutospacing="1" w:after="100" w:afterAutospacing="1"/>
        <w:jc w:val="left"/>
      </w:pPr>
      <w:r>
        <w:t>Thí sinh điền đầy đủ thông tin vào form đăng ký và gửi</w:t>
      </w:r>
    </w:p>
    <w:p w14:paraId="6702C434" w14:textId="77777777" w:rsidR="00B071EE" w:rsidRDefault="00B071EE" w:rsidP="007009AE">
      <w:pPr>
        <w:numPr>
          <w:ilvl w:val="0"/>
          <w:numId w:val="36"/>
        </w:numPr>
        <w:spacing w:before="100" w:beforeAutospacing="1" w:after="100" w:afterAutospacing="1"/>
        <w:jc w:val="left"/>
      </w:pPr>
      <w:r>
        <w:t xml:space="preserve">Hệ thống kiểm tra tính hợp lệ của thông tin: </w:t>
      </w:r>
    </w:p>
    <w:p w14:paraId="702DDCC6" w14:textId="77777777" w:rsidR="00B071EE" w:rsidRDefault="00B071EE" w:rsidP="007009AE">
      <w:pPr>
        <w:numPr>
          <w:ilvl w:val="1"/>
          <w:numId w:val="36"/>
        </w:numPr>
        <w:spacing w:before="100" w:beforeAutospacing="1" w:after="100" w:afterAutospacing="1"/>
        <w:jc w:val="left"/>
      </w:pPr>
      <w:r>
        <w:t>Nếu thông tin hợp lệ: Hệ thống tạo tài khoản và hiển thị thông báo thành công</w:t>
      </w:r>
    </w:p>
    <w:p w14:paraId="2A7B88A0" w14:textId="77777777" w:rsidR="00B071EE" w:rsidRDefault="00B071EE" w:rsidP="007009AE">
      <w:pPr>
        <w:numPr>
          <w:ilvl w:val="1"/>
          <w:numId w:val="36"/>
        </w:numPr>
        <w:spacing w:before="100" w:beforeAutospacing="1" w:after="100" w:afterAutospacing="1"/>
        <w:jc w:val="left"/>
      </w:pPr>
      <w:r>
        <w:t>Nếu thông tin không hợp lệ: Hệ thống hiển thị thông báo lỗi và yêu cầu nhập lại</w:t>
      </w:r>
    </w:p>
    <w:p w14:paraId="60351CCB" w14:textId="77777777" w:rsidR="00B071EE" w:rsidRDefault="00B071EE" w:rsidP="00B071EE">
      <w:pPr>
        <w:pStyle w:val="Heading3"/>
      </w:pPr>
      <w:bookmarkStart w:id="45" w:name="_Toc196170311"/>
      <w:r>
        <w:t>3.1.3 Yêu cầu chức năng</w:t>
      </w:r>
      <w:bookmarkEnd w:id="45"/>
    </w:p>
    <w:p w14:paraId="709E7A33" w14:textId="77777777" w:rsidR="00B071EE" w:rsidRDefault="00B071EE" w:rsidP="007009AE">
      <w:pPr>
        <w:numPr>
          <w:ilvl w:val="0"/>
          <w:numId w:val="37"/>
        </w:numPr>
        <w:spacing w:before="100" w:beforeAutospacing="1" w:after="100" w:afterAutospacing="1"/>
        <w:jc w:val="left"/>
      </w:pPr>
      <w:r>
        <w:rPr>
          <w:rStyle w:val="Strong"/>
        </w:rPr>
        <w:t>TK-01:</w:t>
      </w:r>
      <w:r>
        <w:t xml:space="preserve"> Hệ thống phải cung cấp form đăng ký với các trường thông tin bắt buộc: họ và tên, ngày sinh, địa chỉ, số điện thoại, email, tên đăng nhập, mật khẩu.</w:t>
      </w:r>
    </w:p>
    <w:p w14:paraId="0AC2EA4C" w14:textId="77777777" w:rsidR="00B071EE" w:rsidRDefault="00B071EE" w:rsidP="007009AE">
      <w:pPr>
        <w:numPr>
          <w:ilvl w:val="0"/>
          <w:numId w:val="37"/>
        </w:numPr>
        <w:spacing w:before="100" w:beforeAutospacing="1" w:after="100" w:afterAutospacing="1"/>
        <w:jc w:val="left"/>
      </w:pPr>
      <w:r>
        <w:rPr>
          <w:rStyle w:val="Strong"/>
        </w:rPr>
        <w:t>TK-02:</w:t>
      </w:r>
      <w:r>
        <w:t xml:space="preserve"> Hệ thống phải kiểm tra tính duy nhất của tên đăng nhập và email, không cho phép trùng lặp với người dùng đã tồn tại.</w:t>
      </w:r>
    </w:p>
    <w:p w14:paraId="72A30B25" w14:textId="77777777" w:rsidR="00B071EE" w:rsidRDefault="00B071EE" w:rsidP="007009AE">
      <w:pPr>
        <w:numPr>
          <w:ilvl w:val="0"/>
          <w:numId w:val="37"/>
        </w:numPr>
        <w:spacing w:before="100" w:beforeAutospacing="1" w:after="100" w:afterAutospacing="1"/>
        <w:jc w:val="left"/>
      </w:pPr>
      <w:r>
        <w:rPr>
          <w:rStyle w:val="Strong"/>
        </w:rPr>
        <w:t>TK-03:</w:t>
      </w:r>
      <w:r>
        <w:t xml:space="preserve"> Hệ thống phải kiểm tra tính hợp lệ của email (định dạng email chuẩn).</w:t>
      </w:r>
    </w:p>
    <w:p w14:paraId="73EF8AB7" w14:textId="77777777" w:rsidR="00B071EE" w:rsidRDefault="00B071EE" w:rsidP="007009AE">
      <w:pPr>
        <w:numPr>
          <w:ilvl w:val="0"/>
          <w:numId w:val="37"/>
        </w:numPr>
        <w:spacing w:before="100" w:beforeAutospacing="1" w:after="100" w:afterAutospacing="1"/>
        <w:jc w:val="left"/>
      </w:pPr>
      <w:r>
        <w:rPr>
          <w:rStyle w:val="Strong"/>
        </w:rPr>
        <w:t>TK-04:</w:t>
      </w:r>
      <w:r>
        <w:t xml:space="preserve"> Hệ thống phải yêu cầu mật khẩu có độ phức tạp tối thiểu (ít nhất 8 ký tự, bao gồm chữ hoa, chữ thường, số).</w:t>
      </w:r>
    </w:p>
    <w:p w14:paraId="47A98D7C" w14:textId="77777777" w:rsidR="00B071EE" w:rsidRDefault="00B071EE" w:rsidP="007009AE">
      <w:pPr>
        <w:numPr>
          <w:ilvl w:val="0"/>
          <w:numId w:val="37"/>
        </w:numPr>
        <w:spacing w:before="100" w:beforeAutospacing="1" w:after="100" w:afterAutospacing="1"/>
        <w:jc w:val="left"/>
      </w:pPr>
      <w:r>
        <w:rPr>
          <w:rStyle w:val="Strong"/>
        </w:rPr>
        <w:t>TK-05:</w:t>
      </w:r>
      <w:r>
        <w:t xml:space="preserve"> Hệ thống phải mã hóa mật khẩu trước khi lưu vào cơ sở dữ liệu.</w:t>
      </w:r>
    </w:p>
    <w:p w14:paraId="4EA5A364" w14:textId="77777777" w:rsidR="00B071EE" w:rsidRDefault="00B071EE" w:rsidP="007009AE">
      <w:pPr>
        <w:numPr>
          <w:ilvl w:val="0"/>
          <w:numId w:val="37"/>
        </w:numPr>
        <w:spacing w:before="100" w:beforeAutospacing="1" w:after="100" w:afterAutospacing="1"/>
        <w:jc w:val="left"/>
      </w:pPr>
      <w:r>
        <w:rPr>
          <w:rStyle w:val="Strong"/>
        </w:rPr>
        <w:t>TK-06:</w:t>
      </w:r>
      <w:r>
        <w:t xml:space="preserve"> Sau khi đăng ký thành công, hệ thống phải gửi email xác nhận đến địa chỉ email của thí sinh.</w:t>
      </w:r>
    </w:p>
    <w:p w14:paraId="437A08E5" w14:textId="77777777" w:rsidR="00B071EE" w:rsidRDefault="00B071EE" w:rsidP="007009AE">
      <w:pPr>
        <w:numPr>
          <w:ilvl w:val="0"/>
          <w:numId w:val="37"/>
        </w:numPr>
        <w:spacing w:before="100" w:beforeAutospacing="1" w:after="100" w:afterAutospacing="1"/>
        <w:jc w:val="left"/>
      </w:pPr>
      <w:r>
        <w:rPr>
          <w:rStyle w:val="Strong"/>
        </w:rPr>
        <w:t>TK-07:</w:t>
      </w:r>
      <w:r>
        <w:t xml:space="preserve"> Hệ thống phải lưu trữ thời gian tạo tài khoản.</w:t>
      </w:r>
    </w:p>
    <w:p w14:paraId="3BB423AA" w14:textId="77777777" w:rsidR="00B071EE" w:rsidRDefault="00B071EE" w:rsidP="00B071EE">
      <w:pPr>
        <w:pStyle w:val="Heading2"/>
      </w:pPr>
      <w:bookmarkStart w:id="46" w:name="_Toc196170312"/>
      <w:r>
        <w:t>3.2 Đặc tả tính năng "Đăng nhập"</w:t>
      </w:r>
      <w:bookmarkEnd w:id="46"/>
    </w:p>
    <w:p w14:paraId="08C90EDF" w14:textId="77777777" w:rsidR="00B071EE" w:rsidRDefault="00B071EE" w:rsidP="00B071EE">
      <w:pPr>
        <w:pStyle w:val="Heading3"/>
      </w:pPr>
      <w:bookmarkStart w:id="47" w:name="_Toc196170313"/>
      <w:r>
        <w:t>3.2.1 Mô tả và Mức độ ưu tiên</w:t>
      </w:r>
      <w:bookmarkEnd w:id="47"/>
    </w:p>
    <w:p w14:paraId="244C39E2" w14:textId="77777777" w:rsidR="00B071EE" w:rsidRDefault="00B071EE" w:rsidP="00B071EE">
      <w:pPr>
        <w:pStyle w:val="NormalWeb"/>
      </w:pPr>
      <w:r>
        <w:rPr>
          <w:rStyle w:val="Strong"/>
        </w:rPr>
        <w:t>Mô tả:</w:t>
      </w:r>
      <w:r>
        <w:t xml:space="preserve"> Tính năng này cho phép người dùng (thí sinh, nhân viên quản lý, giám thị) đăng nhập vào hệ thống để sử dụng các chức năng phù hợp với vai trò của mình.</w:t>
      </w:r>
    </w:p>
    <w:p w14:paraId="1B5567C6" w14:textId="77777777" w:rsidR="00B071EE" w:rsidRDefault="00B071EE" w:rsidP="00B071EE">
      <w:pPr>
        <w:pStyle w:val="NormalWeb"/>
      </w:pPr>
      <w:r>
        <w:rPr>
          <w:rStyle w:val="Strong"/>
        </w:rPr>
        <w:t>Mức độ ưu tiên:</w:t>
      </w:r>
      <w:r>
        <w:t xml:space="preserve"> Cao</w:t>
      </w:r>
    </w:p>
    <w:p w14:paraId="367AD426" w14:textId="77777777" w:rsidR="00B071EE" w:rsidRDefault="00B071EE" w:rsidP="00B071EE">
      <w:pPr>
        <w:pStyle w:val="Heading3"/>
      </w:pPr>
      <w:bookmarkStart w:id="48" w:name="_Toc196170314"/>
      <w:r>
        <w:t>3.2.2 Chuỗi kích thích/phản hồi</w:t>
      </w:r>
      <w:bookmarkEnd w:id="48"/>
    </w:p>
    <w:p w14:paraId="212978A5" w14:textId="77777777" w:rsidR="00B071EE" w:rsidRDefault="00B071EE" w:rsidP="007009AE">
      <w:pPr>
        <w:numPr>
          <w:ilvl w:val="0"/>
          <w:numId w:val="38"/>
        </w:numPr>
        <w:spacing w:before="100" w:beforeAutospacing="1" w:after="100" w:afterAutospacing="1"/>
        <w:jc w:val="left"/>
      </w:pPr>
      <w:r>
        <w:t>Người dùng truy cập vào trang chủ của hệ thống</w:t>
      </w:r>
    </w:p>
    <w:p w14:paraId="4F060651" w14:textId="77777777" w:rsidR="00B071EE" w:rsidRDefault="00B071EE" w:rsidP="007009AE">
      <w:pPr>
        <w:numPr>
          <w:ilvl w:val="0"/>
          <w:numId w:val="38"/>
        </w:numPr>
        <w:spacing w:before="100" w:beforeAutospacing="1" w:after="100" w:afterAutospacing="1"/>
        <w:jc w:val="left"/>
      </w:pPr>
      <w:r>
        <w:t>Hệ thống hiển thị trang chủ với tùy chọn "Đăng nhập"</w:t>
      </w:r>
    </w:p>
    <w:p w14:paraId="352D29FE" w14:textId="77777777" w:rsidR="00B071EE" w:rsidRDefault="00B071EE" w:rsidP="007009AE">
      <w:pPr>
        <w:numPr>
          <w:ilvl w:val="0"/>
          <w:numId w:val="38"/>
        </w:numPr>
        <w:spacing w:before="100" w:beforeAutospacing="1" w:after="100" w:afterAutospacing="1"/>
        <w:jc w:val="left"/>
      </w:pPr>
      <w:r>
        <w:t>Người dùng chọn tùy chọn "Đăng nhập"</w:t>
      </w:r>
    </w:p>
    <w:p w14:paraId="20B0C393" w14:textId="77777777" w:rsidR="00B071EE" w:rsidRDefault="00B071EE" w:rsidP="007009AE">
      <w:pPr>
        <w:numPr>
          <w:ilvl w:val="0"/>
          <w:numId w:val="38"/>
        </w:numPr>
        <w:spacing w:before="100" w:beforeAutospacing="1" w:after="100" w:afterAutospacing="1"/>
        <w:jc w:val="left"/>
      </w:pPr>
      <w:r>
        <w:t>Hệ thống hiển thị form đăng nhập yêu cầu tên đăng nhập và mật khẩu</w:t>
      </w:r>
    </w:p>
    <w:p w14:paraId="384BB120" w14:textId="77777777" w:rsidR="00B071EE" w:rsidRDefault="00B071EE" w:rsidP="007009AE">
      <w:pPr>
        <w:numPr>
          <w:ilvl w:val="0"/>
          <w:numId w:val="38"/>
        </w:numPr>
        <w:spacing w:before="100" w:beforeAutospacing="1" w:after="100" w:afterAutospacing="1"/>
        <w:jc w:val="left"/>
      </w:pPr>
      <w:r>
        <w:t>Người dùng điền tên đăng nhập và mật khẩu</w:t>
      </w:r>
    </w:p>
    <w:p w14:paraId="4AD6E07B" w14:textId="77777777" w:rsidR="00B071EE" w:rsidRDefault="00B071EE" w:rsidP="007009AE">
      <w:pPr>
        <w:numPr>
          <w:ilvl w:val="0"/>
          <w:numId w:val="38"/>
        </w:numPr>
        <w:spacing w:before="100" w:beforeAutospacing="1" w:after="100" w:afterAutospacing="1"/>
        <w:jc w:val="left"/>
      </w:pPr>
      <w:r>
        <w:t xml:space="preserve">Hệ thống kiểm tra thông tin đăng nhập: </w:t>
      </w:r>
    </w:p>
    <w:p w14:paraId="306EAFF1" w14:textId="77777777" w:rsidR="00B071EE" w:rsidRDefault="00B071EE" w:rsidP="007009AE">
      <w:pPr>
        <w:numPr>
          <w:ilvl w:val="1"/>
          <w:numId w:val="38"/>
        </w:numPr>
        <w:spacing w:before="100" w:beforeAutospacing="1" w:after="100" w:afterAutospacing="1"/>
        <w:jc w:val="left"/>
      </w:pPr>
      <w:r>
        <w:t>Nếu thông tin chính xác: Hệ thống đăng nhập thành công và chuyển hướng đến trang chức năng tương ứng với vai trò người dùng</w:t>
      </w:r>
    </w:p>
    <w:p w14:paraId="2160818D" w14:textId="77777777" w:rsidR="00B071EE" w:rsidRDefault="00B071EE" w:rsidP="007009AE">
      <w:pPr>
        <w:numPr>
          <w:ilvl w:val="1"/>
          <w:numId w:val="38"/>
        </w:numPr>
        <w:spacing w:before="100" w:beforeAutospacing="1" w:after="100" w:afterAutospacing="1"/>
        <w:jc w:val="left"/>
      </w:pPr>
      <w:r>
        <w:t>Nếu thông tin không chính xác: Hệ thống hiển thị thông báo lỗi và yêu cầu nhập lại</w:t>
      </w:r>
    </w:p>
    <w:p w14:paraId="0E56BF44" w14:textId="77777777" w:rsidR="00B071EE" w:rsidRDefault="00B071EE" w:rsidP="00B071EE">
      <w:pPr>
        <w:pStyle w:val="Heading3"/>
      </w:pPr>
      <w:bookmarkStart w:id="49" w:name="_Toc196170315"/>
      <w:r>
        <w:t>3.2.3 Yêu cầu chức năng</w:t>
      </w:r>
      <w:bookmarkEnd w:id="49"/>
    </w:p>
    <w:p w14:paraId="30F43A4B" w14:textId="77777777" w:rsidR="00B071EE" w:rsidRDefault="00B071EE" w:rsidP="007009AE">
      <w:pPr>
        <w:numPr>
          <w:ilvl w:val="0"/>
          <w:numId w:val="39"/>
        </w:numPr>
        <w:spacing w:before="100" w:beforeAutospacing="1" w:after="100" w:afterAutospacing="1"/>
        <w:jc w:val="left"/>
      </w:pPr>
      <w:r>
        <w:rPr>
          <w:rStyle w:val="Strong"/>
        </w:rPr>
        <w:t>DN-01:</w:t>
      </w:r>
      <w:r>
        <w:t xml:space="preserve"> Hệ thống phải cung cấp form đăng nhập với các trường: tên đăng nhập, mật khẩu.</w:t>
      </w:r>
    </w:p>
    <w:p w14:paraId="246D17A1" w14:textId="77777777" w:rsidR="00B071EE" w:rsidRDefault="00B071EE" w:rsidP="007009AE">
      <w:pPr>
        <w:numPr>
          <w:ilvl w:val="0"/>
          <w:numId w:val="39"/>
        </w:numPr>
        <w:spacing w:before="100" w:beforeAutospacing="1" w:after="100" w:afterAutospacing="1"/>
        <w:jc w:val="left"/>
      </w:pPr>
      <w:r>
        <w:rPr>
          <w:rStyle w:val="Strong"/>
        </w:rPr>
        <w:t>DN-02:</w:t>
      </w:r>
      <w:r>
        <w:t xml:space="preserve"> Hệ thống phải kiểm tra tính hợp lệ của thông tin đăng nhập bằng cách đối chiếu với cơ sở dữ liệu.</w:t>
      </w:r>
    </w:p>
    <w:p w14:paraId="083040CD" w14:textId="77777777" w:rsidR="00B071EE" w:rsidRDefault="00B071EE" w:rsidP="007009AE">
      <w:pPr>
        <w:numPr>
          <w:ilvl w:val="0"/>
          <w:numId w:val="39"/>
        </w:numPr>
        <w:spacing w:before="100" w:beforeAutospacing="1" w:after="100" w:afterAutospacing="1"/>
        <w:jc w:val="left"/>
      </w:pPr>
      <w:r>
        <w:rPr>
          <w:rStyle w:val="Strong"/>
        </w:rPr>
        <w:t>DN-03:</w:t>
      </w:r>
      <w:r>
        <w:t xml:space="preserve"> Hệ thống phải mã hóa mật khẩu khi truyền từ client lên server.</w:t>
      </w:r>
    </w:p>
    <w:p w14:paraId="3E32ACA0" w14:textId="77777777" w:rsidR="00B071EE" w:rsidRDefault="00B071EE" w:rsidP="007009AE">
      <w:pPr>
        <w:numPr>
          <w:ilvl w:val="0"/>
          <w:numId w:val="39"/>
        </w:numPr>
        <w:spacing w:before="100" w:beforeAutospacing="1" w:after="100" w:afterAutospacing="1"/>
        <w:jc w:val="left"/>
      </w:pPr>
      <w:r>
        <w:rPr>
          <w:rStyle w:val="Strong"/>
        </w:rPr>
        <w:t>DN-04:</w:t>
      </w:r>
      <w:r>
        <w:t xml:space="preserve"> Sau khi đăng nhập thành công, hệ thống phải tạo phiên làm việc (session) cho người dùng.</w:t>
      </w:r>
    </w:p>
    <w:p w14:paraId="391539C9" w14:textId="77777777" w:rsidR="00B071EE" w:rsidRDefault="00B071EE" w:rsidP="007009AE">
      <w:pPr>
        <w:numPr>
          <w:ilvl w:val="0"/>
          <w:numId w:val="39"/>
        </w:numPr>
        <w:spacing w:before="100" w:beforeAutospacing="1" w:after="100" w:afterAutospacing="1"/>
        <w:jc w:val="left"/>
      </w:pPr>
      <w:r>
        <w:rPr>
          <w:rStyle w:val="Strong"/>
        </w:rPr>
        <w:t>DN-05:</w:t>
      </w:r>
      <w:r>
        <w:t xml:space="preserve"> Hệ thống phải điều hướng người dùng đến trang chức năng phù hợp với vai trò của họ sau khi đăng nhập thành công.</w:t>
      </w:r>
    </w:p>
    <w:p w14:paraId="7E56AEAE" w14:textId="77777777" w:rsidR="00B071EE" w:rsidRDefault="00B071EE" w:rsidP="007009AE">
      <w:pPr>
        <w:numPr>
          <w:ilvl w:val="0"/>
          <w:numId w:val="39"/>
        </w:numPr>
        <w:spacing w:before="100" w:beforeAutospacing="1" w:after="100" w:afterAutospacing="1"/>
        <w:jc w:val="left"/>
      </w:pPr>
      <w:r>
        <w:rPr>
          <w:rStyle w:val="Strong"/>
        </w:rPr>
        <w:t>DN-06:</w:t>
      </w:r>
      <w:r>
        <w:t xml:space="preserve"> Hệ thống phải cung cấp tùy chọn "Quên mật khẩu" trên form đăng nhập.</w:t>
      </w:r>
    </w:p>
    <w:p w14:paraId="5E78412B" w14:textId="77777777" w:rsidR="00B071EE" w:rsidRDefault="00B071EE" w:rsidP="007009AE">
      <w:pPr>
        <w:numPr>
          <w:ilvl w:val="0"/>
          <w:numId w:val="39"/>
        </w:numPr>
        <w:spacing w:before="100" w:beforeAutospacing="1" w:after="100" w:afterAutospacing="1"/>
        <w:jc w:val="left"/>
      </w:pPr>
      <w:r>
        <w:rPr>
          <w:rStyle w:val="Strong"/>
        </w:rPr>
        <w:t>DN-07:</w:t>
      </w:r>
      <w:r>
        <w:t xml:space="preserve"> Hệ thống phải ghi lại nhật ký đăng nhập, bao gồm thời gian, địa chỉ IP, thiết bị đăng nhập.</w:t>
      </w:r>
    </w:p>
    <w:p w14:paraId="4669077B" w14:textId="77777777" w:rsidR="00B071EE" w:rsidRDefault="00B071EE" w:rsidP="007009AE">
      <w:pPr>
        <w:numPr>
          <w:ilvl w:val="0"/>
          <w:numId w:val="39"/>
        </w:numPr>
        <w:spacing w:before="100" w:beforeAutospacing="1" w:after="100" w:afterAutospacing="1"/>
        <w:jc w:val="left"/>
      </w:pPr>
      <w:r>
        <w:rPr>
          <w:rStyle w:val="Strong"/>
        </w:rPr>
        <w:t>DN-08:</w:t>
      </w:r>
      <w:r>
        <w:t xml:space="preserve"> Hệ thống phải khóa tài khoản tạm thời sau 5 lần đăng nhập thất bại liên tiếp.</w:t>
      </w:r>
    </w:p>
    <w:p w14:paraId="4650D300" w14:textId="77777777" w:rsidR="00B071EE" w:rsidRDefault="00B071EE" w:rsidP="00B071EE">
      <w:pPr>
        <w:pStyle w:val="Heading2"/>
      </w:pPr>
      <w:bookmarkStart w:id="50" w:name="_Toc196170316"/>
      <w:r>
        <w:t>3.3 Đặc tả tính năng "Đăng ký thi"</w:t>
      </w:r>
      <w:bookmarkEnd w:id="50"/>
    </w:p>
    <w:p w14:paraId="25BB6E42" w14:textId="77777777" w:rsidR="00B071EE" w:rsidRDefault="00B071EE" w:rsidP="00B071EE">
      <w:pPr>
        <w:pStyle w:val="Heading3"/>
      </w:pPr>
      <w:bookmarkStart w:id="51" w:name="_Toc196170317"/>
      <w:r>
        <w:t>3.3.1 Mô tả và Mức độ ưu tiên</w:t>
      </w:r>
      <w:bookmarkEnd w:id="51"/>
    </w:p>
    <w:p w14:paraId="2281A9DA" w14:textId="77777777" w:rsidR="00B071EE" w:rsidRDefault="00B071EE" w:rsidP="00B071EE">
      <w:pPr>
        <w:pStyle w:val="NormalWeb"/>
      </w:pPr>
      <w:r>
        <w:rPr>
          <w:rStyle w:val="Strong"/>
        </w:rPr>
        <w:t>Mô tả:</w:t>
      </w:r>
      <w:r>
        <w:t xml:space="preserve"> Tính năng này cho phép thí sinh đăng ký tham gia kỳ thi cấp chứng chỉ ứng dụng CNTT cơ bản, chọn điểm thi và ca thi phù hợp.</w:t>
      </w:r>
    </w:p>
    <w:p w14:paraId="635DDBCC" w14:textId="77777777" w:rsidR="00B071EE" w:rsidRDefault="00B071EE" w:rsidP="00B071EE">
      <w:pPr>
        <w:pStyle w:val="NormalWeb"/>
      </w:pPr>
      <w:r>
        <w:rPr>
          <w:rStyle w:val="Strong"/>
        </w:rPr>
        <w:t>Mức độ ưu tiên:</w:t>
      </w:r>
      <w:r>
        <w:t xml:space="preserve"> Cao</w:t>
      </w:r>
    </w:p>
    <w:p w14:paraId="22C60584" w14:textId="77777777" w:rsidR="00B071EE" w:rsidRDefault="00B071EE" w:rsidP="00B071EE">
      <w:pPr>
        <w:pStyle w:val="Heading3"/>
      </w:pPr>
      <w:bookmarkStart w:id="52" w:name="_Toc196170318"/>
      <w:r>
        <w:t>3.3.2 Chuỗi kích thích/phản hồi</w:t>
      </w:r>
      <w:bookmarkEnd w:id="52"/>
    </w:p>
    <w:p w14:paraId="21CE5BB7" w14:textId="77777777" w:rsidR="00B071EE" w:rsidRDefault="00B071EE" w:rsidP="007009AE">
      <w:pPr>
        <w:numPr>
          <w:ilvl w:val="0"/>
          <w:numId w:val="40"/>
        </w:numPr>
        <w:spacing w:before="100" w:beforeAutospacing="1" w:after="100" w:afterAutospacing="1"/>
        <w:jc w:val="left"/>
      </w:pPr>
      <w:r>
        <w:t>Thí sinh đăng nhập vào hệ thống</w:t>
      </w:r>
    </w:p>
    <w:p w14:paraId="04A14F41" w14:textId="77777777" w:rsidR="00B071EE" w:rsidRDefault="00B071EE" w:rsidP="007009AE">
      <w:pPr>
        <w:numPr>
          <w:ilvl w:val="0"/>
          <w:numId w:val="40"/>
        </w:numPr>
        <w:spacing w:before="100" w:beforeAutospacing="1" w:after="100" w:afterAutospacing="1"/>
        <w:jc w:val="left"/>
      </w:pPr>
      <w:r>
        <w:t>Hệ thống hiển thị trang chức năng của thí sinh</w:t>
      </w:r>
    </w:p>
    <w:p w14:paraId="3B6A26F0" w14:textId="77777777" w:rsidR="00B071EE" w:rsidRDefault="00B071EE" w:rsidP="007009AE">
      <w:pPr>
        <w:numPr>
          <w:ilvl w:val="0"/>
          <w:numId w:val="40"/>
        </w:numPr>
        <w:spacing w:before="100" w:beforeAutospacing="1" w:after="100" w:afterAutospacing="1"/>
        <w:jc w:val="left"/>
      </w:pPr>
      <w:r>
        <w:t>Thí sinh chọn tùy chọn "Đăng ký thi"</w:t>
      </w:r>
    </w:p>
    <w:p w14:paraId="7264931C" w14:textId="77777777" w:rsidR="00B071EE" w:rsidRDefault="00B071EE" w:rsidP="007009AE">
      <w:pPr>
        <w:numPr>
          <w:ilvl w:val="0"/>
          <w:numId w:val="40"/>
        </w:numPr>
        <w:spacing w:before="100" w:beforeAutospacing="1" w:after="100" w:afterAutospacing="1"/>
        <w:jc w:val="left"/>
      </w:pPr>
      <w:r>
        <w:t>Hệ thống hiển thị danh sách các kỳ thi đang mở đăng ký</w:t>
      </w:r>
    </w:p>
    <w:p w14:paraId="176C95C8" w14:textId="77777777" w:rsidR="00B071EE" w:rsidRDefault="00B071EE" w:rsidP="007009AE">
      <w:pPr>
        <w:numPr>
          <w:ilvl w:val="0"/>
          <w:numId w:val="40"/>
        </w:numPr>
        <w:spacing w:before="100" w:beforeAutospacing="1" w:after="100" w:afterAutospacing="1"/>
        <w:jc w:val="left"/>
      </w:pPr>
      <w:r>
        <w:t>Thí sinh chọn kỳ thi muốn đăng ký</w:t>
      </w:r>
    </w:p>
    <w:p w14:paraId="3BBACFD4" w14:textId="77777777" w:rsidR="00B071EE" w:rsidRDefault="00B071EE" w:rsidP="007009AE">
      <w:pPr>
        <w:numPr>
          <w:ilvl w:val="0"/>
          <w:numId w:val="40"/>
        </w:numPr>
        <w:spacing w:before="100" w:beforeAutospacing="1" w:after="100" w:afterAutospacing="1"/>
        <w:jc w:val="left"/>
      </w:pPr>
      <w:r>
        <w:t>Hệ thống hiển thị thông tin chi tiết về kỳ thi và danh sách các điểm thi</w:t>
      </w:r>
    </w:p>
    <w:p w14:paraId="08C3DE5F" w14:textId="77777777" w:rsidR="00B071EE" w:rsidRDefault="00B071EE" w:rsidP="007009AE">
      <w:pPr>
        <w:numPr>
          <w:ilvl w:val="0"/>
          <w:numId w:val="40"/>
        </w:numPr>
        <w:spacing w:before="100" w:beforeAutospacing="1" w:after="100" w:afterAutospacing="1"/>
        <w:jc w:val="left"/>
      </w:pPr>
      <w:r>
        <w:t>Thí sinh chọn điểm thi</w:t>
      </w:r>
    </w:p>
    <w:p w14:paraId="5D369AA2" w14:textId="77777777" w:rsidR="00B071EE" w:rsidRDefault="00B071EE" w:rsidP="007009AE">
      <w:pPr>
        <w:numPr>
          <w:ilvl w:val="0"/>
          <w:numId w:val="40"/>
        </w:numPr>
        <w:spacing w:before="100" w:beforeAutospacing="1" w:after="100" w:afterAutospacing="1"/>
        <w:jc w:val="left"/>
      </w:pPr>
      <w:r>
        <w:t>Hệ thống hiển thị danh sách các ca thi có sẵn tại điểm thi đã chọn</w:t>
      </w:r>
    </w:p>
    <w:p w14:paraId="12D71491" w14:textId="77777777" w:rsidR="00B071EE" w:rsidRDefault="00B071EE" w:rsidP="007009AE">
      <w:pPr>
        <w:numPr>
          <w:ilvl w:val="0"/>
          <w:numId w:val="40"/>
        </w:numPr>
        <w:spacing w:before="100" w:beforeAutospacing="1" w:after="100" w:afterAutospacing="1"/>
        <w:jc w:val="left"/>
      </w:pPr>
      <w:r>
        <w:t>Thí sinh chọn ca thi phù hợp</w:t>
      </w:r>
    </w:p>
    <w:p w14:paraId="603CBEBD" w14:textId="77777777" w:rsidR="00B071EE" w:rsidRDefault="00B071EE" w:rsidP="007009AE">
      <w:pPr>
        <w:numPr>
          <w:ilvl w:val="0"/>
          <w:numId w:val="40"/>
        </w:numPr>
        <w:spacing w:before="100" w:beforeAutospacing="1" w:after="100" w:afterAutospacing="1"/>
        <w:jc w:val="left"/>
      </w:pPr>
      <w:r>
        <w:t>Hệ thống hiển thị form xác nhận đăng ký</w:t>
      </w:r>
    </w:p>
    <w:p w14:paraId="156E3E1E" w14:textId="77777777" w:rsidR="00B071EE" w:rsidRDefault="00B071EE" w:rsidP="007009AE">
      <w:pPr>
        <w:numPr>
          <w:ilvl w:val="0"/>
          <w:numId w:val="40"/>
        </w:numPr>
        <w:spacing w:before="100" w:beforeAutospacing="1" w:after="100" w:afterAutospacing="1"/>
        <w:jc w:val="left"/>
      </w:pPr>
      <w:r>
        <w:t>Thí sinh xác nhận đăng ký</w:t>
      </w:r>
    </w:p>
    <w:p w14:paraId="4151B620" w14:textId="77777777" w:rsidR="00B071EE" w:rsidRDefault="00B071EE" w:rsidP="007009AE">
      <w:pPr>
        <w:numPr>
          <w:ilvl w:val="0"/>
          <w:numId w:val="40"/>
        </w:numPr>
        <w:spacing w:before="100" w:beforeAutospacing="1" w:after="100" w:afterAutospacing="1"/>
        <w:jc w:val="left"/>
      </w:pPr>
      <w:r>
        <w:t xml:space="preserve">Hệ thống kiểm tra tính hợp lệ của đăng ký: </w:t>
      </w:r>
    </w:p>
    <w:p w14:paraId="76C4D06C" w14:textId="77777777" w:rsidR="00B071EE" w:rsidRDefault="00B071EE" w:rsidP="007009AE">
      <w:pPr>
        <w:numPr>
          <w:ilvl w:val="1"/>
          <w:numId w:val="40"/>
        </w:numPr>
        <w:spacing w:before="100" w:beforeAutospacing="1" w:after="100" w:afterAutospacing="1"/>
        <w:jc w:val="left"/>
      </w:pPr>
      <w:r>
        <w:t>Nếu hợp lệ: Hệ thống lưu thông tin đăng ký và hiển thị thông báo thành công</w:t>
      </w:r>
    </w:p>
    <w:p w14:paraId="777CC787" w14:textId="77777777" w:rsidR="00B071EE" w:rsidRDefault="00B071EE" w:rsidP="007009AE">
      <w:pPr>
        <w:numPr>
          <w:ilvl w:val="1"/>
          <w:numId w:val="40"/>
        </w:numPr>
        <w:spacing w:before="100" w:beforeAutospacing="1" w:after="100" w:afterAutospacing="1"/>
        <w:jc w:val="left"/>
      </w:pPr>
      <w:r>
        <w:t>Nếu không hợp lệ: Hệ thống hiển thị thông báo lỗi và yêu cầu thí sinh chọn lại</w:t>
      </w:r>
    </w:p>
    <w:p w14:paraId="08FF6F79" w14:textId="77777777" w:rsidR="00B071EE" w:rsidRDefault="00B071EE" w:rsidP="00B071EE">
      <w:pPr>
        <w:pStyle w:val="Heading3"/>
      </w:pPr>
      <w:bookmarkStart w:id="53" w:name="_Toc196170319"/>
      <w:r>
        <w:t>3.3.3 Yêu cầu chức năng</w:t>
      </w:r>
      <w:bookmarkEnd w:id="53"/>
    </w:p>
    <w:p w14:paraId="4A6417F3" w14:textId="77777777" w:rsidR="00B071EE" w:rsidRDefault="00B071EE" w:rsidP="007009AE">
      <w:pPr>
        <w:numPr>
          <w:ilvl w:val="0"/>
          <w:numId w:val="41"/>
        </w:numPr>
        <w:spacing w:before="100" w:beforeAutospacing="1" w:after="100" w:afterAutospacing="1"/>
        <w:jc w:val="left"/>
      </w:pPr>
      <w:r>
        <w:rPr>
          <w:rStyle w:val="Strong"/>
        </w:rPr>
        <w:t>DKT-01:</w:t>
      </w:r>
      <w:r>
        <w:t xml:space="preserve"> Hệ thống phải hiển thị danh sách các kỳ thi đang mở đăng ký với thông tin: tên kỳ thi, thời gian diễn ra, hạn đăng ký.</w:t>
      </w:r>
    </w:p>
    <w:p w14:paraId="7CF79872" w14:textId="77777777" w:rsidR="00B071EE" w:rsidRDefault="00B071EE" w:rsidP="007009AE">
      <w:pPr>
        <w:numPr>
          <w:ilvl w:val="0"/>
          <w:numId w:val="41"/>
        </w:numPr>
        <w:spacing w:before="100" w:beforeAutospacing="1" w:after="100" w:afterAutospacing="1"/>
        <w:jc w:val="left"/>
      </w:pPr>
      <w:r>
        <w:rPr>
          <w:rStyle w:val="Strong"/>
        </w:rPr>
        <w:t>DKT-02:</w:t>
      </w:r>
      <w:r>
        <w:t xml:space="preserve"> Hệ thống phải hiển thị chi tiết kỳ thi khi thí sinh chọn, bao gồm: môn thi, điểm thi, lệ phí, yêu cầu và quy định.</w:t>
      </w:r>
    </w:p>
    <w:p w14:paraId="41A03F15" w14:textId="77777777" w:rsidR="00B071EE" w:rsidRDefault="00B071EE" w:rsidP="007009AE">
      <w:pPr>
        <w:numPr>
          <w:ilvl w:val="0"/>
          <w:numId w:val="41"/>
        </w:numPr>
        <w:spacing w:before="100" w:beforeAutospacing="1" w:after="100" w:afterAutospacing="1"/>
        <w:jc w:val="left"/>
      </w:pPr>
      <w:r>
        <w:rPr>
          <w:rStyle w:val="Strong"/>
        </w:rPr>
        <w:t>DKT-03:</w:t>
      </w:r>
      <w:r>
        <w:t xml:space="preserve"> Hệ thống phải hiển thị danh sách các điểm thi có sẵn kèm theo thông tin về địa chỉ và sức chứa.</w:t>
      </w:r>
    </w:p>
    <w:p w14:paraId="3BA0D13C" w14:textId="77777777" w:rsidR="00B071EE" w:rsidRDefault="00B071EE" w:rsidP="007009AE">
      <w:pPr>
        <w:numPr>
          <w:ilvl w:val="0"/>
          <w:numId w:val="41"/>
        </w:numPr>
        <w:spacing w:before="100" w:beforeAutospacing="1" w:after="100" w:afterAutospacing="1"/>
        <w:jc w:val="left"/>
      </w:pPr>
      <w:r>
        <w:rPr>
          <w:rStyle w:val="Strong"/>
        </w:rPr>
        <w:t>DKT-04:</w:t>
      </w:r>
      <w:r>
        <w:t xml:space="preserve"> Hệ thống phải hiển thị danh sách các ca thi tại điểm thi đã chọn, bao gồm ngày, giờ và số lượng chỗ còn trống.</w:t>
      </w:r>
    </w:p>
    <w:p w14:paraId="2387C503" w14:textId="77777777" w:rsidR="00B071EE" w:rsidRDefault="00B071EE" w:rsidP="007009AE">
      <w:pPr>
        <w:numPr>
          <w:ilvl w:val="0"/>
          <w:numId w:val="41"/>
        </w:numPr>
        <w:spacing w:before="100" w:beforeAutospacing="1" w:after="100" w:afterAutospacing="1"/>
        <w:jc w:val="left"/>
      </w:pPr>
      <w:r>
        <w:rPr>
          <w:rStyle w:val="Strong"/>
        </w:rPr>
        <w:t>DKT-05:</w:t>
      </w:r>
      <w:r>
        <w:t xml:space="preserve"> Hệ thống phải kiểm tra tính hợp lệ của đăng ký, đảm bảo thí sinh không đăng ký trùng ca thi.</w:t>
      </w:r>
    </w:p>
    <w:p w14:paraId="2A9DD23E" w14:textId="77777777" w:rsidR="00B071EE" w:rsidRDefault="00B071EE" w:rsidP="007009AE">
      <w:pPr>
        <w:numPr>
          <w:ilvl w:val="0"/>
          <w:numId w:val="41"/>
        </w:numPr>
        <w:spacing w:before="100" w:beforeAutospacing="1" w:after="100" w:afterAutospacing="1"/>
        <w:jc w:val="left"/>
      </w:pPr>
      <w:r>
        <w:rPr>
          <w:rStyle w:val="Strong"/>
        </w:rPr>
        <w:t>DKT-06:</w:t>
      </w:r>
      <w:r>
        <w:t xml:space="preserve"> Hệ thống phải cập nhật số lượng chỗ trống của ca thi sau khi đăng ký thành công.</w:t>
      </w:r>
    </w:p>
    <w:p w14:paraId="03975950" w14:textId="77777777" w:rsidR="00B071EE" w:rsidRDefault="00B071EE" w:rsidP="007009AE">
      <w:pPr>
        <w:numPr>
          <w:ilvl w:val="0"/>
          <w:numId w:val="41"/>
        </w:numPr>
        <w:spacing w:before="100" w:beforeAutospacing="1" w:after="100" w:afterAutospacing="1"/>
        <w:jc w:val="left"/>
      </w:pPr>
      <w:r>
        <w:rPr>
          <w:rStyle w:val="Strong"/>
        </w:rPr>
        <w:t>DKT-07:</w:t>
      </w:r>
      <w:r>
        <w:t xml:space="preserve"> Hệ thống phải gửi email xác nhận đăng ký thi đến thí sinh, bao gồm thông tin về kỳ thi, điểm thi, ca thi đã đăng ký.</w:t>
      </w:r>
    </w:p>
    <w:p w14:paraId="6049FBCC" w14:textId="77777777" w:rsidR="00B071EE" w:rsidRDefault="00B071EE" w:rsidP="007009AE">
      <w:pPr>
        <w:numPr>
          <w:ilvl w:val="0"/>
          <w:numId w:val="41"/>
        </w:numPr>
        <w:spacing w:before="100" w:beforeAutospacing="1" w:after="100" w:afterAutospacing="1"/>
        <w:jc w:val="left"/>
      </w:pPr>
      <w:r>
        <w:rPr>
          <w:rStyle w:val="Strong"/>
        </w:rPr>
        <w:t>DKT-08:</w:t>
      </w:r>
      <w:r>
        <w:t xml:space="preserve"> Hệ thống phải cho phép thí sinh hủy đăng ký thi trước thời hạn quy định.</w:t>
      </w:r>
    </w:p>
    <w:p w14:paraId="114DA19F" w14:textId="77777777" w:rsidR="00B071EE" w:rsidRDefault="00B071EE" w:rsidP="00B071EE">
      <w:pPr>
        <w:pStyle w:val="Heading2"/>
      </w:pPr>
      <w:bookmarkStart w:id="54" w:name="_Toc196170320"/>
      <w:r>
        <w:t>3.4 Đặc tả tính năng "Xem điểm thi"</w:t>
      </w:r>
      <w:bookmarkEnd w:id="54"/>
    </w:p>
    <w:p w14:paraId="6A3E0270" w14:textId="77777777" w:rsidR="00B071EE" w:rsidRDefault="00B071EE" w:rsidP="00B071EE">
      <w:pPr>
        <w:pStyle w:val="Heading3"/>
      </w:pPr>
      <w:bookmarkStart w:id="55" w:name="_Toc196170321"/>
      <w:r>
        <w:t>3.4.1 Mô tả và Mức độ ưu tiên</w:t>
      </w:r>
      <w:bookmarkEnd w:id="55"/>
    </w:p>
    <w:p w14:paraId="67F06CEF" w14:textId="77777777" w:rsidR="00B071EE" w:rsidRDefault="00B071EE" w:rsidP="00B071EE">
      <w:pPr>
        <w:pStyle w:val="NormalWeb"/>
      </w:pPr>
      <w:r>
        <w:rPr>
          <w:rStyle w:val="Strong"/>
        </w:rPr>
        <w:t>Mô tả:</w:t>
      </w:r>
      <w:r>
        <w:t xml:space="preserve"> Tính năng này cho phép thí sinh xem điểm thi và kết quả của mình sau khi kỳ thi kết thúc và điểm đã được công bố.</w:t>
      </w:r>
    </w:p>
    <w:p w14:paraId="0D8FFC65" w14:textId="77777777" w:rsidR="00B071EE" w:rsidRDefault="00B071EE" w:rsidP="00B071EE">
      <w:pPr>
        <w:pStyle w:val="NormalWeb"/>
      </w:pPr>
      <w:r>
        <w:rPr>
          <w:rStyle w:val="Strong"/>
        </w:rPr>
        <w:t>Mức độ ưu tiên:</w:t>
      </w:r>
      <w:r>
        <w:t xml:space="preserve"> Cao</w:t>
      </w:r>
    </w:p>
    <w:p w14:paraId="67D273EC" w14:textId="77777777" w:rsidR="00B071EE" w:rsidRDefault="00B071EE" w:rsidP="00B071EE">
      <w:pPr>
        <w:pStyle w:val="Heading3"/>
      </w:pPr>
      <w:bookmarkStart w:id="56" w:name="_Toc196170322"/>
      <w:r>
        <w:t>3.4.2 Chuỗi kích thích/phản hồi</w:t>
      </w:r>
      <w:bookmarkEnd w:id="56"/>
    </w:p>
    <w:p w14:paraId="0FB61EA5" w14:textId="77777777" w:rsidR="00B071EE" w:rsidRDefault="00B071EE" w:rsidP="007009AE">
      <w:pPr>
        <w:numPr>
          <w:ilvl w:val="0"/>
          <w:numId w:val="42"/>
        </w:numPr>
        <w:spacing w:before="100" w:beforeAutospacing="1" w:after="100" w:afterAutospacing="1"/>
        <w:jc w:val="left"/>
      </w:pPr>
      <w:r>
        <w:t>Thí sinh đăng nhập vào hệ thống</w:t>
      </w:r>
    </w:p>
    <w:p w14:paraId="58C267B9" w14:textId="77777777" w:rsidR="00B071EE" w:rsidRDefault="00B071EE" w:rsidP="007009AE">
      <w:pPr>
        <w:numPr>
          <w:ilvl w:val="0"/>
          <w:numId w:val="42"/>
        </w:numPr>
        <w:spacing w:before="100" w:beforeAutospacing="1" w:after="100" w:afterAutospacing="1"/>
        <w:jc w:val="left"/>
      </w:pPr>
      <w:r>
        <w:t>Hệ thống hiển thị trang chức năng của thí sinh</w:t>
      </w:r>
    </w:p>
    <w:p w14:paraId="3511FE7F" w14:textId="77777777" w:rsidR="00B071EE" w:rsidRDefault="00B071EE" w:rsidP="007009AE">
      <w:pPr>
        <w:numPr>
          <w:ilvl w:val="0"/>
          <w:numId w:val="42"/>
        </w:numPr>
        <w:spacing w:before="100" w:beforeAutospacing="1" w:after="100" w:afterAutospacing="1"/>
        <w:jc w:val="left"/>
      </w:pPr>
      <w:r>
        <w:t>Thí sinh chọn tùy chọn "Xem điểm thi"</w:t>
      </w:r>
    </w:p>
    <w:p w14:paraId="0E5D2342" w14:textId="77777777" w:rsidR="00B071EE" w:rsidRDefault="00B071EE" w:rsidP="007009AE">
      <w:pPr>
        <w:numPr>
          <w:ilvl w:val="0"/>
          <w:numId w:val="42"/>
        </w:numPr>
        <w:spacing w:before="100" w:beforeAutospacing="1" w:after="100" w:afterAutospacing="1"/>
        <w:jc w:val="left"/>
      </w:pPr>
      <w:r>
        <w:t>Hệ thống hiển thị danh sách các kỳ thi mà thí sinh đã tham gia</w:t>
      </w:r>
    </w:p>
    <w:p w14:paraId="261E5BA4" w14:textId="77777777" w:rsidR="00B071EE" w:rsidRDefault="00B071EE" w:rsidP="007009AE">
      <w:pPr>
        <w:numPr>
          <w:ilvl w:val="0"/>
          <w:numId w:val="42"/>
        </w:numPr>
        <w:spacing w:before="100" w:beforeAutospacing="1" w:after="100" w:afterAutospacing="1"/>
        <w:jc w:val="left"/>
      </w:pPr>
      <w:r>
        <w:t>Thí sinh chọn kỳ thi muốn xem điểm</w:t>
      </w:r>
    </w:p>
    <w:p w14:paraId="75AE730C" w14:textId="77777777" w:rsidR="00B071EE" w:rsidRDefault="00B071EE" w:rsidP="007009AE">
      <w:pPr>
        <w:numPr>
          <w:ilvl w:val="0"/>
          <w:numId w:val="42"/>
        </w:numPr>
        <w:spacing w:before="100" w:beforeAutospacing="1" w:after="100" w:afterAutospacing="1"/>
        <w:jc w:val="left"/>
      </w:pPr>
      <w:r>
        <w:t xml:space="preserve">Hệ thống kiểm tra trạng thái công bố điểm của kỳ thi: </w:t>
      </w:r>
    </w:p>
    <w:p w14:paraId="408096B5" w14:textId="77777777" w:rsidR="00B071EE" w:rsidRDefault="00B071EE" w:rsidP="007009AE">
      <w:pPr>
        <w:numPr>
          <w:ilvl w:val="1"/>
          <w:numId w:val="42"/>
        </w:numPr>
        <w:spacing w:before="100" w:beforeAutospacing="1" w:after="100" w:afterAutospacing="1"/>
        <w:jc w:val="left"/>
      </w:pPr>
      <w:r>
        <w:t>Nếu điểm đã được công bố: Hệ thống hiển thị thông tin chi tiết về điểm thi và kết quả</w:t>
      </w:r>
    </w:p>
    <w:p w14:paraId="202287A1" w14:textId="77777777" w:rsidR="00B071EE" w:rsidRDefault="00B071EE" w:rsidP="007009AE">
      <w:pPr>
        <w:numPr>
          <w:ilvl w:val="1"/>
          <w:numId w:val="42"/>
        </w:numPr>
        <w:spacing w:before="100" w:beforeAutospacing="1" w:after="100" w:afterAutospacing="1"/>
        <w:jc w:val="left"/>
      </w:pPr>
      <w:r>
        <w:t>Nếu điểm chưa được công bố: Hệ thống hiển thị thông báo chưa có điểm</w:t>
      </w:r>
    </w:p>
    <w:p w14:paraId="67B9F836" w14:textId="77777777" w:rsidR="00B071EE" w:rsidRDefault="00B071EE" w:rsidP="00B071EE">
      <w:pPr>
        <w:pStyle w:val="Heading3"/>
      </w:pPr>
      <w:bookmarkStart w:id="57" w:name="_Toc196170323"/>
      <w:r>
        <w:t>3.4.3 Yêu cầu chức năng</w:t>
      </w:r>
      <w:bookmarkEnd w:id="57"/>
    </w:p>
    <w:p w14:paraId="64742FD1" w14:textId="77777777" w:rsidR="00B071EE" w:rsidRDefault="00B071EE" w:rsidP="007009AE">
      <w:pPr>
        <w:numPr>
          <w:ilvl w:val="0"/>
          <w:numId w:val="43"/>
        </w:numPr>
        <w:spacing w:before="100" w:beforeAutospacing="1" w:after="100" w:afterAutospacing="1"/>
        <w:jc w:val="left"/>
      </w:pPr>
      <w:r>
        <w:rPr>
          <w:rStyle w:val="Strong"/>
        </w:rPr>
        <w:t>XDT-01:</w:t>
      </w:r>
      <w:r>
        <w:t xml:space="preserve"> Hệ thống phải hiển thị danh sách các kỳ thi mà thí sinh đã tham gia với thông tin: tên kỳ thi, thời gian diễn ra, trạng thái công bố điểm.</w:t>
      </w:r>
    </w:p>
    <w:p w14:paraId="585B5CF6" w14:textId="77777777" w:rsidR="00B071EE" w:rsidRDefault="00B071EE" w:rsidP="007009AE">
      <w:pPr>
        <w:numPr>
          <w:ilvl w:val="0"/>
          <w:numId w:val="43"/>
        </w:numPr>
        <w:spacing w:before="100" w:beforeAutospacing="1" w:after="100" w:afterAutospacing="1"/>
        <w:jc w:val="left"/>
      </w:pPr>
      <w:r>
        <w:rPr>
          <w:rStyle w:val="Strong"/>
        </w:rPr>
        <w:t>XDT-02:</w:t>
      </w:r>
      <w:r>
        <w:t xml:space="preserve"> Hệ thống phải hiển thị thông tin chi tiết về điểm thi khi thí sinh chọn kỳ thi đã công bố điểm, bao gồm: điểm số từng phần, tổng điểm, kết quả đạt/không đạt.</w:t>
      </w:r>
    </w:p>
    <w:p w14:paraId="440A22C2" w14:textId="77777777" w:rsidR="00B071EE" w:rsidRDefault="00B071EE" w:rsidP="007009AE">
      <w:pPr>
        <w:numPr>
          <w:ilvl w:val="0"/>
          <w:numId w:val="43"/>
        </w:numPr>
        <w:spacing w:before="100" w:beforeAutospacing="1" w:after="100" w:afterAutospacing="1"/>
        <w:jc w:val="left"/>
      </w:pPr>
      <w:r>
        <w:rPr>
          <w:rStyle w:val="Strong"/>
        </w:rPr>
        <w:t>XDT-03:</w:t>
      </w:r>
      <w:r>
        <w:t xml:space="preserve"> Hệ thống phải hiển thị thông báo chưa có điểm khi thí sinh chọn kỳ thi chưa công bố điểm.</w:t>
      </w:r>
    </w:p>
    <w:p w14:paraId="53E43AB3" w14:textId="77777777" w:rsidR="00B071EE" w:rsidRDefault="00B071EE" w:rsidP="007009AE">
      <w:pPr>
        <w:numPr>
          <w:ilvl w:val="0"/>
          <w:numId w:val="43"/>
        </w:numPr>
        <w:spacing w:before="100" w:beforeAutospacing="1" w:after="100" w:afterAutospacing="1"/>
        <w:jc w:val="left"/>
      </w:pPr>
      <w:r>
        <w:rPr>
          <w:rStyle w:val="Strong"/>
        </w:rPr>
        <w:t>XDT-04:</w:t>
      </w:r>
      <w:r>
        <w:t xml:space="preserve"> Hệ thống phải cho phép thí sinh xem lịch sử các kỳ thi đã tham gia và kết quả tương ứng.</w:t>
      </w:r>
    </w:p>
    <w:p w14:paraId="75ACD724" w14:textId="77777777" w:rsidR="00B071EE" w:rsidRDefault="00B071EE" w:rsidP="007009AE">
      <w:pPr>
        <w:numPr>
          <w:ilvl w:val="0"/>
          <w:numId w:val="43"/>
        </w:numPr>
        <w:spacing w:before="100" w:beforeAutospacing="1" w:after="100" w:afterAutospacing="1"/>
        <w:jc w:val="left"/>
      </w:pPr>
      <w:r>
        <w:rPr>
          <w:rStyle w:val="Strong"/>
        </w:rPr>
        <w:t>XDT-05:</w:t>
      </w:r>
      <w:r>
        <w:t xml:space="preserve"> Hệ thống phải cho phép thí sinh tải về bảng điểm dưới dạng PDF.</w:t>
      </w:r>
    </w:p>
    <w:p w14:paraId="02C6726C" w14:textId="77777777" w:rsidR="00B071EE" w:rsidRDefault="00B071EE" w:rsidP="00B071EE">
      <w:pPr>
        <w:pStyle w:val="Heading2"/>
      </w:pPr>
      <w:bookmarkStart w:id="58" w:name="_Toc196170324"/>
      <w:r>
        <w:t>3.5 Đặc tả tính năng "Tra cứu kết quả và chứng chỉ"</w:t>
      </w:r>
      <w:bookmarkEnd w:id="58"/>
    </w:p>
    <w:p w14:paraId="122053E8" w14:textId="77777777" w:rsidR="00B071EE" w:rsidRDefault="00B071EE" w:rsidP="00B071EE">
      <w:pPr>
        <w:pStyle w:val="Heading3"/>
      </w:pPr>
      <w:bookmarkStart w:id="59" w:name="_Toc196170325"/>
      <w:r>
        <w:t>3.5.1 Mô tả và Mức độ ưu tiên</w:t>
      </w:r>
      <w:bookmarkEnd w:id="59"/>
    </w:p>
    <w:p w14:paraId="7D3FA75F" w14:textId="77777777" w:rsidR="00B071EE" w:rsidRDefault="00B071EE" w:rsidP="00B071EE">
      <w:pPr>
        <w:pStyle w:val="NormalWeb"/>
      </w:pPr>
      <w:r>
        <w:rPr>
          <w:rStyle w:val="Strong"/>
        </w:rPr>
        <w:t>Mô tả:</w:t>
      </w:r>
      <w:r>
        <w:t xml:space="preserve"> Tính năng này cho phép thí sinh tra cứu thông tin về kết quả thi và chứng chỉ đã được cấp.</w:t>
      </w:r>
    </w:p>
    <w:p w14:paraId="0E04F248" w14:textId="77777777" w:rsidR="00B071EE" w:rsidRDefault="00B071EE" w:rsidP="00B071EE">
      <w:pPr>
        <w:pStyle w:val="NormalWeb"/>
      </w:pPr>
      <w:r>
        <w:rPr>
          <w:rStyle w:val="Strong"/>
        </w:rPr>
        <w:t>Mức độ ưu tiên:</w:t>
      </w:r>
      <w:r>
        <w:t xml:space="preserve"> Cao</w:t>
      </w:r>
    </w:p>
    <w:p w14:paraId="6ECF76EA" w14:textId="77777777" w:rsidR="00B071EE" w:rsidRDefault="00B071EE" w:rsidP="00B071EE">
      <w:pPr>
        <w:pStyle w:val="Heading3"/>
      </w:pPr>
      <w:bookmarkStart w:id="60" w:name="_Toc196170326"/>
      <w:r>
        <w:t>3.5.2 Chuỗi kích thích/phản hồi</w:t>
      </w:r>
      <w:bookmarkEnd w:id="60"/>
    </w:p>
    <w:p w14:paraId="2811E925" w14:textId="77777777" w:rsidR="00B071EE" w:rsidRDefault="00B071EE" w:rsidP="007009AE">
      <w:pPr>
        <w:numPr>
          <w:ilvl w:val="0"/>
          <w:numId w:val="44"/>
        </w:numPr>
        <w:spacing w:before="100" w:beforeAutospacing="1" w:after="100" w:afterAutospacing="1"/>
        <w:jc w:val="left"/>
      </w:pPr>
      <w:r>
        <w:t>Thí sinh đăng nhập vào hệ thống</w:t>
      </w:r>
    </w:p>
    <w:p w14:paraId="5229E6EA" w14:textId="77777777" w:rsidR="00B071EE" w:rsidRDefault="00B071EE" w:rsidP="007009AE">
      <w:pPr>
        <w:numPr>
          <w:ilvl w:val="0"/>
          <w:numId w:val="44"/>
        </w:numPr>
        <w:spacing w:before="100" w:beforeAutospacing="1" w:after="100" w:afterAutospacing="1"/>
        <w:jc w:val="left"/>
      </w:pPr>
      <w:r>
        <w:t>Hệ thống hiển thị trang chức năng của thí sinh</w:t>
      </w:r>
    </w:p>
    <w:p w14:paraId="2C8C7ADF" w14:textId="77777777" w:rsidR="00B071EE" w:rsidRDefault="00B071EE" w:rsidP="007009AE">
      <w:pPr>
        <w:numPr>
          <w:ilvl w:val="0"/>
          <w:numId w:val="44"/>
        </w:numPr>
        <w:spacing w:before="100" w:beforeAutospacing="1" w:after="100" w:afterAutospacing="1"/>
        <w:jc w:val="left"/>
      </w:pPr>
      <w:r>
        <w:t>Thí sinh chọn tùy chọn "Tra cứu kết quả và chứng chỉ"</w:t>
      </w:r>
    </w:p>
    <w:p w14:paraId="24528B04" w14:textId="77777777" w:rsidR="00B071EE" w:rsidRDefault="00B071EE" w:rsidP="007009AE">
      <w:pPr>
        <w:numPr>
          <w:ilvl w:val="0"/>
          <w:numId w:val="44"/>
        </w:numPr>
        <w:spacing w:before="100" w:beforeAutospacing="1" w:after="100" w:afterAutospacing="1"/>
        <w:jc w:val="left"/>
      </w:pPr>
      <w:r>
        <w:t>Hệ thống hiển thị danh sách các kỳ thi mà thí sinh đã tham gia và đạt yêu cầu</w:t>
      </w:r>
    </w:p>
    <w:p w14:paraId="0DABCF4E" w14:textId="77777777" w:rsidR="00B071EE" w:rsidRDefault="00B071EE" w:rsidP="007009AE">
      <w:pPr>
        <w:numPr>
          <w:ilvl w:val="0"/>
          <w:numId w:val="44"/>
        </w:numPr>
        <w:spacing w:before="100" w:beforeAutospacing="1" w:after="100" w:afterAutospacing="1"/>
        <w:jc w:val="left"/>
      </w:pPr>
      <w:r>
        <w:t>Thí sinh chọn kỳ thi muốn tra cứu</w:t>
      </w:r>
    </w:p>
    <w:p w14:paraId="133C9551" w14:textId="77777777" w:rsidR="00B071EE" w:rsidRDefault="00B071EE" w:rsidP="007009AE">
      <w:pPr>
        <w:numPr>
          <w:ilvl w:val="0"/>
          <w:numId w:val="44"/>
        </w:numPr>
        <w:spacing w:before="100" w:beforeAutospacing="1" w:after="100" w:afterAutospacing="1"/>
        <w:jc w:val="left"/>
      </w:pPr>
      <w:r>
        <w:t>Hệ thống hiển thị thông tin chi tiết về kết quả thi và chứng chỉ (nếu đã được cấp)</w:t>
      </w:r>
    </w:p>
    <w:p w14:paraId="1638FDD3" w14:textId="77777777" w:rsidR="00B071EE" w:rsidRDefault="00B071EE" w:rsidP="00B071EE">
      <w:pPr>
        <w:pStyle w:val="Heading3"/>
      </w:pPr>
      <w:bookmarkStart w:id="61" w:name="_Toc196170327"/>
      <w:r>
        <w:t>3.5.3 Yêu cầu chức năng</w:t>
      </w:r>
      <w:bookmarkEnd w:id="61"/>
    </w:p>
    <w:p w14:paraId="236E4060" w14:textId="77777777" w:rsidR="00B071EE" w:rsidRDefault="00B071EE" w:rsidP="007009AE">
      <w:pPr>
        <w:numPr>
          <w:ilvl w:val="0"/>
          <w:numId w:val="45"/>
        </w:numPr>
        <w:spacing w:before="100" w:beforeAutospacing="1" w:after="100" w:afterAutospacing="1"/>
        <w:jc w:val="left"/>
      </w:pPr>
      <w:r>
        <w:rPr>
          <w:rStyle w:val="Strong"/>
        </w:rPr>
        <w:t>TCCC-01:</w:t>
      </w:r>
      <w:r>
        <w:t xml:space="preserve"> Hệ thống phải hiển thị danh sách các kỳ thi mà thí sinh đã tham gia và đạt yêu cầu với thông tin: tên kỳ thi, thời gian diễn ra, trạng thái cấp chứng chỉ.</w:t>
      </w:r>
    </w:p>
    <w:p w14:paraId="57A8699B" w14:textId="77777777" w:rsidR="00B071EE" w:rsidRDefault="00B071EE" w:rsidP="007009AE">
      <w:pPr>
        <w:numPr>
          <w:ilvl w:val="0"/>
          <w:numId w:val="45"/>
        </w:numPr>
        <w:spacing w:before="100" w:beforeAutospacing="1" w:after="100" w:afterAutospacing="1"/>
        <w:jc w:val="left"/>
      </w:pPr>
      <w:r>
        <w:rPr>
          <w:rStyle w:val="Strong"/>
        </w:rPr>
        <w:t>TCCC-02:</w:t>
      </w:r>
      <w:r>
        <w:t xml:space="preserve"> Hệ thống phải hiển thị thông tin chi tiết về chứng chỉ khi thí sinh chọn kỳ thi đã cấp chứng chỉ, bao gồm: số hiệu chứng chỉ, ngày cấp, thời hạn có giá trị.</w:t>
      </w:r>
    </w:p>
    <w:p w14:paraId="72E84B21" w14:textId="77777777" w:rsidR="00B071EE" w:rsidRDefault="00B071EE" w:rsidP="007009AE">
      <w:pPr>
        <w:numPr>
          <w:ilvl w:val="0"/>
          <w:numId w:val="45"/>
        </w:numPr>
        <w:spacing w:before="100" w:beforeAutospacing="1" w:after="100" w:afterAutospacing="1"/>
        <w:jc w:val="left"/>
      </w:pPr>
      <w:r>
        <w:rPr>
          <w:rStyle w:val="Strong"/>
        </w:rPr>
        <w:t>TCCC-03:</w:t>
      </w:r>
      <w:r>
        <w:t xml:space="preserve"> Hệ thống phải cho phép thí sinh tải về bản sao chứng chỉ dưới dạng PDF.</w:t>
      </w:r>
    </w:p>
    <w:p w14:paraId="54971970" w14:textId="77777777" w:rsidR="00B071EE" w:rsidRDefault="00B071EE" w:rsidP="007009AE">
      <w:pPr>
        <w:numPr>
          <w:ilvl w:val="0"/>
          <w:numId w:val="45"/>
        </w:numPr>
        <w:spacing w:before="100" w:beforeAutospacing="1" w:after="100" w:afterAutospacing="1"/>
        <w:jc w:val="left"/>
      </w:pPr>
      <w:r>
        <w:rPr>
          <w:rStyle w:val="Strong"/>
        </w:rPr>
        <w:t>TCCC-04:</w:t>
      </w:r>
      <w:r>
        <w:t xml:space="preserve"> Hệ thống phải cung cấp mã QR hoặc mã xác thực để kiểm tra tính hợp lệ của chứng chỉ.</w:t>
      </w:r>
    </w:p>
    <w:p w14:paraId="43B7BF9E" w14:textId="77777777" w:rsidR="00B071EE" w:rsidRDefault="00B071EE" w:rsidP="007009AE">
      <w:pPr>
        <w:numPr>
          <w:ilvl w:val="0"/>
          <w:numId w:val="45"/>
        </w:numPr>
        <w:spacing w:before="100" w:beforeAutospacing="1" w:after="100" w:afterAutospacing="1"/>
        <w:jc w:val="left"/>
      </w:pPr>
      <w:r>
        <w:rPr>
          <w:rStyle w:val="Strong"/>
        </w:rPr>
        <w:t>TCCC-05:</w:t>
      </w:r>
      <w:r>
        <w:t xml:space="preserve"> Hệ thống phải cho phép thí sinh yêu cầu cấp lại chứng chỉ trong trường hợp bị mất hoặc hư hỏng.</w:t>
      </w:r>
    </w:p>
    <w:p w14:paraId="7B3EF9BF" w14:textId="77777777" w:rsidR="00B071EE" w:rsidRDefault="00B071EE" w:rsidP="00B071EE">
      <w:pPr>
        <w:pStyle w:val="Heading2"/>
      </w:pPr>
      <w:bookmarkStart w:id="62" w:name="_Toc196170328"/>
      <w:r>
        <w:t>3.6 Đặc tả tính năng "Tạo kỳ thi"</w:t>
      </w:r>
      <w:bookmarkEnd w:id="62"/>
    </w:p>
    <w:p w14:paraId="39FFFD10" w14:textId="77777777" w:rsidR="00B071EE" w:rsidRDefault="00B071EE" w:rsidP="00B071EE">
      <w:pPr>
        <w:pStyle w:val="Heading3"/>
      </w:pPr>
      <w:bookmarkStart w:id="63" w:name="_Toc196170329"/>
      <w:r>
        <w:t>3.6.1 Mô tả và Mức độ ưu tiên</w:t>
      </w:r>
      <w:bookmarkEnd w:id="63"/>
    </w:p>
    <w:p w14:paraId="2C9C1F36" w14:textId="77777777" w:rsidR="00B071EE" w:rsidRDefault="00B071EE" w:rsidP="00B071EE">
      <w:pPr>
        <w:pStyle w:val="NormalWeb"/>
      </w:pPr>
      <w:r>
        <w:rPr>
          <w:rStyle w:val="Strong"/>
        </w:rPr>
        <w:t>Mô tả:</w:t>
      </w:r>
      <w:r>
        <w:t xml:space="preserve"> Tính năng này cho phép Nhân viên quản lý tạo mới kỳ thi với các thông tin chi tiết như tên kỳ thi, thời gian, địa điểm, số lượng ca thi, danh sách đề thi.</w:t>
      </w:r>
    </w:p>
    <w:p w14:paraId="7C6630A2" w14:textId="77777777" w:rsidR="00B071EE" w:rsidRDefault="00B071EE" w:rsidP="00B071EE">
      <w:pPr>
        <w:pStyle w:val="NormalWeb"/>
      </w:pPr>
      <w:r>
        <w:rPr>
          <w:rStyle w:val="Strong"/>
        </w:rPr>
        <w:t>Mức độ ưu tiên:</w:t>
      </w:r>
      <w:r>
        <w:t xml:space="preserve"> Cao</w:t>
      </w:r>
    </w:p>
    <w:p w14:paraId="7764A4C5" w14:textId="77777777" w:rsidR="00B071EE" w:rsidRDefault="00B071EE" w:rsidP="00B071EE">
      <w:pPr>
        <w:pStyle w:val="Heading3"/>
      </w:pPr>
      <w:bookmarkStart w:id="64" w:name="_Toc196170330"/>
      <w:r>
        <w:t>3.6.2 Chuỗi kích thích/phản hồi</w:t>
      </w:r>
      <w:bookmarkEnd w:id="64"/>
    </w:p>
    <w:p w14:paraId="6B120563" w14:textId="77777777" w:rsidR="00B071EE" w:rsidRDefault="00B071EE" w:rsidP="007009AE">
      <w:pPr>
        <w:numPr>
          <w:ilvl w:val="0"/>
          <w:numId w:val="46"/>
        </w:numPr>
        <w:spacing w:before="100" w:beforeAutospacing="1" w:after="100" w:afterAutospacing="1"/>
        <w:jc w:val="left"/>
      </w:pPr>
      <w:r>
        <w:t>Nhân viên quản lý đăng nhập vào hệ thống</w:t>
      </w:r>
    </w:p>
    <w:p w14:paraId="2D658F7E" w14:textId="77777777" w:rsidR="00B071EE" w:rsidRDefault="00B071EE" w:rsidP="007009AE">
      <w:pPr>
        <w:numPr>
          <w:ilvl w:val="0"/>
          <w:numId w:val="46"/>
        </w:numPr>
        <w:spacing w:before="100" w:beforeAutospacing="1" w:after="100" w:afterAutospacing="1"/>
        <w:jc w:val="left"/>
      </w:pPr>
      <w:r>
        <w:t>Hệ thống hiển thị trang chức năng của Nhân viên quản lý</w:t>
      </w:r>
    </w:p>
    <w:p w14:paraId="2C3E973D" w14:textId="77777777" w:rsidR="00B071EE" w:rsidRDefault="00B071EE" w:rsidP="007009AE">
      <w:pPr>
        <w:numPr>
          <w:ilvl w:val="0"/>
          <w:numId w:val="46"/>
        </w:numPr>
        <w:spacing w:before="100" w:beforeAutospacing="1" w:after="100" w:afterAutospacing="1"/>
        <w:jc w:val="left"/>
      </w:pPr>
      <w:r>
        <w:t>Nhân viên quản lý chọn tùy chọn "Tạo kỳ thi"</w:t>
      </w:r>
    </w:p>
    <w:p w14:paraId="783CB70E" w14:textId="77777777" w:rsidR="00B071EE" w:rsidRDefault="00B071EE" w:rsidP="007009AE">
      <w:pPr>
        <w:numPr>
          <w:ilvl w:val="0"/>
          <w:numId w:val="46"/>
        </w:numPr>
        <w:spacing w:before="100" w:beforeAutospacing="1" w:after="100" w:afterAutospacing="1"/>
        <w:jc w:val="left"/>
      </w:pPr>
      <w:r>
        <w:t>Hệ thống hiển thị form tạo kỳ thi</w:t>
      </w:r>
    </w:p>
    <w:p w14:paraId="4C478142" w14:textId="77777777" w:rsidR="00B071EE" w:rsidRDefault="00B071EE" w:rsidP="007009AE">
      <w:pPr>
        <w:numPr>
          <w:ilvl w:val="0"/>
          <w:numId w:val="46"/>
        </w:numPr>
        <w:spacing w:before="100" w:beforeAutospacing="1" w:after="100" w:afterAutospacing="1"/>
        <w:jc w:val="left"/>
      </w:pPr>
      <w:r>
        <w:t>Nhân viên quản lý điền đầy đủ thông tin vào form và gửi</w:t>
      </w:r>
    </w:p>
    <w:p w14:paraId="6E368D7A" w14:textId="77777777" w:rsidR="00B071EE" w:rsidRDefault="00B071EE" w:rsidP="007009AE">
      <w:pPr>
        <w:numPr>
          <w:ilvl w:val="0"/>
          <w:numId w:val="46"/>
        </w:numPr>
        <w:spacing w:before="100" w:beforeAutospacing="1" w:after="100" w:afterAutospacing="1"/>
        <w:jc w:val="left"/>
      </w:pPr>
      <w:r>
        <w:t xml:space="preserve">Hệ thống kiểm tra tính hợp lệ của thông tin: </w:t>
      </w:r>
    </w:p>
    <w:p w14:paraId="3DDE6C9E" w14:textId="77777777" w:rsidR="00B071EE" w:rsidRDefault="00B071EE" w:rsidP="007009AE">
      <w:pPr>
        <w:numPr>
          <w:ilvl w:val="1"/>
          <w:numId w:val="46"/>
        </w:numPr>
        <w:spacing w:before="100" w:beforeAutospacing="1" w:after="100" w:afterAutospacing="1"/>
        <w:jc w:val="left"/>
      </w:pPr>
      <w:r>
        <w:t>Nếu thông tin hợp lệ: Hệ thống tạo kỳ thi và hiển thị thông báo thành công</w:t>
      </w:r>
    </w:p>
    <w:p w14:paraId="18F9C770" w14:textId="77777777" w:rsidR="00B071EE" w:rsidRDefault="00B071EE" w:rsidP="007009AE">
      <w:pPr>
        <w:numPr>
          <w:ilvl w:val="1"/>
          <w:numId w:val="46"/>
        </w:numPr>
        <w:spacing w:before="100" w:beforeAutospacing="1" w:after="100" w:afterAutospacing="1"/>
        <w:jc w:val="left"/>
      </w:pPr>
      <w:r>
        <w:t>Nếu thông tin không hợp lệ: Hệ thống hiển thị thông báo lỗi và yêu cầu nhập lại</w:t>
      </w:r>
    </w:p>
    <w:p w14:paraId="4164C597" w14:textId="77777777" w:rsidR="00B071EE" w:rsidRDefault="00B071EE" w:rsidP="00B071EE">
      <w:pPr>
        <w:pStyle w:val="Heading3"/>
      </w:pPr>
      <w:bookmarkStart w:id="65" w:name="_Toc196170331"/>
      <w:r>
        <w:t>3.6.3 Yêu cầu chức năng</w:t>
      </w:r>
      <w:bookmarkEnd w:id="65"/>
    </w:p>
    <w:p w14:paraId="51FD0AA5" w14:textId="77777777" w:rsidR="00B071EE" w:rsidRDefault="00B071EE" w:rsidP="007009AE">
      <w:pPr>
        <w:numPr>
          <w:ilvl w:val="0"/>
          <w:numId w:val="47"/>
        </w:numPr>
        <w:spacing w:before="100" w:beforeAutospacing="1" w:after="100" w:afterAutospacing="1"/>
        <w:jc w:val="left"/>
      </w:pPr>
      <w:r>
        <w:rPr>
          <w:rStyle w:val="Strong"/>
        </w:rPr>
        <w:t>TKT-01:</w:t>
      </w:r>
      <w:r>
        <w:t xml:space="preserve"> Hệ thống phải cung cấp form tạo kỳ thi với các trường thông tin: tên kỳ thi, thời gian bắt đầu, thời gian kết thúc, thời hạn đăng ký, lệ phí thi, mô tả.</w:t>
      </w:r>
    </w:p>
    <w:p w14:paraId="738E3F25" w14:textId="77777777" w:rsidR="00B071EE" w:rsidRDefault="00B071EE" w:rsidP="007009AE">
      <w:pPr>
        <w:numPr>
          <w:ilvl w:val="0"/>
          <w:numId w:val="47"/>
        </w:numPr>
        <w:spacing w:before="100" w:beforeAutospacing="1" w:after="100" w:afterAutospacing="1"/>
        <w:jc w:val="left"/>
      </w:pPr>
      <w:r>
        <w:rPr>
          <w:rStyle w:val="Strong"/>
        </w:rPr>
        <w:t>TKT-02:</w:t>
      </w:r>
      <w:r>
        <w:t xml:space="preserve"> Hệ thống phải cho phép chọn danh sách điểm thi nơi kỳ thi sẽ được tổ chức.</w:t>
      </w:r>
    </w:p>
    <w:p w14:paraId="33195B2A" w14:textId="77777777" w:rsidR="00B071EE" w:rsidRDefault="00B071EE" w:rsidP="007009AE">
      <w:pPr>
        <w:numPr>
          <w:ilvl w:val="0"/>
          <w:numId w:val="47"/>
        </w:numPr>
        <w:spacing w:before="100" w:beforeAutospacing="1" w:after="100" w:afterAutospacing="1"/>
        <w:jc w:val="left"/>
      </w:pPr>
      <w:r>
        <w:rPr>
          <w:rStyle w:val="Strong"/>
        </w:rPr>
        <w:t>TKT-03:</w:t>
      </w:r>
      <w:r>
        <w:t xml:space="preserve"> Hệ thống phải cho phép thiết lập số lượng ca thi và thời gian của từng ca thi.</w:t>
      </w:r>
    </w:p>
    <w:p w14:paraId="6ECB234F" w14:textId="77777777" w:rsidR="00B071EE" w:rsidRDefault="00B071EE" w:rsidP="007009AE">
      <w:pPr>
        <w:numPr>
          <w:ilvl w:val="0"/>
          <w:numId w:val="47"/>
        </w:numPr>
        <w:spacing w:before="100" w:beforeAutospacing="1" w:after="100" w:afterAutospacing="1"/>
        <w:jc w:val="left"/>
      </w:pPr>
      <w:r>
        <w:rPr>
          <w:rStyle w:val="Strong"/>
        </w:rPr>
        <w:t>TKT-04:</w:t>
      </w:r>
      <w:r>
        <w:t xml:space="preserve"> Hệ thống phải cho phép đính kèm danh sách đề thi và các tài liệu liên quan.</w:t>
      </w:r>
    </w:p>
    <w:p w14:paraId="021691BA" w14:textId="77777777" w:rsidR="00B071EE" w:rsidRDefault="00B071EE" w:rsidP="007009AE">
      <w:pPr>
        <w:numPr>
          <w:ilvl w:val="0"/>
          <w:numId w:val="47"/>
        </w:numPr>
        <w:spacing w:before="100" w:beforeAutospacing="1" w:after="100" w:afterAutospacing="1"/>
        <w:jc w:val="left"/>
      </w:pPr>
      <w:r>
        <w:rPr>
          <w:rStyle w:val="Strong"/>
        </w:rPr>
        <w:t>TKT-05:</w:t>
      </w:r>
      <w:r>
        <w:t xml:space="preserve"> Hệ thống phải kiểm tra tính hợp lệ của thông tin kỳ thi, đảm bảo không có xung đột về thời gian và địa điểm.</w:t>
      </w:r>
    </w:p>
    <w:p w14:paraId="36E14225" w14:textId="77777777" w:rsidR="00B071EE" w:rsidRDefault="00B071EE" w:rsidP="007009AE">
      <w:pPr>
        <w:numPr>
          <w:ilvl w:val="0"/>
          <w:numId w:val="47"/>
        </w:numPr>
        <w:spacing w:before="100" w:beforeAutospacing="1" w:after="100" w:afterAutospacing="1"/>
        <w:jc w:val="left"/>
      </w:pPr>
      <w:r>
        <w:rPr>
          <w:rStyle w:val="Strong"/>
        </w:rPr>
        <w:t>TKT-06:</w:t>
      </w:r>
      <w:r>
        <w:t xml:space="preserve"> Hệ thống phải tự động tạo mã kỳ thi duy nhất sau khi tạo kỳ thi thành công.</w:t>
      </w:r>
    </w:p>
    <w:p w14:paraId="7AB35A69" w14:textId="77777777" w:rsidR="00B071EE" w:rsidRDefault="00B071EE" w:rsidP="007009AE">
      <w:pPr>
        <w:numPr>
          <w:ilvl w:val="0"/>
          <w:numId w:val="47"/>
        </w:numPr>
        <w:spacing w:before="100" w:beforeAutospacing="1" w:after="100" w:afterAutospacing="1"/>
        <w:jc w:val="left"/>
      </w:pPr>
      <w:r>
        <w:rPr>
          <w:rStyle w:val="Strong"/>
        </w:rPr>
        <w:t>TKT-07:</w:t>
      </w:r>
      <w:r>
        <w:t xml:space="preserve"> Hệ thống phải gửi thông báo đến các điểm thi được chọn về kỳ thi mới.</w:t>
      </w:r>
    </w:p>
    <w:p w14:paraId="4DA05E3D" w14:textId="77777777" w:rsidR="00B071EE" w:rsidRDefault="00B071EE" w:rsidP="00B071EE">
      <w:pPr>
        <w:pStyle w:val="Heading2"/>
      </w:pPr>
      <w:bookmarkStart w:id="66" w:name="_Toc196170332"/>
      <w:r>
        <w:t>3.7 Đặc tả tính năng "Cập nhật thông tin kỳ thi"</w:t>
      </w:r>
      <w:bookmarkEnd w:id="66"/>
    </w:p>
    <w:p w14:paraId="1C4C19D0" w14:textId="77777777" w:rsidR="00B071EE" w:rsidRDefault="00B071EE" w:rsidP="00B071EE">
      <w:pPr>
        <w:pStyle w:val="Heading3"/>
      </w:pPr>
      <w:bookmarkStart w:id="67" w:name="_Toc196170333"/>
      <w:r>
        <w:t>3.7.1 Mô tả và Mức độ ưu tiên</w:t>
      </w:r>
      <w:bookmarkEnd w:id="67"/>
    </w:p>
    <w:p w14:paraId="2E86F743" w14:textId="77777777" w:rsidR="00B071EE" w:rsidRDefault="00B071EE" w:rsidP="00B071EE">
      <w:pPr>
        <w:pStyle w:val="NormalWeb"/>
      </w:pPr>
      <w:r>
        <w:rPr>
          <w:rStyle w:val="Strong"/>
        </w:rPr>
        <w:t>Mô tả:</w:t>
      </w:r>
      <w:r>
        <w:t xml:space="preserve"> Tính năng này cho phép Nhân viên quản lý cập nhật thông tin của kỳ thi đã tạo.</w:t>
      </w:r>
    </w:p>
    <w:p w14:paraId="0AC88FBF" w14:textId="77777777" w:rsidR="00B071EE" w:rsidRDefault="00B071EE" w:rsidP="00B071EE">
      <w:pPr>
        <w:pStyle w:val="NormalWeb"/>
      </w:pPr>
      <w:r>
        <w:rPr>
          <w:rStyle w:val="Strong"/>
        </w:rPr>
        <w:t>Mức độ ưu tiên:</w:t>
      </w:r>
      <w:r>
        <w:t xml:space="preserve"> Trung bình</w:t>
      </w:r>
    </w:p>
    <w:p w14:paraId="4B3F5406" w14:textId="77777777" w:rsidR="00B071EE" w:rsidRDefault="00B071EE" w:rsidP="00B071EE">
      <w:pPr>
        <w:pStyle w:val="Heading3"/>
      </w:pPr>
      <w:bookmarkStart w:id="68" w:name="_Toc196170334"/>
      <w:r>
        <w:t>3.7.2 Chuỗi kích thích/phản hồi</w:t>
      </w:r>
      <w:bookmarkEnd w:id="68"/>
    </w:p>
    <w:p w14:paraId="57874883" w14:textId="77777777" w:rsidR="00B071EE" w:rsidRDefault="00B071EE" w:rsidP="007009AE">
      <w:pPr>
        <w:numPr>
          <w:ilvl w:val="0"/>
          <w:numId w:val="48"/>
        </w:numPr>
        <w:spacing w:before="100" w:beforeAutospacing="1" w:after="100" w:afterAutospacing="1"/>
        <w:jc w:val="left"/>
      </w:pPr>
      <w:r>
        <w:t>Nhân viên quản lý đăng nhập vào hệ thống</w:t>
      </w:r>
    </w:p>
    <w:p w14:paraId="7BF5BDBA" w14:textId="77777777" w:rsidR="00B071EE" w:rsidRDefault="00B071EE" w:rsidP="007009AE">
      <w:pPr>
        <w:numPr>
          <w:ilvl w:val="0"/>
          <w:numId w:val="48"/>
        </w:numPr>
        <w:spacing w:before="100" w:beforeAutospacing="1" w:after="100" w:afterAutospacing="1"/>
        <w:jc w:val="left"/>
      </w:pPr>
      <w:r>
        <w:t>Hệ thống hiển thị trang chức năng của Nhân viên quản lý</w:t>
      </w:r>
    </w:p>
    <w:p w14:paraId="1D7C773E" w14:textId="77777777" w:rsidR="00B071EE" w:rsidRDefault="00B071EE" w:rsidP="007009AE">
      <w:pPr>
        <w:numPr>
          <w:ilvl w:val="0"/>
          <w:numId w:val="48"/>
        </w:numPr>
        <w:spacing w:before="100" w:beforeAutospacing="1" w:after="100" w:afterAutospacing="1"/>
        <w:jc w:val="left"/>
      </w:pPr>
      <w:r>
        <w:t>Nhân viên quản lý chọn tùy chọn "Quản lý kỳ thi"</w:t>
      </w:r>
    </w:p>
    <w:p w14:paraId="4AF743F0" w14:textId="77777777" w:rsidR="00B071EE" w:rsidRDefault="00B071EE" w:rsidP="007009AE">
      <w:pPr>
        <w:numPr>
          <w:ilvl w:val="0"/>
          <w:numId w:val="48"/>
        </w:numPr>
        <w:spacing w:before="100" w:beforeAutospacing="1" w:after="100" w:afterAutospacing="1"/>
        <w:jc w:val="left"/>
      </w:pPr>
      <w:r>
        <w:t>Hệ thống hiển thị danh sách các kỳ thi</w:t>
      </w:r>
    </w:p>
    <w:p w14:paraId="0AF633CB" w14:textId="77777777" w:rsidR="00B071EE" w:rsidRDefault="00B071EE" w:rsidP="007009AE">
      <w:pPr>
        <w:numPr>
          <w:ilvl w:val="0"/>
          <w:numId w:val="48"/>
        </w:numPr>
        <w:spacing w:before="100" w:beforeAutospacing="1" w:after="100" w:afterAutospacing="1"/>
        <w:jc w:val="left"/>
      </w:pPr>
      <w:r>
        <w:t>Nhân viên quản lý chọn kỳ thi cần cập nhật</w:t>
      </w:r>
    </w:p>
    <w:p w14:paraId="222DB1EA" w14:textId="77777777" w:rsidR="00B071EE" w:rsidRDefault="00B071EE" w:rsidP="007009AE">
      <w:pPr>
        <w:numPr>
          <w:ilvl w:val="0"/>
          <w:numId w:val="48"/>
        </w:numPr>
        <w:spacing w:before="100" w:beforeAutospacing="1" w:after="100" w:afterAutospacing="1"/>
        <w:jc w:val="left"/>
      </w:pPr>
      <w:r>
        <w:t>Hệ thống hiển thị form cập nhật với thông tin hiện tại của kỳ thi</w:t>
      </w:r>
    </w:p>
    <w:p w14:paraId="4E0F1634" w14:textId="77777777" w:rsidR="00B071EE" w:rsidRDefault="00B071EE" w:rsidP="007009AE">
      <w:pPr>
        <w:numPr>
          <w:ilvl w:val="0"/>
          <w:numId w:val="48"/>
        </w:numPr>
        <w:spacing w:before="100" w:beforeAutospacing="1" w:after="100" w:afterAutospacing="1"/>
        <w:jc w:val="left"/>
      </w:pPr>
      <w:r>
        <w:t>Nhân viên quản lý cập nhật thông tin và gửi</w:t>
      </w:r>
    </w:p>
    <w:p w14:paraId="33D3AB92" w14:textId="77777777" w:rsidR="00B071EE" w:rsidRDefault="00B071EE" w:rsidP="007009AE">
      <w:pPr>
        <w:numPr>
          <w:ilvl w:val="0"/>
          <w:numId w:val="48"/>
        </w:numPr>
        <w:spacing w:before="100" w:beforeAutospacing="1" w:after="100" w:afterAutospacing="1"/>
        <w:jc w:val="left"/>
      </w:pPr>
      <w:r>
        <w:t xml:space="preserve">Hệ thống kiểm tra tính hợp lệ của thông tin: </w:t>
      </w:r>
    </w:p>
    <w:p w14:paraId="5A69E258" w14:textId="77777777" w:rsidR="00B071EE" w:rsidRDefault="00B071EE" w:rsidP="007009AE">
      <w:pPr>
        <w:numPr>
          <w:ilvl w:val="1"/>
          <w:numId w:val="48"/>
        </w:numPr>
        <w:spacing w:before="100" w:beforeAutospacing="1" w:after="100" w:afterAutospacing="1"/>
        <w:jc w:val="left"/>
      </w:pPr>
      <w:r>
        <w:t>Nếu thông tin hợp lệ: Hệ thống cập nhật kỳ thi và hiển thị thông báo thành công</w:t>
      </w:r>
    </w:p>
    <w:p w14:paraId="2B1D2FCC" w14:textId="77777777" w:rsidR="00B071EE" w:rsidRDefault="00B071EE" w:rsidP="007009AE">
      <w:pPr>
        <w:numPr>
          <w:ilvl w:val="1"/>
          <w:numId w:val="48"/>
        </w:numPr>
        <w:spacing w:before="100" w:beforeAutospacing="1" w:after="100" w:afterAutospacing="1"/>
        <w:jc w:val="left"/>
      </w:pPr>
      <w:r>
        <w:t>Nếu thông tin không hợp lệ: Hệ thống hiển thị thông báo lỗi và yêu cầu nhập lại</w:t>
      </w:r>
    </w:p>
    <w:p w14:paraId="19BF792E" w14:textId="77777777" w:rsidR="00B071EE" w:rsidRDefault="00B071EE" w:rsidP="00B071EE">
      <w:pPr>
        <w:pStyle w:val="Heading3"/>
      </w:pPr>
      <w:bookmarkStart w:id="69" w:name="_Toc196170335"/>
      <w:r>
        <w:t>3.7.3 Yêu cầu chức năng</w:t>
      </w:r>
      <w:bookmarkEnd w:id="69"/>
    </w:p>
    <w:p w14:paraId="6198ABE8" w14:textId="77777777" w:rsidR="00B071EE" w:rsidRDefault="00B071EE" w:rsidP="007009AE">
      <w:pPr>
        <w:numPr>
          <w:ilvl w:val="0"/>
          <w:numId w:val="49"/>
        </w:numPr>
        <w:spacing w:before="100" w:beforeAutospacing="1" w:after="100" w:afterAutospacing="1"/>
        <w:jc w:val="left"/>
      </w:pPr>
      <w:r>
        <w:rPr>
          <w:rStyle w:val="Strong"/>
        </w:rPr>
        <w:t>CNKT-01:</w:t>
      </w:r>
      <w:r>
        <w:t xml:space="preserve"> Hệ thống phải hiển thị form cập nhật với thông tin hiện tại của kỳ thi.</w:t>
      </w:r>
    </w:p>
    <w:p w14:paraId="3907C716" w14:textId="77777777" w:rsidR="00B071EE" w:rsidRDefault="00B071EE" w:rsidP="007009AE">
      <w:pPr>
        <w:numPr>
          <w:ilvl w:val="0"/>
          <w:numId w:val="49"/>
        </w:numPr>
        <w:spacing w:before="100" w:beforeAutospacing="1" w:after="100" w:afterAutospacing="1"/>
        <w:jc w:val="left"/>
      </w:pPr>
      <w:r>
        <w:rPr>
          <w:rStyle w:val="Strong"/>
        </w:rPr>
        <w:t>CNKT-02:</w:t>
      </w:r>
      <w:r>
        <w:t xml:space="preserve"> Hệ thống phải cho phép cập nhật các trường thông tin: tên kỳ thi, thời gian bắt đầu, thời gian kết thúc, thời hạn đăng ký, lệ phí thi, mô tả.</w:t>
      </w:r>
    </w:p>
    <w:p w14:paraId="7A6D6EBB" w14:textId="77777777" w:rsidR="00B071EE" w:rsidRDefault="00B071EE" w:rsidP="007009AE">
      <w:pPr>
        <w:numPr>
          <w:ilvl w:val="0"/>
          <w:numId w:val="49"/>
        </w:numPr>
        <w:spacing w:before="100" w:beforeAutospacing="1" w:after="100" w:afterAutospacing="1"/>
        <w:jc w:val="left"/>
      </w:pPr>
      <w:r>
        <w:rPr>
          <w:rStyle w:val="Strong"/>
        </w:rPr>
        <w:t>CNKT-03:</w:t>
      </w:r>
      <w:r>
        <w:t xml:space="preserve"> Hệ thống phải cho phép thêm/xóa điểm thi nơi kỳ thi sẽ được tổ chức.</w:t>
      </w:r>
    </w:p>
    <w:p w14:paraId="533DF0AC" w14:textId="77777777" w:rsidR="00B071EE" w:rsidRDefault="00B071EE" w:rsidP="007009AE">
      <w:pPr>
        <w:numPr>
          <w:ilvl w:val="0"/>
          <w:numId w:val="49"/>
        </w:numPr>
        <w:spacing w:before="100" w:beforeAutospacing="1" w:after="100" w:afterAutospacing="1"/>
        <w:jc w:val="left"/>
      </w:pPr>
      <w:r>
        <w:rPr>
          <w:rStyle w:val="Strong"/>
        </w:rPr>
        <w:t>CNKT-04:</w:t>
      </w:r>
      <w:r>
        <w:t xml:space="preserve"> Hệ thống phải cho phép cập nhật số lượng ca thi và thời gian của từng ca thi.</w:t>
      </w:r>
    </w:p>
    <w:p w14:paraId="0A46D054" w14:textId="77777777" w:rsidR="00B071EE" w:rsidRDefault="00B071EE" w:rsidP="007009AE">
      <w:pPr>
        <w:numPr>
          <w:ilvl w:val="0"/>
          <w:numId w:val="49"/>
        </w:numPr>
        <w:spacing w:before="100" w:beforeAutospacing="1" w:after="100" w:afterAutospacing="1"/>
        <w:jc w:val="left"/>
      </w:pPr>
      <w:r>
        <w:rPr>
          <w:rStyle w:val="Strong"/>
        </w:rPr>
        <w:t>CNKT-05:</w:t>
      </w:r>
      <w:r>
        <w:t xml:space="preserve"> Hệ thống phải cho phép cập nhật danh sách đề thi và các tài liệu liên quan.</w:t>
      </w:r>
    </w:p>
    <w:p w14:paraId="59B2D1D3" w14:textId="77777777" w:rsidR="00B071EE" w:rsidRDefault="00B071EE" w:rsidP="007009AE">
      <w:pPr>
        <w:numPr>
          <w:ilvl w:val="0"/>
          <w:numId w:val="49"/>
        </w:numPr>
        <w:spacing w:before="100" w:beforeAutospacing="1" w:after="100" w:afterAutospacing="1"/>
        <w:jc w:val="left"/>
      </w:pPr>
      <w:r>
        <w:rPr>
          <w:rStyle w:val="Strong"/>
        </w:rPr>
        <w:t>CNKT-06:</w:t>
      </w:r>
      <w:r>
        <w:t xml:space="preserve"> Hệ thống phải kiểm tra tính hợp lệ của thông tin cập nhật, đảm bảo không có xung đột về thời gian và địa điểm.</w:t>
      </w:r>
    </w:p>
    <w:p w14:paraId="3C28650B" w14:textId="77777777" w:rsidR="00B071EE" w:rsidRDefault="00B071EE" w:rsidP="007009AE">
      <w:pPr>
        <w:numPr>
          <w:ilvl w:val="0"/>
          <w:numId w:val="49"/>
        </w:numPr>
        <w:spacing w:before="100" w:beforeAutospacing="1" w:after="100" w:afterAutospacing="1"/>
        <w:jc w:val="left"/>
      </w:pPr>
      <w:r>
        <w:rPr>
          <w:rStyle w:val="Strong"/>
        </w:rPr>
        <w:t>CNKT-07:</w:t>
      </w:r>
      <w:r>
        <w:t xml:space="preserve"> Hệ thống phải ghi lại lịch sử cập nhật kỳ thi, bao gồm thời gian cập nhật và người cập nhật.</w:t>
      </w:r>
    </w:p>
    <w:p w14:paraId="74B92538" w14:textId="77777777" w:rsidR="00B071EE" w:rsidRDefault="00B071EE" w:rsidP="007009AE">
      <w:pPr>
        <w:numPr>
          <w:ilvl w:val="0"/>
          <w:numId w:val="49"/>
        </w:numPr>
        <w:spacing w:before="100" w:beforeAutospacing="1" w:after="100" w:afterAutospacing="1"/>
        <w:jc w:val="left"/>
      </w:pPr>
      <w:r>
        <w:rPr>
          <w:rStyle w:val="Strong"/>
        </w:rPr>
        <w:t>CNKT-08:</w:t>
      </w:r>
      <w:r>
        <w:t xml:space="preserve"> Hệ thống phải gửi thông báo đến thí sinh đã đăng ký về việc cập nhật thông tin kỳ thi (nếu thay đổi ảnh hưởng đến thí sinh).</w:t>
      </w:r>
    </w:p>
    <w:p w14:paraId="7DD5C775" w14:textId="77777777" w:rsidR="00B071EE" w:rsidRDefault="00B071EE" w:rsidP="00B071EE">
      <w:pPr>
        <w:pStyle w:val="Heading2"/>
      </w:pPr>
      <w:bookmarkStart w:id="70" w:name="_Toc196170336"/>
      <w:r>
        <w:t>3.8 Đặc tả tính năng "Nhập điểm thi"</w:t>
      </w:r>
      <w:bookmarkEnd w:id="70"/>
    </w:p>
    <w:p w14:paraId="0D51C5EC" w14:textId="77777777" w:rsidR="00B071EE" w:rsidRDefault="00B071EE" w:rsidP="00B071EE">
      <w:pPr>
        <w:pStyle w:val="Heading3"/>
      </w:pPr>
      <w:bookmarkStart w:id="71" w:name="_Toc196170337"/>
      <w:r>
        <w:t>3.8.1 Mô tả và Mức độ ưu tiên</w:t>
      </w:r>
      <w:bookmarkEnd w:id="71"/>
    </w:p>
    <w:p w14:paraId="1522B04D" w14:textId="77777777" w:rsidR="00B071EE" w:rsidRDefault="00B071EE" w:rsidP="00B071EE">
      <w:pPr>
        <w:pStyle w:val="NormalWeb"/>
      </w:pPr>
      <w:r>
        <w:rPr>
          <w:rStyle w:val="Strong"/>
        </w:rPr>
        <w:t>Mô tả:</w:t>
      </w:r>
      <w:r>
        <w:t xml:space="preserve"> Tính năng này cho phép Nhân viên quản lý nhập điểm thi cho thí sinh sau khi kỳ thi kết thúc.</w:t>
      </w:r>
    </w:p>
    <w:p w14:paraId="6ED22AF9" w14:textId="77777777" w:rsidR="00B071EE" w:rsidRDefault="00B071EE" w:rsidP="00B071EE">
      <w:pPr>
        <w:pStyle w:val="NormalWeb"/>
      </w:pPr>
      <w:r>
        <w:rPr>
          <w:rStyle w:val="Strong"/>
        </w:rPr>
        <w:t>Mức độ ưu tiên:</w:t>
      </w:r>
      <w:r>
        <w:t xml:space="preserve"> Cao</w:t>
      </w:r>
    </w:p>
    <w:p w14:paraId="0FC78AB8" w14:textId="77777777" w:rsidR="00B071EE" w:rsidRDefault="00B071EE" w:rsidP="00B071EE">
      <w:pPr>
        <w:pStyle w:val="Heading3"/>
      </w:pPr>
      <w:bookmarkStart w:id="72" w:name="_Toc196170338"/>
      <w:r>
        <w:t>3.8.2 Chuỗi kích thích/phản hồi</w:t>
      </w:r>
      <w:bookmarkEnd w:id="72"/>
    </w:p>
    <w:p w14:paraId="75217CD9" w14:textId="77777777" w:rsidR="00B071EE" w:rsidRDefault="00B071EE" w:rsidP="007009AE">
      <w:pPr>
        <w:numPr>
          <w:ilvl w:val="0"/>
          <w:numId w:val="50"/>
        </w:numPr>
        <w:spacing w:before="100" w:beforeAutospacing="1" w:after="100" w:afterAutospacing="1"/>
        <w:jc w:val="left"/>
      </w:pPr>
      <w:r>
        <w:t>Nhân viên quản lý đăng nhập vào hệ thống</w:t>
      </w:r>
    </w:p>
    <w:p w14:paraId="20BF8007" w14:textId="77777777" w:rsidR="00B071EE" w:rsidRDefault="00B071EE" w:rsidP="007009AE">
      <w:pPr>
        <w:numPr>
          <w:ilvl w:val="0"/>
          <w:numId w:val="50"/>
        </w:numPr>
        <w:spacing w:before="100" w:beforeAutospacing="1" w:after="100" w:afterAutospacing="1"/>
        <w:jc w:val="left"/>
      </w:pPr>
      <w:r>
        <w:t>Hệ thống hiển thị trang chức năng của Nhân viên quản lý</w:t>
      </w:r>
    </w:p>
    <w:p w14:paraId="6D9F554C" w14:textId="77777777" w:rsidR="00B071EE" w:rsidRDefault="00B071EE" w:rsidP="007009AE">
      <w:pPr>
        <w:numPr>
          <w:ilvl w:val="0"/>
          <w:numId w:val="50"/>
        </w:numPr>
        <w:spacing w:before="100" w:beforeAutospacing="1" w:after="100" w:afterAutospacing="1"/>
        <w:jc w:val="left"/>
      </w:pPr>
      <w:r>
        <w:t>Nhân viên quản lý chọn tùy chọn "Nhập điểm thi"</w:t>
      </w:r>
    </w:p>
    <w:p w14:paraId="14982CC3" w14:textId="77777777" w:rsidR="00B071EE" w:rsidRDefault="00B071EE" w:rsidP="007009AE">
      <w:pPr>
        <w:numPr>
          <w:ilvl w:val="0"/>
          <w:numId w:val="50"/>
        </w:numPr>
        <w:spacing w:before="100" w:beforeAutospacing="1" w:after="100" w:afterAutospacing="1"/>
        <w:jc w:val="left"/>
      </w:pPr>
      <w:r>
        <w:t>Hệ thống hiển thị danh sách các kỳ thi đã kết thúc</w:t>
      </w:r>
    </w:p>
    <w:p w14:paraId="2CF9FAE6" w14:textId="77777777" w:rsidR="00B071EE" w:rsidRDefault="00B071EE" w:rsidP="007009AE">
      <w:pPr>
        <w:numPr>
          <w:ilvl w:val="0"/>
          <w:numId w:val="50"/>
        </w:numPr>
        <w:spacing w:before="100" w:beforeAutospacing="1" w:after="100" w:afterAutospacing="1"/>
        <w:jc w:val="left"/>
      </w:pPr>
      <w:r>
        <w:t>Nhân viên quản lý chọn kỳ thi cần nhập điểm</w:t>
      </w:r>
    </w:p>
    <w:p w14:paraId="0D1B1D07" w14:textId="77777777" w:rsidR="00B071EE" w:rsidRDefault="00B071EE" w:rsidP="007009AE">
      <w:pPr>
        <w:numPr>
          <w:ilvl w:val="0"/>
          <w:numId w:val="50"/>
        </w:numPr>
        <w:spacing w:before="100" w:beforeAutospacing="1" w:after="100" w:afterAutospacing="1"/>
        <w:jc w:val="left"/>
      </w:pPr>
      <w:r>
        <w:t>Hệ thống hiển thị danh sách thí sinh tham gia kỳ thi</w:t>
      </w:r>
    </w:p>
    <w:p w14:paraId="6435565B" w14:textId="77777777" w:rsidR="00B071EE" w:rsidRDefault="00B071EE" w:rsidP="007009AE">
      <w:pPr>
        <w:numPr>
          <w:ilvl w:val="0"/>
          <w:numId w:val="50"/>
        </w:numPr>
        <w:spacing w:before="100" w:beforeAutospacing="1" w:after="100" w:afterAutospacing="1"/>
        <w:jc w:val="left"/>
      </w:pPr>
      <w:r>
        <w:t>Nhân viên quản lý nhập điểm cho từng thí sinh và gửi</w:t>
      </w:r>
    </w:p>
    <w:p w14:paraId="6D3EBF77" w14:textId="77777777" w:rsidR="00B071EE" w:rsidRDefault="00B071EE" w:rsidP="007009AE">
      <w:pPr>
        <w:numPr>
          <w:ilvl w:val="0"/>
          <w:numId w:val="50"/>
        </w:numPr>
        <w:spacing w:before="100" w:beforeAutospacing="1" w:after="100" w:afterAutospacing="1"/>
        <w:jc w:val="left"/>
      </w:pPr>
      <w:r>
        <w:t xml:space="preserve">Hệ thống kiểm tra tính hợp lệ của điểm: </w:t>
      </w:r>
    </w:p>
    <w:p w14:paraId="1B443357" w14:textId="77777777" w:rsidR="00B071EE" w:rsidRDefault="00B071EE" w:rsidP="007009AE">
      <w:pPr>
        <w:numPr>
          <w:ilvl w:val="1"/>
          <w:numId w:val="50"/>
        </w:numPr>
        <w:spacing w:before="100" w:beforeAutospacing="1" w:after="100" w:afterAutospacing="1"/>
        <w:jc w:val="left"/>
      </w:pPr>
      <w:r>
        <w:t>Nếu hợp lệ: Hệ thống lưu điểm và hiển thị thông báo thành công</w:t>
      </w:r>
    </w:p>
    <w:p w14:paraId="227254DE" w14:textId="77777777" w:rsidR="00B071EE" w:rsidRDefault="00B071EE" w:rsidP="007009AE">
      <w:pPr>
        <w:numPr>
          <w:ilvl w:val="1"/>
          <w:numId w:val="50"/>
        </w:numPr>
        <w:spacing w:before="100" w:beforeAutospacing="1" w:after="100" w:afterAutospacing="1"/>
        <w:jc w:val="left"/>
      </w:pPr>
      <w:r>
        <w:t>Nếu không hợp lệ: Hệ thống hiển thị thông báo lỗi và yêu cầu nhập lại</w:t>
      </w:r>
    </w:p>
    <w:p w14:paraId="172E8E56" w14:textId="77777777" w:rsidR="00B071EE" w:rsidRDefault="00B071EE" w:rsidP="00B071EE">
      <w:pPr>
        <w:pStyle w:val="Heading3"/>
      </w:pPr>
      <w:bookmarkStart w:id="73" w:name="_Toc196170339"/>
      <w:r>
        <w:t>3.8.3 Yêu cầu chức năng</w:t>
      </w:r>
      <w:bookmarkEnd w:id="73"/>
    </w:p>
    <w:p w14:paraId="701729DE" w14:textId="77777777" w:rsidR="00B071EE" w:rsidRDefault="00B071EE" w:rsidP="007009AE">
      <w:pPr>
        <w:numPr>
          <w:ilvl w:val="0"/>
          <w:numId w:val="51"/>
        </w:numPr>
        <w:spacing w:before="100" w:beforeAutospacing="1" w:after="100" w:afterAutospacing="1"/>
        <w:jc w:val="left"/>
      </w:pPr>
      <w:r>
        <w:rPr>
          <w:rStyle w:val="Strong"/>
        </w:rPr>
        <w:t>NDT-01:</w:t>
      </w:r>
      <w:r>
        <w:t xml:space="preserve"> Hệ thống phải hiển thị danh sách các kỳ thi đã kết thúc với thông tin: tên kỳ thi, thời gian diễn ra, số lượng thí sinh.</w:t>
      </w:r>
    </w:p>
    <w:p w14:paraId="43AE256E" w14:textId="77777777" w:rsidR="00B071EE" w:rsidRDefault="00B071EE" w:rsidP="007009AE">
      <w:pPr>
        <w:numPr>
          <w:ilvl w:val="0"/>
          <w:numId w:val="51"/>
        </w:numPr>
        <w:spacing w:before="100" w:beforeAutospacing="1" w:after="100" w:afterAutospacing="1"/>
        <w:jc w:val="left"/>
      </w:pPr>
      <w:r>
        <w:rPr>
          <w:rStyle w:val="Strong"/>
        </w:rPr>
        <w:t>NDT-02:</w:t>
      </w:r>
      <w:r>
        <w:t xml:space="preserve"> Hệ thống phải hiển thị danh sách thí sinh tham gia kỳ thi với thông tin: họ tên, số báo danh, phòng thi.</w:t>
      </w:r>
    </w:p>
    <w:p w14:paraId="0ADEC980" w14:textId="77777777" w:rsidR="00B071EE" w:rsidRDefault="00B071EE" w:rsidP="007009AE">
      <w:pPr>
        <w:numPr>
          <w:ilvl w:val="0"/>
          <w:numId w:val="51"/>
        </w:numPr>
        <w:spacing w:before="100" w:beforeAutospacing="1" w:after="100" w:afterAutospacing="1"/>
        <w:jc w:val="left"/>
      </w:pPr>
      <w:r>
        <w:rPr>
          <w:rStyle w:val="Strong"/>
        </w:rPr>
        <w:t>NDT-03:</w:t>
      </w:r>
      <w:r>
        <w:t xml:space="preserve"> Hệ thống phải cho phép nhập điểm cho từng thí sinh theo các phần thi quy định.</w:t>
      </w:r>
    </w:p>
    <w:p w14:paraId="1FE4F37E" w14:textId="77777777" w:rsidR="00B071EE" w:rsidRDefault="00B071EE" w:rsidP="007009AE">
      <w:pPr>
        <w:numPr>
          <w:ilvl w:val="0"/>
          <w:numId w:val="51"/>
        </w:numPr>
        <w:spacing w:before="100" w:beforeAutospacing="1" w:after="100" w:afterAutospacing="1"/>
        <w:jc w:val="left"/>
      </w:pPr>
      <w:r>
        <w:rPr>
          <w:rStyle w:val="Strong"/>
        </w:rPr>
        <w:t>NDT-04:</w:t>
      </w:r>
      <w:r>
        <w:t xml:space="preserve"> Hệ thống phải kiểm tra tính hợp lệ của điểm nhập vào, đảm bảo nằm trong phạm vi cho phép.</w:t>
      </w:r>
    </w:p>
    <w:p w14:paraId="2D5DE0E5" w14:textId="77777777" w:rsidR="00B071EE" w:rsidRDefault="00B071EE" w:rsidP="007009AE">
      <w:pPr>
        <w:numPr>
          <w:ilvl w:val="0"/>
          <w:numId w:val="51"/>
        </w:numPr>
        <w:spacing w:before="100" w:beforeAutospacing="1" w:after="100" w:afterAutospacing="1"/>
        <w:jc w:val="left"/>
      </w:pPr>
      <w:r>
        <w:rPr>
          <w:rStyle w:val="Strong"/>
        </w:rPr>
        <w:t>NDT-05:</w:t>
      </w:r>
      <w:r>
        <w:t xml:space="preserve"> Hệ thống phải tự động tính toán tổng điểm và kết quả đạt/không đạt dựa trên tiêu chí đã định.</w:t>
      </w:r>
    </w:p>
    <w:p w14:paraId="05898CE8" w14:textId="77777777" w:rsidR="00B071EE" w:rsidRDefault="00B071EE" w:rsidP="007009AE">
      <w:pPr>
        <w:numPr>
          <w:ilvl w:val="0"/>
          <w:numId w:val="51"/>
        </w:numPr>
        <w:spacing w:before="100" w:beforeAutospacing="1" w:after="100" w:afterAutospacing="1"/>
        <w:jc w:val="left"/>
      </w:pPr>
      <w:r>
        <w:rPr>
          <w:rStyle w:val="Strong"/>
        </w:rPr>
        <w:t>NDT-06:</w:t>
      </w:r>
      <w:r>
        <w:t xml:space="preserve"> Hệ thống phải cho phép nhập điểm bằng file Excel hoặc CSV để tối ưu quá trình nhập liệu.</w:t>
      </w:r>
    </w:p>
    <w:p w14:paraId="08EF6059" w14:textId="77777777" w:rsidR="00B071EE" w:rsidRDefault="00B071EE" w:rsidP="007009AE">
      <w:pPr>
        <w:numPr>
          <w:ilvl w:val="0"/>
          <w:numId w:val="51"/>
        </w:numPr>
        <w:spacing w:before="100" w:beforeAutospacing="1" w:after="100" w:afterAutospacing="1"/>
        <w:jc w:val="left"/>
      </w:pPr>
      <w:r>
        <w:rPr>
          <w:rStyle w:val="Strong"/>
        </w:rPr>
        <w:t>NDT-07:</w:t>
      </w:r>
      <w:r>
        <w:t xml:space="preserve"> Hệ thống phải ghi lại thông tin về người nhập điểm và thời gian nhập.</w:t>
      </w:r>
    </w:p>
    <w:p w14:paraId="624FF56B" w14:textId="77777777" w:rsidR="00B071EE" w:rsidRDefault="00B071EE" w:rsidP="007009AE">
      <w:pPr>
        <w:numPr>
          <w:ilvl w:val="0"/>
          <w:numId w:val="51"/>
        </w:numPr>
        <w:spacing w:before="100" w:beforeAutospacing="1" w:after="100" w:afterAutospacing="1"/>
        <w:jc w:val="left"/>
      </w:pPr>
      <w:r>
        <w:rPr>
          <w:rStyle w:val="Strong"/>
        </w:rPr>
        <w:t>NDT-08:</w:t>
      </w:r>
      <w:r>
        <w:t xml:space="preserve"> Hệ thống phải hỗ trợ chức năng lưu nháp điểm để có thể tiếp tục nhập sau.</w:t>
      </w:r>
    </w:p>
    <w:p w14:paraId="308707D4" w14:textId="77777777" w:rsidR="00B071EE" w:rsidRDefault="00B071EE" w:rsidP="00B071EE">
      <w:pPr>
        <w:pStyle w:val="Heading2"/>
      </w:pPr>
      <w:bookmarkStart w:id="74" w:name="_Toc196170340"/>
      <w:r>
        <w:t>3.9 Đặc tả tính năng "Xuất file điểm"</w:t>
      </w:r>
      <w:bookmarkEnd w:id="74"/>
    </w:p>
    <w:p w14:paraId="47441074" w14:textId="77777777" w:rsidR="00B071EE" w:rsidRDefault="00B071EE" w:rsidP="00B071EE">
      <w:pPr>
        <w:pStyle w:val="Heading3"/>
      </w:pPr>
      <w:bookmarkStart w:id="75" w:name="_Toc196170341"/>
      <w:r>
        <w:t>3.9.1 Mô tả và Mức độ ưu tiên</w:t>
      </w:r>
      <w:bookmarkEnd w:id="75"/>
    </w:p>
    <w:p w14:paraId="19381413" w14:textId="77777777" w:rsidR="00B071EE" w:rsidRDefault="00B071EE" w:rsidP="00B071EE">
      <w:pPr>
        <w:pStyle w:val="NormalWeb"/>
      </w:pPr>
      <w:r>
        <w:rPr>
          <w:rStyle w:val="Strong"/>
        </w:rPr>
        <w:t>Mô tả:</w:t>
      </w:r>
      <w:r>
        <w:t xml:space="preserve"> Tính năng này cho phép Nhân viên quản lý xuất file điểm thi của thí sinh để phục vụ cho công tác quản lý và báo cáo.</w:t>
      </w:r>
    </w:p>
    <w:p w14:paraId="1766DFE4" w14:textId="77777777" w:rsidR="00B071EE" w:rsidRDefault="00B071EE" w:rsidP="00B071EE">
      <w:pPr>
        <w:pStyle w:val="NormalWeb"/>
      </w:pPr>
      <w:r>
        <w:rPr>
          <w:rStyle w:val="Strong"/>
        </w:rPr>
        <w:t>Mức độ ưu tiên:</w:t>
      </w:r>
      <w:r>
        <w:t xml:space="preserve"> Trung bình</w:t>
      </w:r>
    </w:p>
    <w:p w14:paraId="60A7F023" w14:textId="77777777" w:rsidR="00B071EE" w:rsidRDefault="00B071EE" w:rsidP="00B071EE">
      <w:pPr>
        <w:pStyle w:val="Heading3"/>
      </w:pPr>
      <w:bookmarkStart w:id="76" w:name="_Toc196170342"/>
      <w:r>
        <w:t>3.9.2 Chuỗi kích thích/phản hồi</w:t>
      </w:r>
      <w:bookmarkEnd w:id="76"/>
    </w:p>
    <w:p w14:paraId="25B46567" w14:textId="77777777" w:rsidR="00B071EE" w:rsidRDefault="00B071EE" w:rsidP="007009AE">
      <w:pPr>
        <w:numPr>
          <w:ilvl w:val="0"/>
          <w:numId w:val="52"/>
        </w:numPr>
        <w:spacing w:before="100" w:beforeAutospacing="1" w:after="100" w:afterAutospacing="1"/>
        <w:jc w:val="left"/>
      </w:pPr>
      <w:r>
        <w:t>Nhân viên quản lý đăng nhập vào hệ thống</w:t>
      </w:r>
    </w:p>
    <w:p w14:paraId="14A2EF78" w14:textId="77777777" w:rsidR="00B071EE" w:rsidRDefault="00B071EE" w:rsidP="007009AE">
      <w:pPr>
        <w:numPr>
          <w:ilvl w:val="0"/>
          <w:numId w:val="52"/>
        </w:numPr>
        <w:spacing w:before="100" w:beforeAutospacing="1" w:after="100" w:afterAutospacing="1"/>
        <w:jc w:val="left"/>
      </w:pPr>
      <w:r>
        <w:t>Hệ thống hiển thị trang chức năng của Nhân viên quản lý</w:t>
      </w:r>
    </w:p>
    <w:p w14:paraId="49C99A45" w14:textId="77777777" w:rsidR="00B071EE" w:rsidRDefault="00B071EE" w:rsidP="007009AE">
      <w:pPr>
        <w:numPr>
          <w:ilvl w:val="0"/>
          <w:numId w:val="52"/>
        </w:numPr>
        <w:spacing w:before="100" w:beforeAutospacing="1" w:after="100" w:afterAutospacing="1"/>
        <w:jc w:val="left"/>
      </w:pPr>
      <w:r>
        <w:t>Nhân viên quản lý chọn tùy chọn "Xuất file điểm"</w:t>
      </w:r>
    </w:p>
    <w:p w14:paraId="56303470" w14:textId="77777777" w:rsidR="00B071EE" w:rsidRDefault="00B071EE" w:rsidP="007009AE">
      <w:pPr>
        <w:numPr>
          <w:ilvl w:val="0"/>
          <w:numId w:val="52"/>
        </w:numPr>
        <w:spacing w:before="100" w:beforeAutospacing="1" w:after="100" w:afterAutospacing="1"/>
        <w:jc w:val="left"/>
      </w:pPr>
      <w:r>
        <w:t>Hệ thống hiển thị danh sách các kỳ thi đã có điểm</w:t>
      </w:r>
    </w:p>
    <w:p w14:paraId="125891B2" w14:textId="77777777" w:rsidR="00B071EE" w:rsidRDefault="00B071EE" w:rsidP="007009AE">
      <w:pPr>
        <w:numPr>
          <w:ilvl w:val="0"/>
          <w:numId w:val="52"/>
        </w:numPr>
        <w:spacing w:before="100" w:beforeAutospacing="1" w:after="100" w:afterAutospacing="1"/>
        <w:jc w:val="left"/>
      </w:pPr>
      <w:r>
        <w:t>Nhân viên quản lý chọn kỳ thi cần xuất điểm</w:t>
      </w:r>
    </w:p>
    <w:p w14:paraId="6ADA0771" w14:textId="77777777" w:rsidR="00B071EE" w:rsidRDefault="00B071EE" w:rsidP="007009AE">
      <w:pPr>
        <w:numPr>
          <w:ilvl w:val="0"/>
          <w:numId w:val="52"/>
        </w:numPr>
        <w:spacing w:before="100" w:beforeAutospacing="1" w:after="100" w:afterAutospacing="1"/>
        <w:jc w:val="left"/>
      </w:pPr>
      <w:r>
        <w:t>Hệ thống hiển thị các tùy chọn xuất file (định dạng, thông tin cần xuất)</w:t>
      </w:r>
    </w:p>
    <w:p w14:paraId="495C7994" w14:textId="77777777" w:rsidR="00B071EE" w:rsidRDefault="00B071EE" w:rsidP="007009AE">
      <w:pPr>
        <w:numPr>
          <w:ilvl w:val="0"/>
          <w:numId w:val="52"/>
        </w:numPr>
        <w:spacing w:before="100" w:beforeAutospacing="1" w:after="100" w:afterAutospacing="1"/>
        <w:jc w:val="left"/>
      </w:pPr>
      <w:r>
        <w:t>Nhân viên quản lý chọn tùy chọn phù hợp và gửi yêu cầu</w:t>
      </w:r>
    </w:p>
    <w:p w14:paraId="7BB10298" w14:textId="77777777" w:rsidR="00B071EE" w:rsidRDefault="00B071EE" w:rsidP="007009AE">
      <w:pPr>
        <w:numPr>
          <w:ilvl w:val="0"/>
          <w:numId w:val="52"/>
        </w:numPr>
        <w:spacing w:before="100" w:beforeAutospacing="1" w:after="100" w:afterAutospacing="1"/>
        <w:jc w:val="left"/>
      </w:pPr>
      <w:r>
        <w:t>Hệ thống tạo file điểm và cho phép tải về</w:t>
      </w:r>
    </w:p>
    <w:p w14:paraId="50BD8DA2" w14:textId="77777777" w:rsidR="00B071EE" w:rsidRDefault="00B071EE" w:rsidP="00B071EE">
      <w:pPr>
        <w:pStyle w:val="Heading3"/>
      </w:pPr>
      <w:bookmarkStart w:id="77" w:name="_Toc196170343"/>
      <w:r>
        <w:t>3.9.3 Yêu cầu chức năng</w:t>
      </w:r>
      <w:bookmarkEnd w:id="77"/>
    </w:p>
    <w:p w14:paraId="12EF68FB" w14:textId="77777777" w:rsidR="00B071EE" w:rsidRDefault="00B071EE" w:rsidP="007009AE">
      <w:pPr>
        <w:numPr>
          <w:ilvl w:val="0"/>
          <w:numId w:val="53"/>
        </w:numPr>
        <w:spacing w:before="100" w:beforeAutospacing="1" w:after="100" w:afterAutospacing="1"/>
        <w:jc w:val="left"/>
      </w:pPr>
      <w:r>
        <w:rPr>
          <w:rStyle w:val="Strong"/>
        </w:rPr>
        <w:t>XFD-01:</w:t>
      </w:r>
      <w:r>
        <w:t xml:space="preserve"> Hệ thống phải hiển thị danh sách các kỳ thi đã có điểm với thông tin: tên kỳ thi, thời gian diễn ra, số lượng thí sinh.</w:t>
      </w:r>
    </w:p>
    <w:p w14:paraId="059B1298" w14:textId="77777777" w:rsidR="00B071EE" w:rsidRDefault="00B071EE" w:rsidP="007009AE">
      <w:pPr>
        <w:numPr>
          <w:ilvl w:val="0"/>
          <w:numId w:val="53"/>
        </w:numPr>
        <w:spacing w:before="100" w:beforeAutospacing="1" w:after="100" w:afterAutospacing="1"/>
        <w:jc w:val="left"/>
      </w:pPr>
      <w:r>
        <w:rPr>
          <w:rStyle w:val="Strong"/>
        </w:rPr>
        <w:t>XFD-02:</w:t>
      </w:r>
      <w:r>
        <w:t xml:space="preserve"> Hệ thống phải cho phép chọn định dạng file xuất (Excel, CSV, PDF).</w:t>
      </w:r>
    </w:p>
    <w:p w14:paraId="2925078B" w14:textId="77777777" w:rsidR="00B071EE" w:rsidRDefault="00B071EE" w:rsidP="007009AE">
      <w:pPr>
        <w:numPr>
          <w:ilvl w:val="0"/>
          <w:numId w:val="53"/>
        </w:numPr>
        <w:spacing w:before="100" w:beforeAutospacing="1" w:after="100" w:afterAutospacing="1"/>
        <w:jc w:val="left"/>
      </w:pPr>
      <w:r>
        <w:rPr>
          <w:rStyle w:val="Strong"/>
        </w:rPr>
        <w:t>XFD-03:</w:t>
      </w:r>
      <w:r>
        <w:t xml:space="preserve"> Hệ thống phải cho phép chọn thông tin cần xuất: điểm từng phần, tổng điểm, kết quả.</w:t>
      </w:r>
    </w:p>
    <w:p w14:paraId="0C9F2D6D" w14:textId="77777777" w:rsidR="00B071EE" w:rsidRDefault="00B071EE" w:rsidP="007009AE">
      <w:pPr>
        <w:numPr>
          <w:ilvl w:val="0"/>
          <w:numId w:val="53"/>
        </w:numPr>
        <w:spacing w:before="100" w:beforeAutospacing="1" w:after="100" w:afterAutospacing="1"/>
        <w:jc w:val="left"/>
      </w:pPr>
      <w:r>
        <w:rPr>
          <w:rStyle w:val="Strong"/>
        </w:rPr>
        <w:t>XFD-04:</w:t>
      </w:r>
      <w:r>
        <w:t xml:space="preserve"> Hệ thống phải cho phép lọc thí sinh theo các tiêu chí: điểm thi, kết quả đạt/không đạt, phòng thi.</w:t>
      </w:r>
    </w:p>
    <w:p w14:paraId="519E5E7A" w14:textId="77777777" w:rsidR="00B071EE" w:rsidRDefault="00B071EE" w:rsidP="007009AE">
      <w:pPr>
        <w:numPr>
          <w:ilvl w:val="0"/>
          <w:numId w:val="53"/>
        </w:numPr>
        <w:spacing w:before="100" w:beforeAutospacing="1" w:after="100" w:afterAutospacing="1"/>
        <w:jc w:val="left"/>
      </w:pPr>
      <w:r>
        <w:rPr>
          <w:rStyle w:val="Strong"/>
        </w:rPr>
        <w:t>XFD-05:</w:t>
      </w:r>
      <w:r>
        <w:t xml:space="preserve"> Hệ thống phải tạo file điểm với đầy đủ thông tin: tên kỳ thi, ngày thi, thông tin thí sinh, điểm số.</w:t>
      </w:r>
    </w:p>
    <w:p w14:paraId="439B4AC8" w14:textId="77777777" w:rsidR="00B071EE" w:rsidRDefault="00B071EE" w:rsidP="007009AE">
      <w:pPr>
        <w:numPr>
          <w:ilvl w:val="0"/>
          <w:numId w:val="53"/>
        </w:numPr>
        <w:spacing w:before="100" w:beforeAutospacing="1" w:after="100" w:afterAutospacing="1"/>
        <w:jc w:val="left"/>
      </w:pPr>
      <w:r>
        <w:rPr>
          <w:rStyle w:val="Strong"/>
        </w:rPr>
        <w:t>XFD-06:</w:t>
      </w:r>
      <w:r>
        <w:t xml:space="preserve"> Hệ thống phải ghi lại nhật ký xuất file, bao gồm người xuất và thời gian xuất.</w:t>
      </w:r>
    </w:p>
    <w:p w14:paraId="3790BA0A" w14:textId="77777777" w:rsidR="00B071EE" w:rsidRDefault="00B071EE" w:rsidP="00B071EE">
      <w:pPr>
        <w:pStyle w:val="Heading2"/>
        <w:rPr>
          <w:rFonts w:cs="Times New Roman"/>
          <w:sz w:val="36"/>
        </w:rPr>
      </w:pPr>
      <w:bookmarkStart w:id="78" w:name="_Toc196170344"/>
      <w:r>
        <w:t>3.10 Đặc tả tính năng "Xóa kỳ thi"</w:t>
      </w:r>
      <w:bookmarkEnd w:id="78"/>
    </w:p>
    <w:p w14:paraId="463DF43D" w14:textId="77777777" w:rsidR="00B071EE" w:rsidRDefault="00B071EE" w:rsidP="00B071EE">
      <w:pPr>
        <w:pStyle w:val="Heading3"/>
      </w:pPr>
      <w:bookmarkStart w:id="79" w:name="_Toc196170345"/>
      <w:r>
        <w:t>3.10.1 Mô tả và Mức độ ưu tiên</w:t>
      </w:r>
      <w:bookmarkEnd w:id="79"/>
    </w:p>
    <w:p w14:paraId="51CFA37F" w14:textId="77777777" w:rsidR="00B071EE" w:rsidRDefault="00B071EE" w:rsidP="00B071EE">
      <w:pPr>
        <w:pStyle w:val="whitespace-pre-wrap"/>
      </w:pPr>
      <w:r>
        <w:rPr>
          <w:rStyle w:val="Strong"/>
        </w:rPr>
        <w:t>Mô tả:</w:t>
      </w:r>
      <w:r>
        <w:t xml:space="preserve"> Tính năng này cho phép Nhân viên quản lý có thẩm quyền xóa một kỳ thi khỏi hệ thống khi kỳ thi đó không còn cần thiết hoặc bị hủy. </w:t>
      </w:r>
      <w:r>
        <w:rPr>
          <w:rStyle w:val="Strong"/>
        </w:rPr>
        <w:t>Mức độ ưu tiên:</w:t>
      </w:r>
      <w:r>
        <w:t xml:space="preserve"> Trung bình</w:t>
      </w:r>
    </w:p>
    <w:p w14:paraId="25C02916" w14:textId="77777777" w:rsidR="00B071EE" w:rsidRDefault="00B071EE" w:rsidP="00B071EE">
      <w:pPr>
        <w:pStyle w:val="Heading3"/>
      </w:pPr>
      <w:bookmarkStart w:id="80" w:name="_Toc196170346"/>
      <w:r>
        <w:t>3.10.2 Chuỗi kích thích/phản hồi</w:t>
      </w:r>
      <w:bookmarkEnd w:id="80"/>
    </w:p>
    <w:p w14:paraId="57F504B0" w14:textId="77777777" w:rsidR="00B071EE" w:rsidRDefault="00B071EE" w:rsidP="007009AE">
      <w:pPr>
        <w:numPr>
          <w:ilvl w:val="0"/>
          <w:numId w:val="54"/>
        </w:numPr>
        <w:spacing w:before="100" w:beforeAutospacing="1" w:after="100" w:afterAutospacing="1"/>
        <w:jc w:val="left"/>
      </w:pPr>
      <w:r>
        <w:t>Nhân viên quản lý đăng nhập vào hệ thống</w:t>
      </w:r>
    </w:p>
    <w:p w14:paraId="6DC1A9A7" w14:textId="77777777" w:rsidR="00B071EE" w:rsidRDefault="00B071EE" w:rsidP="007009AE">
      <w:pPr>
        <w:numPr>
          <w:ilvl w:val="0"/>
          <w:numId w:val="54"/>
        </w:numPr>
        <w:spacing w:before="100" w:beforeAutospacing="1" w:after="100" w:afterAutospacing="1"/>
        <w:jc w:val="left"/>
      </w:pPr>
      <w:r>
        <w:t>Hệ thống hiển thị trang chủ với các chức năng quản lý</w:t>
      </w:r>
    </w:p>
    <w:p w14:paraId="39966414" w14:textId="77777777" w:rsidR="00B071EE" w:rsidRDefault="00B071EE" w:rsidP="007009AE">
      <w:pPr>
        <w:numPr>
          <w:ilvl w:val="0"/>
          <w:numId w:val="54"/>
        </w:numPr>
        <w:spacing w:before="100" w:beforeAutospacing="1" w:after="100" w:afterAutospacing="1"/>
        <w:jc w:val="left"/>
      </w:pPr>
      <w:r>
        <w:t>Nhân viên quản lý chọn chức năng "Quản lý kỳ thi"</w:t>
      </w:r>
    </w:p>
    <w:p w14:paraId="598A2935" w14:textId="77777777" w:rsidR="00B071EE" w:rsidRDefault="00B071EE" w:rsidP="007009AE">
      <w:pPr>
        <w:numPr>
          <w:ilvl w:val="0"/>
          <w:numId w:val="54"/>
        </w:numPr>
        <w:spacing w:before="100" w:beforeAutospacing="1" w:after="100" w:afterAutospacing="1"/>
        <w:jc w:val="left"/>
      </w:pPr>
      <w:r>
        <w:t>Hệ thống hiển thị danh sách các kỳ thi hiện có trong hệ thống</w:t>
      </w:r>
    </w:p>
    <w:p w14:paraId="245BBD35" w14:textId="77777777" w:rsidR="00B071EE" w:rsidRDefault="00B071EE" w:rsidP="007009AE">
      <w:pPr>
        <w:numPr>
          <w:ilvl w:val="0"/>
          <w:numId w:val="54"/>
        </w:numPr>
        <w:spacing w:before="100" w:beforeAutospacing="1" w:after="100" w:afterAutospacing="1"/>
        <w:jc w:val="left"/>
      </w:pPr>
      <w:r>
        <w:t>Nhân viên quản lý chọn kỳ thi cần xóa và nhấn nút "Xóa"</w:t>
      </w:r>
    </w:p>
    <w:p w14:paraId="6E7663C2" w14:textId="77777777" w:rsidR="00B071EE" w:rsidRDefault="00B071EE" w:rsidP="007009AE">
      <w:pPr>
        <w:numPr>
          <w:ilvl w:val="0"/>
          <w:numId w:val="54"/>
        </w:numPr>
        <w:spacing w:before="100" w:beforeAutospacing="1" w:after="100" w:afterAutospacing="1"/>
        <w:jc w:val="left"/>
      </w:pPr>
      <w:r>
        <w:t>Hệ thống hiển thị thông báo xác nhận yêu cầu xóa kỳ thi</w:t>
      </w:r>
    </w:p>
    <w:p w14:paraId="4EDDEA95" w14:textId="77777777" w:rsidR="00B071EE" w:rsidRDefault="00B071EE" w:rsidP="007009AE">
      <w:pPr>
        <w:numPr>
          <w:ilvl w:val="0"/>
          <w:numId w:val="54"/>
        </w:numPr>
        <w:spacing w:before="100" w:beforeAutospacing="1" w:after="100" w:afterAutospacing="1"/>
        <w:jc w:val="left"/>
      </w:pPr>
      <w:r>
        <w:t>Nhân viên quản lý xác nhận xóa kỳ thi</w:t>
      </w:r>
    </w:p>
    <w:p w14:paraId="327D3F8E" w14:textId="77777777" w:rsidR="00B071EE" w:rsidRDefault="00B071EE" w:rsidP="007009AE">
      <w:pPr>
        <w:numPr>
          <w:ilvl w:val="0"/>
          <w:numId w:val="54"/>
        </w:numPr>
        <w:spacing w:before="100" w:beforeAutospacing="1" w:after="100" w:afterAutospacing="1"/>
        <w:jc w:val="left"/>
      </w:pPr>
      <w:r>
        <w:t xml:space="preserve">Hệ thống kiểm tra ràng buộc: </w:t>
      </w:r>
    </w:p>
    <w:p w14:paraId="09FBF3DF" w14:textId="77777777" w:rsidR="00B071EE" w:rsidRDefault="00B071EE" w:rsidP="007009AE">
      <w:pPr>
        <w:numPr>
          <w:ilvl w:val="1"/>
          <w:numId w:val="54"/>
        </w:numPr>
        <w:spacing w:before="100" w:beforeAutospacing="1" w:after="100" w:afterAutospacing="1"/>
        <w:jc w:val="left"/>
      </w:pPr>
      <w:r>
        <w:t>Nếu kỳ thi chưa diễn ra và không có thí sinh đăng ký: Hệ thống xóa kỳ thi và hiển thị thông báo thành công</w:t>
      </w:r>
    </w:p>
    <w:p w14:paraId="21C757DA" w14:textId="77777777" w:rsidR="00B071EE" w:rsidRDefault="00B071EE" w:rsidP="007009AE">
      <w:pPr>
        <w:numPr>
          <w:ilvl w:val="1"/>
          <w:numId w:val="54"/>
        </w:numPr>
        <w:spacing w:before="100" w:beforeAutospacing="1" w:after="100" w:afterAutospacing="1"/>
        <w:jc w:val="left"/>
      </w:pPr>
      <w:r>
        <w:t>Nếu kỳ thi đã diễn ra hoặc có thí sinh đăng ký: Hệ thống hiển thị cảnh báo và yêu cầu Nhân viên quản lý xác nhận tiếp tục</w:t>
      </w:r>
    </w:p>
    <w:p w14:paraId="7782159E" w14:textId="77777777" w:rsidR="00B071EE" w:rsidRDefault="00B071EE" w:rsidP="007009AE">
      <w:pPr>
        <w:numPr>
          <w:ilvl w:val="0"/>
          <w:numId w:val="54"/>
        </w:numPr>
        <w:spacing w:before="100" w:beforeAutospacing="1" w:after="100" w:afterAutospacing="1"/>
        <w:jc w:val="left"/>
      </w:pPr>
      <w:r>
        <w:t>Nếu Nhân viên quản lý xác nhận tiếp tục, hệ thống xóa kỳ thi và tất cả thông tin liên quan</w:t>
      </w:r>
    </w:p>
    <w:p w14:paraId="54843CEB" w14:textId="77777777" w:rsidR="00B071EE" w:rsidRDefault="00B071EE" w:rsidP="00B071EE">
      <w:pPr>
        <w:pStyle w:val="Heading3"/>
      </w:pPr>
      <w:bookmarkStart w:id="81" w:name="_Toc196170347"/>
      <w:r>
        <w:t>3.10.3 Yêu cầu chức năng</w:t>
      </w:r>
      <w:bookmarkEnd w:id="81"/>
    </w:p>
    <w:p w14:paraId="7021DA36" w14:textId="77777777" w:rsidR="00B071EE" w:rsidRDefault="00B071EE" w:rsidP="007009AE">
      <w:pPr>
        <w:numPr>
          <w:ilvl w:val="0"/>
          <w:numId w:val="55"/>
        </w:numPr>
        <w:spacing w:before="100" w:beforeAutospacing="1" w:after="100" w:afterAutospacing="1"/>
        <w:jc w:val="left"/>
      </w:pPr>
      <w:r>
        <w:rPr>
          <w:rStyle w:val="Strong"/>
        </w:rPr>
        <w:t>XKT-01:</w:t>
      </w:r>
      <w:r>
        <w:t xml:space="preserve"> Hệ thống phải giới hạn quyền xóa kỳ thi chỉ cho Nhân viên quản lý có thẩm quyền.</w:t>
      </w:r>
    </w:p>
    <w:p w14:paraId="5DBD3776" w14:textId="77777777" w:rsidR="00B071EE" w:rsidRDefault="00B071EE" w:rsidP="007009AE">
      <w:pPr>
        <w:numPr>
          <w:ilvl w:val="0"/>
          <w:numId w:val="55"/>
        </w:numPr>
        <w:spacing w:before="100" w:beforeAutospacing="1" w:after="100" w:afterAutospacing="1"/>
        <w:jc w:val="left"/>
      </w:pPr>
      <w:r>
        <w:rPr>
          <w:rStyle w:val="Strong"/>
        </w:rPr>
        <w:t>XKT-02:</w:t>
      </w:r>
      <w:r>
        <w:t xml:space="preserve"> Hệ thống phải hiển thị thông báo xác nhận trước khi xóa kỳ thi.</w:t>
      </w:r>
    </w:p>
    <w:p w14:paraId="3F058ECC" w14:textId="77777777" w:rsidR="00B071EE" w:rsidRDefault="00B071EE" w:rsidP="007009AE">
      <w:pPr>
        <w:numPr>
          <w:ilvl w:val="0"/>
          <w:numId w:val="55"/>
        </w:numPr>
        <w:spacing w:before="100" w:beforeAutospacing="1" w:after="100" w:afterAutospacing="1"/>
        <w:jc w:val="left"/>
      </w:pPr>
      <w:r>
        <w:rPr>
          <w:rStyle w:val="Strong"/>
        </w:rPr>
        <w:t>XKT-03:</w:t>
      </w:r>
      <w:r>
        <w:t xml:space="preserve"> Hệ thống phải kiểm tra trạng thái của kỳ thi trước khi xóa.</w:t>
      </w:r>
    </w:p>
    <w:p w14:paraId="5343F549" w14:textId="77777777" w:rsidR="00B071EE" w:rsidRDefault="00B071EE" w:rsidP="007009AE">
      <w:pPr>
        <w:numPr>
          <w:ilvl w:val="0"/>
          <w:numId w:val="55"/>
        </w:numPr>
        <w:spacing w:before="100" w:beforeAutospacing="1" w:after="100" w:afterAutospacing="1"/>
        <w:jc w:val="left"/>
      </w:pPr>
      <w:r>
        <w:rPr>
          <w:rStyle w:val="Strong"/>
        </w:rPr>
        <w:t>XKT-04:</w:t>
      </w:r>
      <w:r>
        <w:t xml:space="preserve"> Hệ thống phải cảnh báo Nhân viên quản lý khi xóa kỳ thi đã diễn ra hoặc có thí sinh đăng ký.</w:t>
      </w:r>
    </w:p>
    <w:p w14:paraId="7125CECD" w14:textId="77777777" w:rsidR="00B071EE" w:rsidRDefault="00B071EE" w:rsidP="007009AE">
      <w:pPr>
        <w:numPr>
          <w:ilvl w:val="0"/>
          <w:numId w:val="55"/>
        </w:numPr>
        <w:spacing w:before="100" w:beforeAutospacing="1" w:after="100" w:afterAutospacing="1"/>
        <w:jc w:val="left"/>
      </w:pPr>
      <w:r>
        <w:rPr>
          <w:rStyle w:val="Strong"/>
        </w:rPr>
        <w:t>XKT-05:</w:t>
      </w:r>
      <w:r>
        <w:t xml:space="preserve"> Khi xóa kỳ thi, hệ thống phải xóa tất cả thông tin liên quan đến kỳ thi đó (lịch thi, phòng thi, phân công giám thị).</w:t>
      </w:r>
    </w:p>
    <w:p w14:paraId="527B9425" w14:textId="77777777" w:rsidR="00B071EE" w:rsidRDefault="00B071EE" w:rsidP="007009AE">
      <w:pPr>
        <w:numPr>
          <w:ilvl w:val="0"/>
          <w:numId w:val="55"/>
        </w:numPr>
        <w:spacing w:before="100" w:beforeAutospacing="1" w:after="100" w:afterAutospacing="1"/>
        <w:jc w:val="left"/>
      </w:pPr>
      <w:r>
        <w:rPr>
          <w:rStyle w:val="Strong"/>
        </w:rPr>
        <w:t>XKT-06:</w:t>
      </w:r>
      <w:r>
        <w:t xml:space="preserve"> Hệ thống phải lưu nhật ký hoạt động xóa kỳ thi, bao gồm thông tin người thực hiện, thời gian, và kỳ thi bị xóa.</w:t>
      </w:r>
    </w:p>
    <w:p w14:paraId="69EF2B14" w14:textId="77777777" w:rsidR="00B071EE" w:rsidRDefault="00B071EE" w:rsidP="007009AE">
      <w:pPr>
        <w:numPr>
          <w:ilvl w:val="0"/>
          <w:numId w:val="55"/>
        </w:numPr>
        <w:spacing w:before="100" w:beforeAutospacing="1" w:after="100" w:afterAutospacing="1"/>
        <w:jc w:val="left"/>
      </w:pPr>
      <w:r>
        <w:rPr>
          <w:rStyle w:val="Strong"/>
        </w:rPr>
        <w:t>XKT-07:</w:t>
      </w:r>
      <w:r>
        <w:t xml:space="preserve"> Hệ thống không cho phép khôi phục kỳ thi đã xóa nếu không có quyền đặc biệt.</w:t>
      </w:r>
    </w:p>
    <w:p w14:paraId="17547DBA" w14:textId="77777777" w:rsidR="00B071EE" w:rsidRDefault="00B071EE" w:rsidP="00B071EE">
      <w:pPr>
        <w:pStyle w:val="Heading2"/>
      </w:pPr>
      <w:bookmarkStart w:id="82" w:name="_Toc196170348"/>
      <w:r>
        <w:t>3.11 Đặc tả tính năng "Cập nhật danh sách kỳ thi"</w:t>
      </w:r>
      <w:bookmarkEnd w:id="82"/>
    </w:p>
    <w:p w14:paraId="1F680BC9" w14:textId="77777777" w:rsidR="00B071EE" w:rsidRDefault="00B071EE" w:rsidP="00B071EE">
      <w:pPr>
        <w:pStyle w:val="Heading3"/>
      </w:pPr>
      <w:bookmarkStart w:id="83" w:name="_Toc196170349"/>
      <w:r>
        <w:t>3.11.1 Mô tả và Mức độ ưu tiên</w:t>
      </w:r>
      <w:bookmarkEnd w:id="83"/>
    </w:p>
    <w:p w14:paraId="7598CEDF" w14:textId="77777777" w:rsidR="00B071EE" w:rsidRDefault="00B071EE" w:rsidP="00B071EE">
      <w:pPr>
        <w:pStyle w:val="whitespace-pre-wrap"/>
      </w:pPr>
      <w:r>
        <w:rPr>
          <w:rStyle w:val="Strong"/>
        </w:rPr>
        <w:t>Mô tả:</w:t>
      </w:r>
      <w:r>
        <w:t xml:space="preserve"> Tính năng này cho phép Nhân viên quản lý cập nhật thông tin của các kỳ thi trong hệ thống, bao gồm thêm kỳ thi mới, chỉnh sửa thông tin kỳ thi hiện có. </w:t>
      </w:r>
      <w:r>
        <w:rPr>
          <w:rStyle w:val="Strong"/>
        </w:rPr>
        <w:t>Mức độ ưu tiên:</w:t>
      </w:r>
      <w:r>
        <w:t xml:space="preserve"> Cao</w:t>
      </w:r>
    </w:p>
    <w:p w14:paraId="02452B57" w14:textId="77777777" w:rsidR="00B071EE" w:rsidRDefault="00B071EE" w:rsidP="00B071EE">
      <w:pPr>
        <w:pStyle w:val="Heading3"/>
      </w:pPr>
      <w:bookmarkStart w:id="84" w:name="_Toc196170350"/>
      <w:r>
        <w:t>3.11.2 Chuỗi kích thích/phản hồi</w:t>
      </w:r>
      <w:bookmarkEnd w:id="84"/>
    </w:p>
    <w:p w14:paraId="329C527E" w14:textId="77777777" w:rsidR="00B071EE" w:rsidRDefault="00B071EE" w:rsidP="007009AE">
      <w:pPr>
        <w:numPr>
          <w:ilvl w:val="0"/>
          <w:numId w:val="56"/>
        </w:numPr>
        <w:spacing w:before="100" w:beforeAutospacing="1" w:after="100" w:afterAutospacing="1"/>
        <w:jc w:val="left"/>
      </w:pPr>
      <w:r>
        <w:t>Nhân viên quản lý đăng nhập vào hệ thống</w:t>
      </w:r>
    </w:p>
    <w:p w14:paraId="321573DC" w14:textId="77777777" w:rsidR="00B071EE" w:rsidRDefault="00B071EE" w:rsidP="007009AE">
      <w:pPr>
        <w:numPr>
          <w:ilvl w:val="0"/>
          <w:numId w:val="56"/>
        </w:numPr>
        <w:spacing w:before="100" w:beforeAutospacing="1" w:after="100" w:afterAutospacing="1"/>
        <w:jc w:val="left"/>
      </w:pPr>
      <w:r>
        <w:t>Hệ thống hiển thị trang chủ với các chức năng quản lý</w:t>
      </w:r>
    </w:p>
    <w:p w14:paraId="7C0A7F5B" w14:textId="77777777" w:rsidR="00B071EE" w:rsidRDefault="00B071EE" w:rsidP="007009AE">
      <w:pPr>
        <w:numPr>
          <w:ilvl w:val="0"/>
          <w:numId w:val="56"/>
        </w:numPr>
        <w:spacing w:before="100" w:beforeAutospacing="1" w:after="100" w:afterAutospacing="1"/>
        <w:jc w:val="left"/>
      </w:pPr>
      <w:r>
        <w:t>Nhân viên quản lý chọn chức năng "Quản lý kỳ thi"</w:t>
      </w:r>
    </w:p>
    <w:p w14:paraId="39C4CE5B" w14:textId="77777777" w:rsidR="00B071EE" w:rsidRDefault="00B071EE" w:rsidP="007009AE">
      <w:pPr>
        <w:numPr>
          <w:ilvl w:val="0"/>
          <w:numId w:val="56"/>
        </w:numPr>
        <w:spacing w:before="100" w:beforeAutospacing="1" w:after="100" w:afterAutospacing="1"/>
        <w:jc w:val="left"/>
      </w:pPr>
      <w:r>
        <w:t>Hệ thống hiển thị danh sách các kỳ thi hiện có trong hệ thống</w:t>
      </w:r>
    </w:p>
    <w:p w14:paraId="4E2D3C1E" w14:textId="77777777" w:rsidR="00B071EE" w:rsidRDefault="00B071EE" w:rsidP="007009AE">
      <w:pPr>
        <w:numPr>
          <w:ilvl w:val="0"/>
          <w:numId w:val="56"/>
        </w:numPr>
        <w:spacing w:before="100" w:beforeAutospacing="1" w:after="100" w:afterAutospacing="1"/>
        <w:jc w:val="left"/>
      </w:pPr>
      <w:r>
        <w:t xml:space="preserve">Để thêm kỳ thi mới: </w:t>
      </w:r>
    </w:p>
    <w:p w14:paraId="38683A8B" w14:textId="77777777" w:rsidR="00B071EE" w:rsidRDefault="00B071EE" w:rsidP="007009AE">
      <w:pPr>
        <w:numPr>
          <w:ilvl w:val="1"/>
          <w:numId w:val="56"/>
        </w:numPr>
        <w:spacing w:before="100" w:beforeAutospacing="1" w:after="100" w:afterAutospacing="1"/>
        <w:jc w:val="left"/>
      </w:pPr>
      <w:r>
        <w:t>Nhân viên quản lý nhấn nút "Thêm kỳ thi mới"</w:t>
      </w:r>
    </w:p>
    <w:p w14:paraId="119AB2B4" w14:textId="77777777" w:rsidR="00B071EE" w:rsidRDefault="00B071EE" w:rsidP="007009AE">
      <w:pPr>
        <w:numPr>
          <w:ilvl w:val="1"/>
          <w:numId w:val="56"/>
        </w:numPr>
        <w:spacing w:before="100" w:beforeAutospacing="1" w:after="100" w:afterAutospacing="1"/>
        <w:jc w:val="left"/>
      </w:pPr>
      <w:r>
        <w:t>Hệ thống hiển thị form nhập thông tin kỳ thi</w:t>
      </w:r>
    </w:p>
    <w:p w14:paraId="76C64C73" w14:textId="77777777" w:rsidR="00B071EE" w:rsidRDefault="00B071EE" w:rsidP="007009AE">
      <w:pPr>
        <w:numPr>
          <w:ilvl w:val="1"/>
          <w:numId w:val="56"/>
        </w:numPr>
        <w:spacing w:before="100" w:beforeAutospacing="1" w:after="100" w:afterAutospacing="1"/>
        <w:jc w:val="left"/>
      </w:pPr>
      <w:r>
        <w:t>Nhân viên quản lý nhập thông tin và nhấn "Lưu"</w:t>
      </w:r>
    </w:p>
    <w:p w14:paraId="306FC64C" w14:textId="77777777" w:rsidR="00B071EE" w:rsidRDefault="00B071EE" w:rsidP="007009AE">
      <w:pPr>
        <w:numPr>
          <w:ilvl w:val="1"/>
          <w:numId w:val="56"/>
        </w:numPr>
        <w:spacing w:before="100" w:beforeAutospacing="1" w:after="100" w:afterAutospacing="1"/>
        <w:jc w:val="left"/>
      </w:pPr>
      <w:r>
        <w:t>Hệ thống kiểm tra tính hợp lệ của thông tin và lưu vào cơ sở dữ liệu</w:t>
      </w:r>
    </w:p>
    <w:p w14:paraId="4B172873" w14:textId="77777777" w:rsidR="00B071EE" w:rsidRDefault="00B071EE" w:rsidP="007009AE">
      <w:pPr>
        <w:numPr>
          <w:ilvl w:val="0"/>
          <w:numId w:val="56"/>
        </w:numPr>
        <w:spacing w:before="100" w:beforeAutospacing="1" w:after="100" w:afterAutospacing="1"/>
        <w:jc w:val="left"/>
      </w:pPr>
      <w:r>
        <w:t xml:space="preserve">Để cập nhật kỳ thi hiện có: </w:t>
      </w:r>
    </w:p>
    <w:p w14:paraId="5277B19F" w14:textId="77777777" w:rsidR="00B071EE" w:rsidRDefault="00B071EE" w:rsidP="007009AE">
      <w:pPr>
        <w:numPr>
          <w:ilvl w:val="1"/>
          <w:numId w:val="56"/>
        </w:numPr>
        <w:spacing w:before="100" w:beforeAutospacing="1" w:after="100" w:afterAutospacing="1"/>
        <w:jc w:val="left"/>
      </w:pPr>
      <w:r>
        <w:t>Nhân viên quản lý chọn kỳ thi cần cập nhật và nhấn nút "Chỉnh sửa"</w:t>
      </w:r>
    </w:p>
    <w:p w14:paraId="54E6058A" w14:textId="77777777" w:rsidR="00B071EE" w:rsidRDefault="00B071EE" w:rsidP="007009AE">
      <w:pPr>
        <w:numPr>
          <w:ilvl w:val="1"/>
          <w:numId w:val="56"/>
        </w:numPr>
        <w:spacing w:before="100" w:beforeAutospacing="1" w:after="100" w:afterAutospacing="1"/>
        <w:jc w:val="left"/>
      </w:pPr>
      <w:r>
        <w:t>Hệ thống hiển thị form với thông tin hiện tại của kỳ thi</w:t>
      </w:r>
    </w:p>
    <w:p w14:paraId="176F64BD" w14:textId="77777777" w:rsidR="00B071EE" w:rsidRDefault="00B071EE" w:rsidP="007009AE">
      <w:pPr>
        <w:numPr>
          <w:ilvl w:val="1"/>
          <w:numId w:val="56"/>
        </w:numPr>
        <w:spacing w:before="100" w:beforeAutospacing="1" w:after="100" w:afterAutospacing="1"/>
        <w:jc w:val="left"/>
      </w:pPr>
      <w:r>
        <w:t>Nhân viên quản lý chỉnh sửa thông tin và nhấn "Lưu"</w:t>
      </w:r>
    </w:p>
    <w:p w14:paraId="277865D4" w14:textId="77777777" w:rsidR="00B071EE" w:rsidRDefault="00B071EE" w:rsidP="007009AE">
      <w:pPr>
        <w:numPr>
          <w:ilvl w:val="1"/>
          <w:numId w:val="56"/>
        </w:numPr>
        <w:spacing w:before="100" w:beforeAutospacing="1" w:after="100" w:afterAutospacing="1"/>
        <w:jc w:val="left"/>
      </w:pPr>
      <w:r>
        <w:t>Hệ thống kiểm tra tính hợp lệ của thông tin và cập nhật vào cơ sở dữ liệu</w:t>
      </w:r>
    </w:p>
    <w:p w14:paraId="50E72E36" w14:textId="77777777" w:rsidR="00B071EE" w:rsidRDefault="00B071EE" w:rsidP="00B071EE">
      <w:pPr>
        <w:pStyle w:val="Heading3"/>
      </w:pPr>
      <w:bookmarkStart w:id="85" w:name="_Toc196170351"/>
      <w:r>
        <w:t>3.11.3 Yêu cầu chức năng</w:t>
      </w:r>
      <w:bookmarkEnd w:id="85"/>
    </w:p>
    <w:p w14:paraId="4FE4B04C" w14:textId="77777777" w:rsidR="00B071EE" w:rsidRDefault="00B071EE" w:rsidP="007009AE">
      <w:pPr>
        <w:numPr>
          <w:ilvl w:val="0"/>
          <w:numId w:val="57"/>
        </w:numPr>
        <w:spacing w:before="100" w:beforeAutospacing="1" w:after="100" w:afterAutospacing="1"/>
        <w:jc w:val="left"/>
      </w:pPr>
      <w:r>
        <w:rPr>
          <w:rStyle w:val="Strong"/>
        </w:rPr>
        <w:t>CNKT-01:</w:t>
      </w:r>
      <w:r>
        <w:t xml:space="preserve"> Hệ thống phải cung cấp form thêm/cập nhật kỳ thi với các trường thông tin: tên kỳ thi, mã kỳ thi, thời gian bắt đầu, thời gian kết thúc, địa điểm, số lượng ca thi, trạng thái.</w:t>
      </w:r>
    </w:p>
    <w:p w14:paraId="134C35EB" w14:textId="77777777" w:rsidR="00B071EE" w:rsidRDefault="00B071EE" w:rsidP="007009AE">
      <w:pPr>
        <w:numPr>
          <w:ilvl w:val="0"/>
          <w:numId w:val="57"/>
        </w:numPr>
        <w:spacing w:before="100" w:beforeAutospacing="1" w:after="100" w:afterAutospacing="1"/>
        <w:jc w:val="left"/>
      </w:pPr>
      <w:r>
        <w:rPr>
          <w:rStyle w:val="Strong"/>
        </w:rPr>
        <w:t>CNKT-02:</w:t>
      </w:r>
      <w:r>
        <w:t xml:space="preserve"> Hệ thống phải kiểm tra tính hợp lệ của dữ liệu nhập vào, đặc biệt là thời gian bắt đầu và kết thúc (thời gian bắt đầu phải sớm hơn thời gian kết thúc).</w:t>
      </w:r>
    </w:p>
    <w:p w14:paraId="6DBD37D5" w14:textId="77777777" w:rsidR="00B071EE" w:rsidRDefault="00B071EE" w:rsidP="007009AE">
      <w:pPr>
        <w:numPr>
          <w:ilvl w:val="0"/>
          <w:numId w:val="57"/>
        </w:numPr>
        <w:spacing w:before="100" w:beforeAutospacing="1" w:after="100" w:afterAutospacing="1"/>
        <w:jc w:val="left"/>
      </w:pPr>
      <w:r>
        <w:rPr>
          <w:rStyle w:val="Strong"/>
        </w:rPr>
        <w:t>CNKT-03:</w:t>
      </w:r>
      <w:r>
        <w:t xml:space="preserve"> Hệ thống phải kiểm tra tính duy nhất của mã kỳ thi khi thêm mới.</w:t>
      </w:r>
    </w:p>
    <w:p w14:paraId="0F13E0D1" w14:textId="77777777" w:rsidR="00B071EE" w:rsidRDefault="00B071EE" w:rsidP="007009AE">
      <w:pPr>
        <w:numPr>
          <w:ilvl w:val="0"/>
          <w:numId w:val="57"/>
        </w:numPr>
        <w:spacing w:before="100" w:beforeAutospacing="1" w:after="100" w:afterAutospacing="1"/>
        <w:jc w:val="left"/>
      </w:pPr>
      <w:r>
        <w:rPr>
          <w:rStyle w:val="Strong"/>
        </w:rPr>
        <w:t>CNKT-04:</w:t>
      </w:r>
      <w:r>
        <w:t xml:space="preserve"> Khi cập nhật kỳ thi, hệ thống phải kiểm tra các ràng buộc: </w:t>
      </w:r>
    </w:p>
    <w:p w14:paraId="08A45DEA" w14:textId="77777777" w:rsidR="00B071EE" w:rsidRDefault="00B071EE" w:rsidP="007009AE">
      <w:pPr>
        <w:numPr>
          <w:ilvl w:val="1"/>
          <w:numId w:val="57"/>
        </w:numPr>
        <w:spacing w:before="100" w:beforeAutospacing="1" w:after="100" w:afterAutospacing="1"/>
        <w:jc w:val="left"/>
      </w:pPr>
      <w:r>
        <w:t>Nếu kỳ thi đã kết thúc: chỉ cho phép cập nhật một số thông tin nhất định</w:t>
      </w:r>
    </w:p>
    <w:p w14:paraId="24B37F06" w14:textId="77777777" w:rsidR="00B071EE" w:rsidRDefault="00B071EE" w:rsidP="007009AE">
      <w:pPr>
        <w:numPr>
          <w:ilvl w:val="1"/>
          <w:numId w:val="57"/>
        </w:numPr>
        <w:spacing w:before="100" w:beforeAutospacing="1" w:after="100" w:afterAutospacing="1"/>
        <w:jc w:val="left"/>
      </w:pPr>
      <w:r>
        <w:t>Nếu kỳ thi đang diễn ra: giới hạn các trường thông tin có thể cập nhật</w:t>
      </w:r>
    </w:p>
    <w:p w14:paraId="151CD8AE" w14:textId="77777777" w:rsidR="00B071EE" w:rsidRDefault="00B071EE" w:rsidP="007009AE">
      <w:pPr>
        <w:numPr>
          <w:ilvl w:val="0"/>
          <w:numId w:val="57"/>
        </w:numPr>
        <w:spacing w:before="100" w:beforeAutospacing="1" w:after="100" w:afterAutospacing="1"/>
        <w:jc w:val="left"/>
      </w:pPr>
      <w:r>
        <w:rPr>
          <w:rStyle w:val="Strong"/>
        </w:rPr>
        <w:t>CNKT-05:</w:t>
      </w:r>
      <w:r>
        <w:t xml:space="preserve"> Hệ thống phải lưu nhật ký các thao tác thêm/cập nhật kỳ thi.</w:t>
      </w:r>
    </w:p>
    <w:p w14:paraId="0EB15A57" w14:textId="77777777" w:rsidR="00B071EE" w:rsidRDefault="00B071EE" w:rsidP="007009AE">
      <w:pPr>
        <w:numPr>
          <w:ilvl w:val="0"/>
          <w:numId w:val="57"/>
        </w:numPr>
        <w:spacing w:before="100" w:beforeAutospacing="1" w:after="100" w:afterAutospacing="1"/>
        <w:jc w:val="left"/>
      </w:pPr>
      <w:r>
        <w:rPr>
          <w:rStyle w:val="Strong"/>
        </w:rPr>
        <w:t>CNKT-06:</w:t>
      </w:r>
      <w:r>
        <w:t xml:space="preserve"> Hệ thống phải thông báo cho người dùng liên quan khi có sự thay đổi quan trọng về thông tin kỳ thi.</w:t>
      </w:r>
    </w:p>
    <w:p w14:paraId="44E367E3" w14:textId="77777777" w:rsidR="00B071EE" w:rsidRDefault="00B071EE" w:rsidP="007009AE">
      <w:pPr>
        <w:numPr>
          <w:ilvl w:val="0"/>
          <w:numId w:val="57"/>
        </w:numPr>
        <w:spacing w:before="100" w:beforeAutospacing="1" w:after="100" w:afterAutospacing="1"/>
        <w:jc w:val="left"/>
      </w:pPr>
      <w:r>
        <w:rPr>
          <w:rStyle w:val="Strong"/>
        </w:rPr>
        <w:t>CNKT-07:</w:t>
      </w:r>
      <w:r>
        <w:t xml:space="preserve"> Hệ thống phải hỗ trợ chức năng tìm kiếm và lọc danh sách kỳ thi theo các tiêu chí như thời gian, trạng thái, địa điểm.</w:t>
      </w:r>
    </w:p>
    <w:p w14:paraId="631556B7" w14:textId="77777777" w:rsidR="00B071EE" w:rsidRDefault="00B071EE" w:rsidP="00B071EE">
      <w:pPr>
        <w:pStyle w:val="Heading2"/>
      </w:pPr>
      <w:bookmarkStart w:id="86" w:name="_Toc196170352"/>
      <w:r>
        <w:t>3.12 Đặc tả tính năng "Chỉnh sửa điểm"</w:t>
      </w:r>
      <w:bookmarkEnd w:id="86"/>
    </w:p>
    <w:p w14:paraId="44AC8FDC" w14:textId="77777777" w:rsidR="00B071EE" w:rsidRDefault="00B071EE" w:rsidP="00B071EE">
      <w:pPr>
        <w:pStyle w:val="Heading3"/>
      </w:pPr>
      <w:bookmarkStart w:id="87" w:name="_Toc196170353"/>
      <w:r>
        <w:t>3.12.1 Mô tả và Mức độ ưu tiên</w:t>
      </w:r>
      <w:bookmarkEnd w:id="87"/>
    </w:p>
    <w:p w14:paraId="2B17BB8C" w14:textId="77777777" w:rsidR="00B071EE" w:rsidRDefault="00B071EE" w:rsidP="00B071EE">
      <w:pPr>
        <w:pStyle w:val="whitespace-pre-wrap"/>
      </w:pPr>
      <w:r>
        <w:rPr>
          <w:rStyle w:val="Strong"/>
        </w:rPr>
        <w:t>Mô tả:</w:t>
      </w:r>
      <w:r>
        <w:t xml:space="preserve"> Tính năng này cho phép Nhân viên quản lý chỉnh sửa điểm thi của các thí sinh khi có sai sót hoặc cần điều chỉnh. </w:t>
      </w:r>
      <w:r>
        <w:rPr>
          <w:rStyle w:val="Strong"/>
        </w:rPr>
        <w:t>Mức độ ưu tiên:</w:t>
      </w:r>
      <w:r>
        <w:t xml:space="preserve"> Cao</w:t>
      </w:r>
    </w:p>
    <w:p w14:paraId="4882AE6B" w14:textId="77777777" w:rsidR="00B071EE" w:rsidRDefault="00B071EE" w:rsidP="00B071EE">
      <w:pPr>
        <w:pStyle w:val="Heading3"/>
      </w:pPr>
      <w:bookmarkStart w:id="88" w:name="_Toc196170354"/>
      <w:r>
        <w:t>3.12.2 Chuỗi kích thích/phản hồi</w:t>
      </w:r>
      <w:bookmarkEnd w:id="88"/>
    </w:p>
    <w:p w14:paraId="586A206D" w14:textId="77777777" w:rsidR="00B071EE" w:rsidRDefault="00B071EE" w:rsidP="007009AE">
      <w:pPr>
        <w:numPr>
          <w:ilvl w:val="0"/>
          <w:numId w:val="58"/>
        </w:numPr>
        <w:spacing w:before="100" w:beforeAutospacing="1" w:after="100" w:afterAutospacing="1"/>
        <w:jc w:val="left"/>
      </w:pPr>
      <w:r>
        <w:t>Nhân viên quản lý đăng nhập vào hệ thống</w:t>
      </w:r>
    </w:p>
    <w:p w14:paraId="7A6AE277" w14:textId="77777777" w:rsidR="00B071EE" w:rsidRDefault="00B071EE" w:rsidP="007009AE">
      <w:pPr>
        <w:numPr>
          <w:ilvl w:val="0"/>
          <w:numId w:val="58"/>
        </w:numPr>
        <w:spacing w:before="100" w:beforeAutospacing="1" w:after="100" w:afterAutospacing="1"/>
        <w:jc w:val="left"/>
      </w:pPr>
      <w:r>
        <w:t>Hệ thống hiển thị trang chủ với các chức năng quản lý</w:t>
      </w:r>
    </w:p>
    <w:p w14:paraId="717EEC82" w14:textId="77777777" w:rsidR="00B071EE" w:rsidRDefault="00B071EE" w:rsidP="007009AE">
      <w:pPr>
        <w:numPr>
          <w:ilvl w:val="0"/>
          <w:numId w:val="58"/>
        </w:numPr>
        <w:spacing w:before="100" w:beforeAutospacing="1" w:after="100" w:afterAutospacing="1"/>
        <w:jc w:val="left"/>
      </w:pPr>
      <w:r>
        <w:t>Nhân viên quản lý chọn chức năng "Quản lý điểm thi"</w:t>
      </w:r>
    </w:p>
    <w:p w14:paraId="2D442C0B" w14:textId="77777777" w:rsidR="00B071EE" w:rsidRDefault="00B071EE" w:rsidP="007009AE">
      <w:pPr>
        <w:numPr>
          <w:ilvl w:val="0"/>
          <w:numId w:val="58"/>
        </w:numPr>
        <w:spacing w:before="100" w:beforeAutospacing="1" w:after="100" w:afterAutospacing="1"/>
        <w:jc w:val="left"/>
      </w:pPr>
      <w:r>
        <w:t>Hệ thống hiển thị giao diện tìm kiếm thí sinh</w:t>
      </w:r>
    </w:p>
    <w:p w14:paraId="2B5A5C5E" w14:textId="77777777" w:rsidR="00B071EE" w:rsidRDefault="00B071EE" w:rsidP="007009AE">
      <w:pPr>
        <w:numPr>
          <w:ilvl w:val="0"/>
          <w:numId w:val="58"/>
        </w:numPr>
        <w:spacing w:before="100" w:beforeAutospacing="1" w:after="100" w:afterAutospacing="1"/>
        <w:jc w:val="left"/>
      </w:pPr>
      <w:r>
        <w:t>Nhân viên quản lý nhập thông tin tìm kiếm (mã thí sinh, tên, kỳ thi...)</w:t>
      </w:r>
    </w:p>
    <w:p w14:paraId="449648BB" w14:textId="77777777" w:rsidR="00B071EE" w:rsidRDefault="00B071EE" w:rsidP="007009AE">
      <w:pPr>
        <w:numPr>
          <w:ilvl w:val="0"/>
          <w:numId w:val="58"/>
        </w:numPr>
        <w:spacing w:before="100" w:beforeAutospacing="1" w:after="100" w:afterAutospacing="1"/>
        <w:jc w:val="left"/>
      </w:pPr>
      <w:r>
        <w:t>Hệ thống hiển thị danh sách thí sinh theo tiêu chí tìm kiếm</w:t>
      </w:r>
    </w:p>
    <w:p w14:paraId="54710BD1" w14:textId="77777777" w:rsidR="00B071EE" w:rsidRDefault="00B071EE" w:rsidP="007009AE">
      <w:pPr>
        <w:numPr>
          <w:ilvl w:val="0"/>
          <w:numId w:val="58"/>
        </w:numPr>
        <w:spacing w:before="100" w:beforeAutospacing="1" w:after="100" w:afterAutospacing="1"/>
        <w:jc w:val="left"/>
      </w:pPr>
      <w:r>
        <w:t>Nhân viên quản lý chọn thí sinh cần chỉnh sửa điểm thi</w:t>
      </w:r>
    </w:p>
    <w:p w14:paraId="0FDF419F" w14:textId="77777777" w:rsidR="00B071EE" w:rsidRDefault="00B071EE" w:rsidP="007009AE">
      <w:pPr>
        <w:numPr>
          <w:ilvl w:val="0"/>
          <w:numId w:val="58"/>
        </w:numPr>
        <w:spacing w:before="100" w:beforeAutospacing="1" w:after="100" w:afterAutospacing="1"/>
        <w:jc w:val="left"/>
      </w:pPr>
      <w:r>
        <w:t>Hệ thống hiển thị thông tin điểm thi hiện tại của thí sinh</w:t>
      </w:r>
    </w:p>
    <w:p w14:paraId="02E52B6F" w14:textId="77777777" w:rsidR="00B071EE" w:rsidRDefault="00B071EE" w:rsidP="007009AE">
      <w:pPr>
        <w:numPr>
          <w:ilvl w:val="0"/>
          <w:numId w:val="58"/>
        </w:numPr>
        <w:spacing w:before="100" w:beforeAutospacing="1" w:after="100" w:afterAutospacing="1"/>
        <w:jc w:val="left"/>
      </w:pPr>
      <w:r>
        <w:t>Nhân viên quản lý chỉnh sửa điểm và nhập lý do chỉnh sửa</w:t>
      </w:r>
    </w:p>
    <w:p w14:paraId="2CBFFD6B" w14:textId="77777777" w:rsidR="00B071EE" w:rsidRDefault="00B071EE" w:rsidP="007009AE">
      <w:pPr>
        <w:numPr>
          <w:ilvl w:val="0"/>
          <w:numId w:val="58"/>
        </w:numPr>
        <w:spacing w:before="100" w:beforeAutospacing="1" w:after="100" w:afterAutospacing="1"/>
        <w:jc w:val="left"/>
      </w:pPr>
      <w:r>
        <w:t>Nhân viên quản lý nhấn nút "Lưu"</w:t>
      </w:r>
    </w:p>
    <w:p w14:paraId="5C69BF46" w14:textId="77777777" w:rsidR="00B071EE" w:rsidRDefault="00B071EE" w:rsidP="007009AE">
      <w:pPr>
        <w:numPr>
          <w:ilvl w:val="0"/>
          <w:numId w:val="58"/>
        </w:numPr>
        <w:spacing w:before="100" w:beforeAutospacing="1" w:after="100" w:afterAutospacing="1"/>
        <w:jc w:val="left"/>
      </w:pPr>
      <w:r>
        <w:t xml:space="preserve">Hệ thống kiểm tra tính hợp lệ của điểm mới: </w:t>
      </w:r>
    </w:p>
    <w:p w14:paraId="5FDBC342" w14:textId="77777777" w:rsidR="00B071EE" w:rsidRDefault="00B071EE" w:rsidP="007009AE">
      <w:pPr>
        <w:numPr>
          <w:ilvl w:val="1"/>
          <w:numId w:val="58"/>
        </w:numPr>
        <w:spacing w:before="100" w:beforeAutospacing="1" w:after="100" w:afterAutospacing="1"/>
        <w:jc w:val="left"/>
      </w:pPr>
      <w:r>
        <w:t>Nếu hợp lệ: Hệ thống lưu điểm mới và lý do chỉnh sửa</w:t>
      </w:r>
    </w:p>
    <w:p w14:paraId="0CDEAB39" w14:textId="77777777" w:rsidR="00B071EE" w:rsidRDefault="00B071EE" w:rsidP="007009AE">
      <w:pPr>
        <w:numPr>
          <w:ilvl w:val="1"/>
          <w:numId w:val="58"/>
        </w:numPr>
        <w:spacing w:before="100" w:beforeAutospacing="1" w:after="100" w:afterAutospacing="1"/>
        <w:jc w:val="left"/>
      </w:pPr>
      <w:r>
        <w:t>Nếu không hợp lệ: Hệ thống hiển thị thông báo lỗi</w:t>
      </w:r>
    </w:p>
    <w:p w14:paraId="555B60EE" w14:textId="77777777" w:rsidR="00B071EE" w:rsidRDefault="00B071EE" w:rsidP="00B071EE">
      <w:pPr>
        <w:pStyle w:val="Heading3"/>
      </w:pPr>
      <w:bookmarkStart w:id="89" w:name="_Toc196170355"/>
      <w:r>
        <w:t>3.12.3 Yêu cầu chức năng</w:t>
      </w:r>
      <w:bookmarkEnd w:id="89"/>
    </w:p>
    <w:p w14:paraId="2DA25F48" w14:textId="77777777" w:rsidR="00B071EE" w:rsidRDefault="00B071EE" w:rsidP="007009AE">
      <w:pPr>
        <w:numPr>
          <w:ilvl w:val="0"/>
          <w:numId w:val="59"/>
        </w:numPr>
        <w:spacing w:before="100" w:beforeAutospacing="1" w:after="100" w:afterAutospacing="1"/>
        <w:jc w:val="left"/>
      </w:pPr>
      <w:r>
        <w:rPr>
          <w:rStyle w:val="Strong"/>
        </w:rPr>
        <w:t>CSD-01:</w:t>
      </w:r>
      <w:r>
        <w:t xml:space="preserve"> Hệ thống phải giới hạn quyền chỉnh sửa điểm chỉ cho Nhân viên quản lý được phân quyền.</w:t>
      </w:r>
    </w:p>
    <w:p w14:paraId="492E184F" w14:textId="77777777" w:rsidR="00B071EE" w:rsidRDefault="00B071EE" w:rsidP="007009AE">
      <w:pPr>
        <w:numPr>
          <w:ilvl w:val="0"/>
          <w:numId w:val="59"/>
        </w:numPr>
        <w:spacing w:before="100" w:beforeAutospacing="1" w:after="100" w:afterAutospacing="1"/>
        <w:jc w:val="left"/>
      </w:pPr>
      <w:r>
        <w:rPr>
          <w:rStyle w:val="Strong"/>
        </w:rPr>
        <w:t>CSD-02:</w:t>
      </w:r>
      <w:r>
        <w:t xml:space="preserve"> Hệ thống phải cung cấp chức năng tìm kiếm thí sinh theo nhiều tiêu chí (mã thí sinh, tên, kỳ thi, phòng thi).</w:t>
      </w:r>
    </w:p>
    <w:p w14:paraId="08676FA9" w14:textId="77777777" w:rsidR="00B071EE" w:rsidRDefault="00B071EE" w:rsidP="007009AE">
      <w:pPr>
        <w:numPr>
          <w:ilvl w:val="0"/>
          <w:numId w:val="59"/>
        </w:numPr>
        <w:spacing w:before="100" w:beforeAutospacing="1" w:after="100" w:afterAutospacing="1"/>
        <w:jc w:val="left"/>
      </w:pPr>
      <w:r>
        <w:rPr>
          <w:rStyle w:val="Strong"/>
        </w:rPr>
        <w:t>CSD-03:</w:t>
      </w:r>
      <w:r>
        <w:t xml:space="preserve"> Hệ thống phải hiển thị đầy đủ thông tin thí sinh và điểm thi hiện tại trước khi cho phép chỉnh sửa.</w:t>
      </w:r>
    </w:p>
    <w:p w14:paraId="03335B86" w14:textId="77777777" w:rsidR="00B071EE" w:rsidRDefault="00B071EE" w:rsidP="007009AE">
      <w:pPr>
        <w:numPr>
          <w:ilvl w:val="0"/>
          <w:numId w:val="59"/>
        </w:numPr>
        <w:spacing w:before="100" w:beforeAutospacing="1" w:after="100" w:afterAutospacing="1"/>
        <w:jc w:val="left"/>
      </w:pPr>
      <w:r>
        <w:rPr>
          <w:rStyle w:val="Strong"/>
        </w:rPr>
        <w:t>CSD-04:</w:t>
      </w:r>
      <w:r>
        <w:t xml:space="preserve"> Hệ thống phải kiểm tra tính hợp lệ của điểm mới (nằm trong thang điểm quy định).</w:t>
      </w:r>
    </w:p>
    <w:p w14:paraId="644ACED6" w14:textId="77777777" w:rsidR="00B071EE" w:rsidRDefault="00B071EE" w:rsidP="007009AE">
      <w:pPr>
        <w:numPr>
          <w:ilvl w:val="0"/>
          <w:numId w:val="59"/>
        </w:numPr>
        <w:spacing w:before="100" w:beforeAutospacing="1" w:after="100" w:afterAutospacing="1"/>
        <w:jc w:val="left"/>
      </w:pPr>
      <w:r>
        <w:rPr>
          <w:rStyle w:val="Strong"/>
        </w:rPr>
        <w:t>CSD-05:</w:t>
      </w:r>
      <w:r>
        <w:t xml:space="preserve"> Hệ thống phải yêu cầu nhập lý do chỉnh sửa điểm.</w:t>
      </w:r>
    </w:p>
    <w:p w14:paraId="24EDD990" w14:textId="77777777" w:rsidR="00B071EE" w:rsidRDefault="00B071EE" w:rsidP="007009AE">
      <w:pPr>
        <w:numPr>
          <w:ilvl w:val="0"/>
          <w:numId w:val="59"/>
        </w:numPr>
        <w:spacing w:before="100" w:beforeAutospacing="1" w:after="100" w:afterAutospacing="1"/>
        <w:jc w:val="left"/>
      </w:pPr>
      <w:r>
        <w:rPr>
          <w:rStyle w:val="Strong"/>
        </w:rPr>
        <w:t>CSD-06:</w:t>
      </w:r>
      <w:r>
        <w:t xml:space="preserve"> Hệ thống phải lưu trữ lịch sử chỉnh sửa điểm, bao gồm: điểm cũ, điểm mới, người chỉnh sửa, thời gian, lý do.</w:t>
      </w:r>
    </w:p>
    <w:p w14:paraId="53C0306B" w14:textId="77777777" w:rsidR="00B071EE" w:rsidRDefault="00B071EE" w:rsidP="007009AE">
      <w:pPr>
        <w:numPr>
          <w:ilvl w:val="0"/>
          <w:numId w:val="59"/>
        </w:numPr>
        <w:spacing w:before="100" w:beforeAutospacing="1" w:after="100" w:afterAutospacing="1"/>
        <w:jc w:val="left"/>
      </w:pPr>
      <w:r>
        <w:rPr>
          <w:rStyle w:val="Strong"/>
        </w:rPr>
        <w:t>CSD-07:</w:t>
      </w:r>
      <w:r>
        <w:t xml:space="preserve"> Sau khi chỉnh sửa điểm, hệ thống phải tự động cập nhật kết quả thi của thí sinh (đạt/không đạt).</w:t>
      </w:r>
    </w:p>
    <w:p w14:paraId="0F0E612D" w14:textId="77777777" w:rsidR="00B071EE" w:rsidRDefault="00B071EE" w:rsidP="007009AE">
      <w:pPr>
        <w:numPr>
          <w:ilvl w:val="0"/>
          <w:numId w:val="59"/>
        </w:numPr>
        <w:spacing w:before="100" w:beforeAutospacing="1" w:after="100" w:afterAutospacing="1"/>
        <w:jc w:val="left"/>
      </w:pPr>
      <w:r>
        <w:rPr>
          <w:rStyle w:val="Strong"/>
        </w:rPr>
        <w:t>CSD-08:</w:t>
      </w:r>
      <w:r>
        <w:t xml:space="preserve"> Hệ thống phải hạn chế thời gian có thể chỉnh sửa điểm (ví dụ: chỉ cho phép chỉnh sửa trong vòng 30 ngày sau khi công bố kết quả).</w:t>
      </w:r>
    </w:p>
    <w:p w14:paraId="35B2A8D5" w14:textId="77777777" w:rsidR="00B071EE" w:rsidRDefault="00B071EE" w:rsidP="00B071EE">
      <w:pPr>
        <w:pStyle w:val="Heading2"/>
      </w:pPr>
      <w:bookmarkStart w:id="90" w:name="_Toc196170356"/>
      <w:r>
        <w:t>3.13 Đặc tả tính năng "Xét duyệt kết quả"</w:t>
      </w:r>
      <w:bookmarkEnd w:id="90"/>
    </w:p>
    <w:p w14:paraId="2203B0AC" w14:textId="77777777" w:rsidR="00B071EE" w:rsidRDefault="00B071EE" w:rsidP="00B071EE">
      <w:pPr>
        <w:pStyle w:val="Heading3"/>
      </w:pPr>
      <w:bookmarkStart w:id="91" w:name="_Toc196170357"/>
      <w:r>
        <w:t>3.13.1 Mô tả và Mức độ ưu tiên</w:t>
      </w:r>
      <w:bookmarkEnd w:id="91"/>
    </w:p>
    <w:p w14:paraId="029D804B" w14:textId="77777777" w:rsidR="00B071EE" w:rsidRDefault="00B071EE" w:rsidP="00B071EE">
      <w:pPr>
        <w:pStyle w:val="whitespace-pre-wrap"/>
      </w:pPr>
      <w:r>
        <w:rPr>
          <w:rStyle w:val="Strong"/>
        </w:rPr>
        <w:t>Mô tả:</w:t>
      </w:r>
      <w:r>
        <w:t xml:space="preserve"> Tính năng này cho phép Nhân viên quản lý xét duyệt kết quả thi của các thí sinh trước khi công bố chính thức. </w:t>
      </w:r>
      <w:r>
        <w:rPr>
          <w:rStyle w:val="Strong"/>
        </w:rPr>
        <w:t>Mức độ ưu tiên:</w:t>
      </w:r>
      <w:r>
        <w:t xml:space="preserve"> Cao</w:t>
      </w:r>
    </w:p>
    <w:p w14:paraId="6F4F6D7F" w14:textId="77777777" w:rsidR="00B071EE" w:rsidRDefault="00B071EE" w:rsidP="00B071EE">
      <w:pPr>
        <w:pStyle w:val="Heading3"/>
      </w:pPr>
      <w:bookmarkStart w:id="92" w:name="_Toc196170358"/>
      <w:r>
        <w:t>3.13.2 Chuỗi kích thích/phản hồi</w:t>
      </w:r>
      <w:bookmarkEnd w:id="92"/>
    </w:p>
    <w:p w14:paraId="5528A071" w14:textId="77777777" w:rsidR="00B071EE" w:rsidRDefault="00B071EE" w:rsidP="007009AE">
      <w:pPr>
        <w:numPr>
          <w:ilvl w:val="0"/>
          <w:numId w:val="60"/>
        </w:numPr>
        <w:spacing w:before="100" w:beforeAutospacing="1" w:after="100" w:afterAutospacing="1"/>
        <w:jc w:val="left"/>
      </w:pPr>
      <w:r>
        <w:t>Nhân viên quản lý đăng nhập vào hệ thống</w:t>
      </w:r>
    </w:p>
    <w:p w14:paraId="129FF0D6" w14:textId="77777777" w:rsidR="00B071EE" w:rsidRDefault="00B071EE" w:rsidP="007009AE">
      <w:pPr>
        <w:numPr>
          <w:ilvl w:val="0"/>
          <w:numId w:val="60"/>
        </w:numPr>
        <w:spacing w:before="100" w:beforeAutospacing="1" w:after="100" w:afterAutospacing="1"/>
        <w:jc w:val="left"/>
      </w:pPr>
      <w:r>
        <w:t>Hệ thống hiển thị trang chủ với các chức năng quản lý</w:t>
      </w:r>
    </w:p>
    <w:p w14:paraId="1CE6F6CB" w14:textId="77777777" w:rsidR="00B071EE" w:rsidRDefault="00B071EE" w:rsidP="007009AE">
      <w:pPr>
        <w:numPr>
          <w:ilvl w:val="0"/>
          <w:numId w:val="60"/>
        </w:numPr>
        <w:spacing w:before="100" w:beforeAutospacing="1" w:after="100" w:afterAutospacing="1"/>
        <w:jc w:val="left"/>
      </w:pPr>
      <w:r>
        <w:t>Nhân viên quản lý chọn chức năng "Xét duyệt kết quả"</w:t>
      </w:r>
    </w:p>
    <w:p w14:paraId="6396944C" w14:textId="77777777" w:rsidR="00B071EE" w:rsidRDefault="00B071EE" w:rsidP="007009AE">
      <w:pPr>
        <w:numPr>
          <w:ilvl w:val="0"/>
          <w:numId w:val="60"/>
        </w:numPr>
        <w:spacing w:before="100" w:beforeAutospacing="1" w:after="100" w:afterAutospacing="1"/>
        <w:jc w:val="left"/>
      </w:pPr>
      <w:r>
        <w:t>Hệ thống hiển thị danh sách các kỳ thi cần xét duyệt kết quả</w:t>
      </w:r>
    </w:p>
    <w:p w14:paraId="22C41D8C" w14:textId="77777777" w:rsidR="00B071EE" w:rsidRDefault="00B071EE" w:rsidP="007009AE">
      <w:pPr>
        <w:numPr>
          <w:ilvl w:val="0"/>
          <w:numId w:val="60"/>
        </w:numPr>
        <w:spacing w:before="100" w:beforeAutospacing="1" w:after="100" w:afterAutospacing="1"/>
        <w:jc w:val="left"/>
      </w:pPr>
      <w:r>
        <w:t>Nhân viên quản lý chọn kỳ thi cần xét duyệt</w:t>
      </w:r>
    </w:p>
    <w:p w14:paraId="58AE59F3" w14:textId="77777777" w:rsidR="00B071EE" w:rsidRDefault="00B071EE" w:rsidP="007009AE">
      <w:pPr>
        <w:numPr>
          <w:ilvl w:val="0"/>
          <w:numId w:val="60"/>
        </w:numPr>
        <w:spacing w:before="100" w:beforeAutospacing="1" w:after="100" w:afterAutospacing="1"/>
        <w:jc w:val="left"/>
      </w:pPr>
      <w:r>
        <w:t>Hệ thống hiển thị danh sách thí sinh với điểm thi và kết quả sơ bộ (đạt/không đạt)</w:t>
      </w:r>
    </w:p>
    <w:p w14:paraId="33BDB42B" w14:textId="77777777" w:rsidR="00B071EE" w:rsidRDefault="00B071EE" w:rsidP="007009AE">
      <w:pPr>
        <w:numPr>
          <w:ilvl w:val="0"/>
          <w:numId w:val="60"/>
        </w:numPr>
        <w:spacing w:before="100" w:beforeAutospacing="1" w:after="100" w:afterAutospacing="1"/>
        <w:jc w:val="left"/>
      </w:pPr>
      <w:r>
        <w:t xml:space="preserve">Nhân viên quản lý có thể: </w:t>
      </w:r>
    </w:p>
    <w:p w14:paraId="0FB596E3" w14:textId="77777777" w:rsidR="00B071EE" w:rsidRDefault="00B071EE" w:rsidP="007009AE">
      <w:pPr>
        <w:numPr>
          <w:ilvl w:val="1"/>
          <w:numId w:val="60"/>
        </w:numPr>
        <w:spacing w:before="100" w:beforeAutospacing="1" w:after="100" w:afterAutospacing="1"/>
        <w:jc w:val="left"/>
      </w:pPr>
      <w:r>
        <w:t>Xem chi tiết điểm từng thí sinh</w:t>
      </w:r>
    </w:p>
    <w:p w14:paraId="446A3DF5" w14:textId="77777777" w:rsidR="00B071EE" w:rsidRDefault="00B071EE" w:rsidP="007009AE">
      <w:pPr>
        <w:numPr>
          <w:ilvl w:val="1"/>
          <w:numId w:val="60"/>
        </w:numPr>
        <w:spacing w:before="100" w:beforeAutospacing="1" w:after="100" w:afterAutospacing="1"/>
        <w:jc w:val="left"/>
      </w:pPr>
      <w:r>
        <w:t>Lọc danh sách theo trạng thái (đạt/không đạt/tất cả)</w:t>
      </w:r>
    </w:p>
    <w:p w14:paraId="3AD7C263" w14:textId="77777777" w:rsidR="00B071EE" w:rsidRDefault="00B071EE" w:rsidP="007009AE">
      <w:pPr>
        <w:numPr>
          <w:ilvl w:val="1"/>
          <w:numId w:val="60"/>
        </w:numPr>
        <w:spacing w:before="100" w:beforeAutospacing="1" w:after="100" w:afterAutospacing="1"/>
        <w:jc w:val="left"/>
      </w:pPr>
      <w:r>
        <w:t>Đánh dấu các trường hợp cần xem xét đặc biệt</w:t>
      </w:r>
    </w:p>
    <w:p w14:paraId="02491667" w14:textId="77777777" w:rsidR="00B071EE" w:rsidRDefault="00B071EE" w:rsidP="007009AE">
      <w:pPr>
        <w:numPr>
          <w:ilvl w:val="0"/>
          <w:numId w:val="60"/>
        </w:numPr>
        <w:spacing w:before="100" w:beforeAutospacing="1" w:after="100" w:afterAutospacing="1"/>
        <w:jc w:val="left"/>
      </w:pPr>
      <w:r>
        <w:t>Sau khi xem xét, Nhân viên quản lý nhấn nút "Duyệt kết quả"</w:t>
      </w:r>
    </w:p>
    <w:p w14:paraId="48ED1701" w14:textId="77777777" w:rsidR="00B071EE" w:rsidRDefault="00B071EE" w:rsidP="007009AE">
      <w:pPr>
        <w:numPr>
          <w:ilvl w:val="0"/>
          <w:numId w:val="60"/>
        </w:numPr>
        <w:spacing w:before="100" w:beforeAutospacing="1" w:after="100" w:afterAutospacing="1"/>
        <w:jc w:val="left"/>
      </w:pPr>
      <w:r>
        <w:t>Hệ thống hiển thị xác nhận duyệt kết quả</w:t>
      </w:r>
    </w:p>
    <w:p w14:paraId="4A9853F0" w14:textId="77777777" w:rsidR="00B071EE" w:rsidRDefault="00B071EE" w:rsidP="007009AE">
      <w:pPr>
        <w:numPr>
          <w:ilvl w:val="0"/>
          <w:numId w:val="60"/>
        </w:numPr>
        <w:spacing w:before="100" w:beforeAutospacing="1" w:after="100" w:afterAutospacing="1"/>
        <w:jc w:val="left"/>
      </w:pPr>
      <w:r>
        <w:t>Nhân viên quản lý xác nhận duyệt</w:t>
      </w:r>
    </w:p>
    <w:p w14:paraId="50D8EF1C" w14:textId="77777777" w:rsidR="00B071EE" w:rsidRDefault="00B071EE" w:rsidP="007009AE">
      <w:pPr>
        <w:numPr>
          <w:ilvl w:val="0"/>
          <w:numId w:val="60"/>
        </w:numPr>
        <w:spacing w:before="100" w:beforeAutospacing="1" w:after="100" w:afterAutospacing="1"/>
        <w:jc w:val="left"/>
      </w:pPr>
      <w:r>
        <w:t>Hệ thống cập nhật trạng thái kết quả thi thành "Đã duyệt"</w:t>
      </w:r>
    </w:p>
    <w:p w14:paraId="2D59E59B" w14:textId="77777777" w:rsidR="00B071EE" w:rsidRDefault="00B071EE" w:rsidP="00B071EE">
      <w:pPr>
        <w:pStyle w:val="Heading3"/>
      </w:pPr>
      <w:bookmarkStart w:id="93" w:name="_Toc196170359"/>
      <w:r>
        <w:t>3.13.3 Yêu cầu chức năng</w:t>
      </w:r>
      <w:bookmarkEnd w:id="93"/>
    </w:p>
    <w:p w14:paraId="6CCA3C61" w14:textId="77777777" w:rsidR="00B071EE" w:rsidRDefault="00B071EE" w:rsidP="007009AE">
      <w:pPr>
        <w:numPr>
          <w:ilvl w:val="0"/>
          <w:numId w:val="61"/>
        </w:numPr>
        <w:spacing w:before="100" w:beforeAutospacing="1" w:after="100" w:afterAutospacing="1"/>
        <w:jc w:val="left"/>
      </w:pPr>
      <w:r>
        <w:rPr>
          <w:rStyle w:val="Strong"/>
        </w:rPr>
        <w:t>XDK-01:</w:t>
      </w:r>
      <w:r>
        <w:t xml:space="preserve"> Hệ thống phải giới hạn quyền xét duyệt kết quả chỉ cho Nhân viên quản lý có thẩm quyền.</w:t>
      </w:r>
    </w:p>
    <w:p w14:paraId="257B439C" w14:textId="77777777" w:rsidR="00B071EE" w:rsidRDefault="00B071EE" w:rsidP="007009AE">
      <w:pPr>
        <w:numPr>
          <w:ilvl w:val="0"/>
          <w:numId w:val="61"/>
        </w:numPr>
        <w:spacing w:before="100" w:beforeAutospacing="1" w:after="100" w:afterAutospacing="1"/>
        <w:jc w:val="left"/>
      </w:pPr>
      <w:r>
        <w:rPr>
          <w:rStyle w:val="Strong"/>
        </w:rPr>
        <w:t>XDK-02:</w:t>
      </w:r>
      <w:r>
        <w:t xml:space="preserve"> Hệ thống phải hiển thị đầy đủ thông tin kết quả thi của thí sinh, bao gồm: thông tin cá nhân, điểm từng phần, tổng điểm, kết quả sơ bộ.</w:t>
      </w:r>
    </w:p>
    <w:p w14:paraId="04DD8095" w14:textId="77777777" w:rsidR="00B071EE" w:rsidRDefault="00B071EE" w:rsidP="007009AE">
      <w:pPr>
        <w:numPr>
          <w:ilvl w:val="0"/>
          <w:numId w:val="61"/>
        </w:numPr>
        <w:spacing w:before="100" w:beforeAutospacing="1" w:after="100" w:afterAutospacing="1"/>
        <w:jc w:val="left"/>
      </w:pPr>
      <w:r>
        <w:rPr>
          <w:rStyle w:val="Strong"/>
        </w:rPr>
        <w:t>XDK-03:</w:t>
      </w:r>
      <w:r>
        <w:t xml:space="preserve"> Hệ thống phải cho phép lọc và sắp xếp danh sách thí sinh theo nhiều tiêu chí (điểm số, kết quả, phòng thi).</w:t>
      </w:r>
    </w:p>
    <w:p w14:paraId="409A7D7D" w14:textId="77777777" w:rsidR="00B071EE" w:rsidRDefault="00B071EE" w:rsidP="007009AE">
      <w:pPr>
        <w:numPr>
          <w:ilvl w:val="0"/>
          <w:numId w:val="61"/>
        </w:numPr>
        <w:spacing w:before="100" w:beforeAutospacing="1" w:after="100" w:afterAutospacing="1"/>
        <w:jc w:val="left"/>
      </w:pPr>
      <w:r>
        <w:rPr>
          <w:rStyle w:val="Strong"/>
        </w:rPr>
        <w:t>XDK-04:</w:t>
      </w:r>
      <w:r>
        <w:t xml:space="preserve"> Hệ thống phải cho phép đánh dấu và ghi chú các trường hợp đặc biệt cần xem xét.</w:t>
      </w:r>
    </w:p>
    <w:p w14:paraId="01CD0872" w14:textId="77777777" w:rsidR="00B071EE" w:rsidRDefault="00B071EE" w:rsidP="007009AE">
      <w:pPr>
        <w:numPr>
          <w:ilvl w:val="0"/>
          <w:numId w:val="61"/>
        </w:numPr>
        <w:spacing w:before="100" w:beforeAutospacing="1" w:after="100" w:afterAutospacing="1"/>
        <w:jc w:val="left"/>
      </w:pPr>
      <w:r>
        <w:rPr>
          <w:rStyle w:val="Strong"/>
        </w:rPr>
        <w:t>XDK-05:</w:t>
      </w:r>
      <w:r>
        <w:t xml:space="preserve"> Hệ thống phải tự động kiểm tra và cảnh báo các trường hợp bất thường (điểm quá cao, quá thấp, chênh lệch lớn).</w:t>
      </w:r>
    </w:p>
    <w:p w14:paraId="31C99D56" w14:textId="77777777" w:rsidR="00B071EE" w:rsidRDefault="00B071EE" w:rsidP="007009AE">
      <w:pPr>
        <w:numPr>
          <w:ilvl w:val="0"/>
          <w:numId w:val="61"/>
        </w:numPr>
        <w:spacing w:before="100" w:beforeAutospacing="1" w:after="100" w:afterAutospacing="1"/>
        <w:jc w:val="left"/>
      </w:pPr>
      <w:r>
        <w:rPr>
          <w:rStyle w:val="Strong"/>
        </w:rPr>
        <w:t>XDK-06:</w:t>
      </w:r>
      <w:r>
        <w:t xml:space="preserve"> Hệ thống phải lưu trữ thông tin về người duyệt kết quả và thời gian duyệt.</w:t>
      </w:r>
    </w:p>
    <w:p w14:paraId="1EA5AE42" w14:textId="77777777" w:rsidR="00B071EE" w:rsidRDefault="00B071EE" w:rsidP="007009AE">
      <w:pPr>
        <w:numPr>
          <w:ilvl w:val="0"/>
          <w:numId w:val="61"/>
        </w:numPr>
        <w:spacing w:before="100" w:beforeAutospacing="1" w:after="100" w:afterAutospacing="1"/>
        <w:jc w:val="left"/>
      </w:pPr>
      <w:r>
        <w:rPr>
          <w:rStyle w:val="Strong"/>
        </w:rPr>
        <w:t>XDK-07:</w:t>
      </w:r>
      <w:r>
        <w:t xml:space="preserve"> Sau khi duyệt kết quả, hệ thống phải cập nhật trạng thái kết quả thi và cho phép công bố kết quả.</w:t>
      </w:r>
    </w:p>
    <w:p w14:paraId="551AE56E" w14:textId="77777777" w:rsidR="00B071EE" w:rsidRDefault="00B071EE" w:rsidP="007009AE">
      <w:pPr>
        <w:numPr>
          <w:ilvl w:val="0"/>
          <w:numId w:val="61"/>
        </w:numPr>
        <w:spacing w:before="100" w:beforeAutospacing="1" w:after="100" w:afterAutospacing="1"/>
        <w:jc w:val="left"/>
      </w:pPr>
      <w:r>
        <w:rPr>
          <w:rStyle w:val="Strong"/>
        </w:rPr>
        <w:t>XDK-08:</w:t>
      </w:r>
      <w:r>
        <w:t xml:space="preserve"> Hệ thống phải hỗ trợ duyệt kết quả theo lô (duyệt nhiều thí sinh cùng lúc) hoặc duyệt từng thí sinh riêng lẻ.</w:t>
      </w:r>
    </w:p>
    <w:p w14:paraId="03E0836F" w14:textId="77777777" w:rsidR="00B071EE" w:rsidRDefault="00B071EE" w:rsidP="00B071EE">
      <w:pPr>
        <w:pStyle w:val="Heading2"/>
      </w:pPr>
      <w:bookmarkStart w:id="94" w:name="_Toc196170360"/>
      <w:r>
        <w:t>3.14 Đặc tả tính năng "Bảo lưu kết quả"</w:t>
      </w:r>
      <w:bookmarkEnd w:id="94"/>
    </w:p>
    <w:p w14:paraId="571EDDF7" w14:textId="77777777" w:rsidR="00B071EE" w:rsidRDefault="00B071EE" w:rsidP="00B071EE">
      <w:pPr>
        <w:pStyle w:val="Heading3"/>
      </w:pPr>
      <w:bookmarkStart w:id="95" w:name="_Toc196170361"/>
      <w:r>
        <w:t>3.14.1 Mô tả và Mức độ ưu tiên</w:t>
      </w:r>
      <w:bookmarkEnd w:id="95"/>
    </w:p>
    <w:p w14:paraId="56361FC0" w14:textId="77777777" w:rsidR="00B071EE" w:rsidRDefault="00B071EE" w:rsidP="00B071EE">
      <w:pPr>
        <w:pStyle w:val="whitespace-pre-wrap"/>
      </w:pPr>
      <w:r>
        <w:rPr>
          <w:rStyle w:val="Strong"/>
        </w:rPr>
        <w:t>Mô tả:</w:t>
      </w:r>
      <w:r>
        <w:t xml:space="preserve"> Tính năng này cho phép Nhân viên quản lý bảo lưu kết quả thi của thí sinh trong một khoảng thời gian xác định, cho phép thí sinh sử dụng kết quả đó để xét cấp chứng chỉ trong tương lai. </w:t>
      </w:r>
      <w:r>
        <w:rPr>
          <w:rStyle w:val="Strong"/>
        </w:rPr>
        <w:t>Mức độ ưu tiên:</w:t>
      </w:r>
      <w:r>
        <w:t xml:space="preserve"> Trung bình</w:t>
      </w:r>
    </w:p>
    <w:p w14:paraId="756CEC7A" w14:textId="77777777" w:rsidR="00B071EE" w:rsidRDefault="00B071EE" w:rsidP="00B071EE">
      <w:pPr>
        <w:pStyle w:val="Heading3"/>
      </w:pPr>
      <w:bookmarkStart w:id="96" w:name="_Toc196170362"/>
      <w:r>
        <w:t>3.14.2 Chuỗi kích thích/phản hồi</w:t>
      </w:r>
      <w:bookmarkEnd w:id="96"/>
    </w:p>
    <w:p w14:paraId="6EB8FB74" w14:textId="77777777" w:rsidR="00B071EE" w:rsidRDefault="00B071EE" w:rsidP="007009AE">
      <w:pPr>
        <w:numPr>
          <w:ilvl w:val="0"/>
          <w:numId w:val="62"/>
        </w:numPr>
        <w:spacing w:before="100" w:beforeAutospacing="1" w:after="100" w:afterAutospacing="1"/>
        <w:jc w:val="left"/>
      </w:pPr>
      <w:r>
        <w:t>Nhân viên quản lý đăng nhập vào hệ thống</w:t>
      </w:r>
    </w:p>
    <w:p w14:paraId="49938A26" w14:textId="77777777" w:rsidR="00B071EE" w:rsidRDefault="00B071EE" w:rsidP="007009AE">
      <w:pPr>
        <w:numPr>
          <w:ilvl w:val="0"/>
          <w:numId w:val="62"/>
        </w:numPr>
        <w:spacing w:before="100" w:beforeAutospacing="1" w:after="100" w:afterAutospacing="1"/>
        <w:jc w:val="left"/>
      </w:pPr>
      <w:r>
        <w:t>Hệ thống hiển thị trang chủ với các chức năng quản lý</w:t>
      </w:r>
    </w:p>
    <w:p w14:paraId="3C27BB22" w14:textId="77777777" w:rsidR="00B071EE" w:rsidRDefault="00B071EE" w:rsidP="007009AE">
      <w:pPr>
        <w:numPr>
          <w:ilvl w:val="0"/>
          <w:numId w:val="62"/>
        </w:numPr>
        <w:spacing w:before="100" w:beforeAutospacing="1" w:after="100" w:afterAutospacing="1"/>
        <w:jc w:val="left"/>
      </w:pPr>
      <w:r>
        <w:t>Nhân viên quản lý chọn chức năng "Quản lý kết quả thi"</w:t>
      </w:r>
    </w:p>
    <w:p w14:paraId="5B42CD55" w14:textId="77777777" w:rsidR="00B071EE" w:rsidRDefault="00B071EE" w:rsidP="007009AE">
      <w:pPr>
        <w:numPr>
          <w:ilvl w:val="0"/>
          <w:numId w:val="62"/>
        </w:numPr>
        <w:spacing w:before="100" w:beforeAutospacing="1" w:after="100" w:afterAutospacing="1"/>
        <w:jc w:val="left"/>
      </w:pPr>
      <w:r>
        <w:t>Hệ thống hiển thị giao diện tìm kiếm thí sinh</w:t>
      </w:r>
    </w:p>
    <w:p w14:paraId="2CCC28BF" w14:textId="77777777" w:rsidR="00B071EE" w:rsidRDefault="00B071EE" w:rsidP="007009AE">
      <w:pPr>
        <w:numPr>
          <w:ilvl w:val="0"/>
          <w:numId w:val="62"/>
        </w:numPr>
        <w:spacing w:before="100" w:beforeAutospacing="1" w:after="100" w:afterAutospacing="1"/>
        <w:jc w:val="left"/>
      </w:pPr>
      <w:r>
        <w:t>Nhân viên quản lý nhập thông tin tìm kiếm thí sinh</w:t>
      </w:r>
    </w:p>
    <w:p w14:paraId="2F43EC52" w14:textId="77777777" w:rsidR="00B071EE" w:rsidRDefault="00B071EE" w:rsidP="007009AE">
      <w:pPr>
        <w:numPr>
          <w:ilvl w:val="0"/>
          <w:numId w:val="62"/>
        </w:numPr>
        <w:spacing w:before="100" w:beforeAutospacing="1" w:after="100" w:afterAutospacing="1"/>
        <w:jc w:val="left"/>
      </w:pPr>
      <w:r>
        <w:t>Hệ thống hiển thị kết quả tìm kiếm</w:t>
      </w:r>
    </w:p>
    <w:p w14:paraId="5BCDE3D3" w14:textId="77777777" w:rsidR="00B071EE" w:rsidRDefault="00B071EE" w:rsidP="007009AE">
      <w:pPr>
        <w:numPr>
          <w:ilvl w:val="0"/>
          <w:numId w:val="62"/>
        </w:numPr>
        <w:spacing w:before="100" w:beforeAutospacing="1" w:after="100" w:afterAutospacing="1"/>
        <w:jc w:val="left"/>
      </w:pPr>
      <w:r>
        <w:t>Nhân viên quản lý chọn thí sinh cần bảo lưu kết quả</w:t>
      </w:r>
    </w:p>
    <w:p w14:paraId="04A9EDEC" w14:textId="77777777" w:rsidR="00B071EE" w:rsidRDefault="00B071EE" w:rsidP="007009AE">
      <w:pPr>
        <w:numPr>
          <w:ilvl w:val="0"/>
          <w:numId w:val="62"/>
        </w:numPr>
        <w:spacing w:before="100" w:beforeAutospacing="1" w:after="100" w:afterAutospacing="1"/>
        <w:jc w:val="left"/>
      </w:pPr>
      <w:r>
        <w:t>Nhân viên quản lý nhấn nút "Bảo lưu kết quả"</w:t>
      </w:r>
    </w:p>
    <w:p w14:paraId="0619292A" w14:textId="77777777" w:rsidR="00B071EE" w:rsidRDefault="00B071EE" w:rsidP="007009AE">
      <w:pPr>
        <w:numPr>
          <w:ilvl w:val="0"/>
          <w:numId w:val="62"/>
        </w:numPr>
        <w:spacing w:before="100" w:beforeAutospacing="1" w:after="100" w:afterAutospacing="1"/>
        <w:jc w:val="left"/>
      </w:pPr>
      <w:r>
        <w:t>Hệ thống hiển thị form bảo lưu kết quả với các trường thông tin cần thiết</w:t>
      </w:r>
    </w:p>
    <w:p w14:paraId="0E4CED1A" w14:textId="77777777" w:rsidR="00B071EE" w:rsidRDefault="00B071EE" w:rsidP="007009AE">
      <w:pPr>
        <w:numPr>
          <w:ilvl w:val="0"/>
          <w:numId w:val="62"/>
        </w:numPr>
        <w:spacing w:before="100" w:beforeAutospacing="1" w:after="100" w:afterAutospacing="1"/>
        <w:jc w:val="left"/>
      </w:pPr>
      <w:r>
        <w:t>Nhân viên quản lý nhập thời hạn bảo lưu và lý do</w:t>
      </w:r>
    </w:p>
    <w:p w14:paraId="3830C4CE" w14:textId="77777777" w:rsidR="00B071EE" w:rsidRDefault="00B071EE" w:rsidP="007009AE">
      <w:pPr>
        <w:numPr>
          <w:ilvl w:val="0"/>
          <w:numId w:val="62"/>
        </w:numPr>
        <w:spacing w:before="100" w:beforeAutospacing="1" w:after="100" w:afterAutospacing="1"/>
        <w:jc w:val="left"/>
      </w:pPr>
      <w:r>
        <w:t>Nhân viên quản lý nhấn nút "Lưu"</w:t>
      </w:r>
    </w:p>
    <w:p w14:paraId="41FADBD1" w14:textId="77777777" w:rsidR="00B071EE" w:rsidRDefault="00B071EE" w:rsidP="007009AE">
      <w:pPr>
        <w:numPr>
          <w:ilvl w:val="0"/>
          <w:numId w:val="62"/>
        </w:numPr>
        <w:spacing w:before="100" w:beforeAutospacing="1" w:after="100" w:afterAutospacing="1"/>
        <w:jc w:val="left"/>
      </w:pPr>
      <w:r>
        <w:t>Hệ thống kiểm tra tính hợp lệ của thông tin và lưu trạng thái bảo lưu</w:t>
      </w:r>
    </w:p>
    <w:p w14:paraId="4FCFB79E" w14:textId="77777777" w:rsidR="00B071EE" w:rsidRDefault="00B071EE" w:rsidP="00B071EE">
      <w:pPr>
        <w:pStyle w:val="Heading3"/>
      </w:pPr>
      <w:bookmarkStart w:id="97" w:name="_Toc196170363"/>
      <w:r>
        <w:t>3.14.3 Yêu cầu chức năng</w:t>
      </w:r>
      <w:bookmarkEnd w:id="97"/>
    </w:p>
    <w:p w14:paraId="6EC4084E" w14:textId="77777777" w:rsidR="00B071EE" w:rsidRDefault="00B071EE" w:rsidP="007009AE">
      <w:pPr>
        <w:numPr>
          <w:ilvl w:val="0"/>
          <w:numId w:val="63"/>
        </w:numPr>
        <w:spacing w:before="100" w:beforeAutospacing="1" w:after="100" w:afterAutospacing="1"/>
        <w:jc w:val="left"/>
      </w:pPr>
      <w:r>
        <w:rPr>
          <w:rStyle w:val="Strong"/>
        </w:rPr>
        <w:t>BLK-01:</w:t>
      </w:r>
      <w:r>
        <w:t xml:space="preserve"> Hệ thống phải cho phép bảo lưu kết quả cho các thí sinh đã thi đạt yêu cầu.</w:t>
      </w:r>
    </w:p>
    <w:p w14:paraId="717F855B" w14:textId="77777777" w:rsidR="00B071EE" w:rsidRDefault="00B071EE" w:rsidP="007009AE">
      <w:pPr>
        <w:numPr>
          <w:ilvl w:val="0"/>
          <w:numId w:val="63"/>
        </w:numPr>
        <w:spacing w:before="100" w:beforeAutospacing="1" w:after="100" w:afterAutospacing="1"/>
        <w:jc w:val="left"/>
      </w:pPr>
      <w:r>
        <w:rPr>
          <w:rStyle w:val="Strong"/>
        </w:rPr>
        <w:t>BLK-02:</w:t>
      </w:r>
      <w:r>
        <w:t xml:space="preserve"> Hệ thống phải yêu cầu Nhân viên quản lý nhập thời hạn bảo lưu (tối đa theo quy định của đơn vị tổ chức thi).</w:t>
      </w:r>
    </w:p>
    <w:p w14:paraId="442BD8FD" w14:textId="77777777" w:rsidR="00B071EE" w:rsidRDefault="00B071EE" w:rsidP="007009AE">
      <w:pPr>
        <w:numPr>
          <w:ilvl w:val="0"/>
          <w:numId w:val="63"/>
        </w:numPr>
        <w:spacing w:before="100" w:beforeAutospacing="1" w:after="100" w:afterAutospacing="1"/>
        <w:jc w:val="left"/>
      </w:pPr>
      <w:r>
        <w:rPr>
          <w:rStyle w:val="Strong"/>
        </w:rPr>
        <w:t>BLK-03:</w:t>
      </w:r>
      <w:r>
        <w:t xml:space="preserve"> Hệ thống phải lưu trữ lý do bảo lưu kết quả.</w:t>
      </w:r>
    </w:p>
    <w:p w14:paraId="61302F29" w14:textId="77777777" w:rsidR="00B071EE" w:rsidRDefault="00B071EE" w:rsidP="007009AE">
      <w:pPr>
        <w:numPr>
          <w:ilvl w:val="0"/>
          <w:numId w:val="63"/>
        </w:numPr>
        <w:spacing w:before="100" w:beforeAutospacing="1" w:after="100" w:afterAutospacing="1"/>
        <w:jc w:val="left"/>
      </w:pPr>
      <w:r>
        <w:rPr>
          <w:rStyle w:val="Strong"/>
        </w:rPr>
        <w:t>BLK-04:</w:t>
      </w:r>
      <w:r>
        <w:t xml:space="preserve"> Hệ thống phải tự động tính toán và hiển thị ngày hết hạn bảo lưu.</w:t>
      </w:r>
    </w:p>
    <w:p w14:paraId="108E1C27" w14:textId="77777777" w:rsidR="00B071EE" w:rsidRDefault="00B071EE" w:rsidP="007009AE">
      <w:pPr>
        <w:numPr>
          <w:ilvl w:val="0"/>
          <w:numId w:val="63"/>
        </w:numPr>
        <w:spacing w:before="100" w:beforeAutospacing="1" w:after="100" w:afterAutospacing="1"/>
        <w:jc w:val="left"/>
      </w:pPr>
      <w:r>
        <w:rPr>
          <w:rStyle w:val="Strong"/>
        </w:rPr>
        <w:t>BLK-05:</w:t>
      </w:r>
      <w:r>
        <w:t xml:space="preserve"> Hệ thống phải cho phép gia hạn thời gian bảo lưu nếu cần thiết.</w:t>
      </w:r>
    </w:p>
    <w:p w14:paraId="36DAB8FE" w14:textId="77777777" w:rsidR="00B071EE" w:rsidRDefault="00B071EE" w:rsidP="007009AE">
      <w:pPr>
        <w:numPr>
          <w:ilvl w:val="0"/>
          <w:numId w:val="63"/>
        </w:numPr>
        <w:spacing w:before="100" w:beforeAutospacing="1" w:after="100" w:afterAutospacing="1"/>
        <w:jc w:val="left"/>
      </w:pPr>
      <w:r>
        <w:rPr>
          <w:rStyle w:val="Strong"/>
        </w:rPr>
        <w:t>BLK-06:</w:t>
      </w:r>
      <w:r>
        <w:t xml:space="preserve"> Hệ thống phải thông báo cho thí sinh qua email khi kết quả của họ được bảo lưu.</w:t>
      </w:r>
    </w:p>
    <w:p w14:paraId="7FF7C448" w14:textId="77777777" w:rsidR="00B071EE" w:rsidRDefault="00B071EE" w:rsidP="007009AE">
      <w:pPr>
        <w:numPr>
          <w:ilvl w:val="0"/>
          <w:numId w:val="63"/>
        </w:numPr>
        <w:spacing w:before="100" w:beforeAutospacing="1" w:after="100" w:afterAutospacing="1"/>
        <w:jc w:val="left"/>
      </w:pPr>
      <w:r>
        <w:rPr>
          <w:rStyle w:val="Strong"/>
        </w:rPr>
        <w:t>BLK-07:</w:t>
      </w:r>
      <w:r>
        <w:t xml:space="preserve"> Hệ thống phải cho phép thí sinh xem thông tin bảo lưu kết quả trong tài khoản cá nhân.</w:t>
      </w:r>
    </w:p>
    <w:p w14:paraId="5F320074" w14:textId="77777777" w:rsidR="00B071EE" w:rsidRDefault="00B071EE" w:rsidP="007009AE">
      <w:pPr>
        <w:numPr>
          <w:ilvl w:val="0"/>
          <w:numId w:val="63"/>
        </w:numPr>
        <w:spacing w:before="100" w:beforeAutospacing="1" w:after="100" w:afterAutospacing="1"/>
        <w:jc w:val="left"/>
      </w:pPr>
      <w:r>
        <w:rPr>
          <w:rStyle w:val="Strong"/>
        </w:rPr>
        <w:t>BLK-08:</w:t>
      </w:r>
      <w:r>
        <w:t xml:space="preserve"> Hệ thống phải cung cấp chức năng tìm kiếm và lọc các kết quả đang bảo lưu.</w:t>
      </w:r>
    </w:p>
    <w:p w14:paraId="1C485D8D" w14:textId="77777777" w:rsidR="00B071EE" w:rsidRDefault="00B071EE" w:rsidP="00B071EE">
      <w:pPr>
        <w:pStyle w:val="Heading2"/>
      </w:pPr>
      <w:bookmarkStart w:id="98" w:name="_Toc196170364"/>
      <w:r>
        <w:t>3.15 Đặc tả tính năng "Tổng hợp kết quả"</w:t>
      </w:r>
      <w:bookmarkEnd w:id="98"/>
    </w:p>
    <w:p w14:paraId="1F39A3EB" w14:textId="77777777" w:rsidR="00B071EE" w:rsidRPr="004736AB" w:rsidRDefault="00B071EE" w:rsidP="00B071EE">
      <w:pPr>
        <w:pStyle w:val="Heading3"/>
        <w:rPr>
          <w:sz w:val="27"/>
        </w:rPr>
      </w:pPr>
      <w:bookmarkStart w:id="99" w:name="_Toc196170365"/>
      <w:r w:rsidRPr="004736AB">
        <w:t>3.15.1 Mô tả và Mức độ ưu tiên</w:t>
      </w:r>
      <w:bookmarkEnd w:id="99"/>
    </w:p>
    <w:p w14:paraId="015242F8" w14:textId="77777777" w:rsidR="00B071EE" w:rsidRPr="003A7133" w:rsidRDefault="00B071EE" w:rsidP="00B071EE">
      <w:pPr>
        <w:pStyle w:val="NormalWeb"/>
        <w:spacing w:before="206" w:beforeAutospacing="0" w:after="206" w:afterAutospacing="0" w:line="429" w:lineRule="atLeast"/>
      </w:pPr>
      <w:r w:rsidRPr="003A7133">
        <w:rPr>
          <w:rStyle w:val="Strong"/>
        </w:rPr>
        <w:t>Mô tả:</w:t>
      </w:r>
      <w:r w:rsidRPr="003A7133">
        <w:t xml:space="preserve"> Tính năng này cho phép </w:t>
      </w:r>
      <w:r>
        <w:t>Nhân viên quản lý</w:t>
      </w:r>
      <w:r w:rsidRPr="003A7133">
        <w:t xml:space="preserve"> tổng hợp kết quả thi của tất cả thí sinh tham gia một kỳ thi cụ thể, bao gồm điểm số từng phần, tổng điểm, và kết quả đạt/không đạt. Kết quả tổng hợp sẽ được sử dụng để công bố và lưu trữ.</w:t>
      </w:r>
      <w:r w:rsidRPr="003A7133">
        <w:br/>
      </w:r>
      <w:r w:rsidRPr="003A7133">
        <w:rPr>
          <w:rStyle w:val="Strong"/>
        </w:rPr>
        <w:t>Mức độ ưu tiên:</w:t>
      </w:r>
      <w:r w:rsidRPr="003A7133">
        <w:t> Cao</w:t>
      </w:r>
    </w:p>
    <w:p w14:paraId="4BDFDA57" w14:textId="77777777" w:rsidR="00B071EE" w:rsidRPr="003A7133" w:rsidRDefault="00B071EE" w:rsidP="00B071EE">
      <w:pPr>
        <w:pStyle w:val="Heading3"/>
      </w:pPr>
      <w:bookmarkStart w:id="100" w:name="_Toc196170366"/>
      <w:r w:rsidRPr="003A7133">
        <w:t>3.15.2 Chuỗi kích thích/phản hồi</w:t>
      </w:r>
      <w:bookmarkEnd w:id="100"/>
    </w:p>
    <w:p w14:paraId="65C828ED" w14:textId="77777777" w:rsidR="00B071EE" w:rsidRPr="003A7133" w:rsidRDefault="00B071EE" w:rsidP="007009AE">
      <w:pPr>
        <w:pStyle w:val="NormalWeb"/>
        <w:numPr>
          <w:ilvl w:val="0"/>
          <w:numId w:val="72"/>
        </w:numPr>
        <w:spacing w:before="0" w:beforeAutospacing="0" w:line="429" w:lineRule="atLeast"/>
        <w:ind w:left="360" w:hanging="270"/>
        <w:jc w:val="both"/>
      </w:pPr>
      <w:r>
        <w:t>Nhân viên quản lý</w:t>
      </w:r>
      <w:r w:rsidRPr="003A7133">
        <w:t xml:space="preserve"> đăng nhập vào hệ thống.</w:t>
      </w:r>
    </w:p>
    <w:p w14:paraId="4AD6F1ED" w14:textId="77777777" w:rsidR="00B071EE" w:rsidRPr="003A7133" w:rsidRDefault="00B071EE" w:rsidP="007009AE">
      <w:pPr>
        <w:pStyle w:val="NormalWeb"/>
        <w:numPr>
          <w:ilvl w:val="0"/>
          <w:numId w:val="72"/>
        </w:numPr>
        <w:spacing w:before="0" w:beforeAutospacing="0" w:line="429" w:lineRule="atLeast"/>
        <w:ind w:left="360" w:hanging="270"/>
      </w:pPr>
      <w:r w:rsidRPr="003A7133">
        <w:t>Hệ thống hiển thị trang chức năng quản lý kết quả thi.</w:t>
      </w:r>
    </w:p>
    <w:p w14:paraId="330BE52B" w14:textId="77777777" w:rsidR="00B071EE" w:rsidRPr="003A7133" w:rsidRDefault="00B071EE" w:rsidP="007009AE">
      <w:pPr>
        <w:pStyle w:val="NormalWeb"/>
        <w:numPr>
          <w:ilvl w:val="0"/>
          <w:numId w:val="72"/>
        </w:numPr>
        <w:spacing w:before="0" w:beforeAutospacing="0" w:line="429" w:lineRule="atLeast"/>
        <w:ind w:left="360" w:hanging="270"/>
      </w:pPr>
      <w:r>
        <w:t>Nhân viên quản lý</w:t>
      </w:r>
      <w:r w:rsidRPr="003A7133">
        <w:t xml:space="preserve"> chọn "Tổng hợp kết quả".</w:t>
      </w:r>
    </w:p>
    <w:p w14:paraId="6A6374D1" w14:textId="77777777" w:rsidR="00B071EE" w:rsidRPr="003A7133" w:rsidRDefault="00B071EE" w:rsidP="007009AE">
      <w:pPr>
        <w:pStyle w:val="NormalWeb"/>
        <w:numPr>
          <w:ilvl w:val="0"/>
          <w:numId w:val="72"/>
        </w:numPr>
        <w:spacing w:before="0" w:beforeAutospacing="0" w:line="429" w:lineRule="atLeast"/>
        <w:ind w:left="360" w:hanging="270"/>
      </w:pPr>
      <w:r w:rsidRPr="003A7133">
        <w:t>Hệ thống hiển thị danh sách các kỳ thi đã kết thúc.</w:t>
      </w:r>
    </w:p>
    <w:p w14:paraId="048559BC" w14:textId="77777777" w:rsidR="00B071EE" w:rsidRPr="003A7133" w:rsidRDefault="00B071EE" w:rsidP="007009AE">
      <w:pPr>
        <w:pStyle w:val="NormalWeb"/>
        <w:numPr>
          <w:ilvl w:val="0"/>
          <w:numId w:val="72"/>
        </w:numPr>
        <w:spacing w:before="0" w:beforeAutospacing="0" w:line="429" w:lineRule="atLeast"/>
        <w:ind w:left="360" w:hanging="270"/>
      </w:pPr>
      <w:r>
        <w:t>Nhân viên quản lý</w:t>
      </w:r>
      <w:r w:rsidRPr="003A7133">
        <w:t xml:space="preserve"> chọn kỳ thi cần tổng hợp.</w:t>
      </w:r>
    </w:p>
    <w:p w14:paraId="0AD032AE" w14:textId="77777777" w:rsidR="00B071EE" w:rsidRPr="003A7133" w:rsidRDefault="00B071EE" w:rsidP="007009AE">
      <w:pPr>
        <w:pStyle w:val="NormalWeb"/>
        <w:numPr>
          <w:ilvl w:val="0"/>
          <w:numId w:val="72"/>
        </w:numPr>
        <w:spacing w:before="0" w:beforeAutospacing="0" w:after="60" w:afterAutospacing="0" w:line="429" w:lineRule="atLeast"/>
        <w:ind w:left="360" w:hanging="270"/>
      </w:pPr>
      <w:r w:rsidRPr="003A7133">
        <w:t>Hệ thống kiểm tra trạng thái kết quả:</w:t>
      </w:r>
    </w:p>
    <w:p w14:paraId="7034E538" w14:textId="77777777" w:rsidR="00B071EE" w:rsidRPr="003A7133" w:rsidRDefault="00B071EE" w:rsidP="007009AE">
      <w:pPr>
        <w:pStyle w:val="NormalWeb"/>
        <w:numPr>
          <w:ilvl w:val="1"/>
          <w:numId w:val="72"/>
        </w:numPr>
        <w:spacing w:before="0" w:beforeAutospacing="0" w:line="429" w:lineRule="atLeast"/>
        <w:ind w:left="360" w:hanging="270"/>
      </w:pPr>
      <w:r w:rsidRPr="003A7133">
        <w:t>Nếu kết quả chưa được tổng hợp: Hệ thống hiển thị thông báo xác nhận và tiến hành tổng hợp.</w:t>
      </w:r>
    </w:p>
    <w:p w14:paraId="384A9566" w14:textId="77777777" w:rsidR="00B071EE" w:rsidRPr="003A7133" w:rsidRDefault="00B071EE" w:rsidP="007009AE">
      <w:pPr>
        <w:pStyle w:val="NormalWeb"/>
        <w:numPr>
          <w:ilvl w:val="1"/>
          <w:numId w:val="72"/>
        </w:numPr>
        <w:spacing w:before="0" w:beforeAutospacing="0" w:line="429" w:lineRule="atLeast"/>
        <w:ind w:left="360" w:hanging="270"/>
      </w:pPr>
      <w:r w:rsidRPr="003A7133">
        <w:t>Nếu kết quả đã tổng hợp: Hệ thống hiển thị thông báo và cho phép xem lại hoặc xuất báo cáo.</w:t>
      </w:r>
    </w:p>
    <w:p w14:paraId="20522DDE" w14:textId="77777777" w:rsidR="00B071EE" w:rsidRPr="003A7133" w:rsidRDefault="00B071EE" w:rsidP="007009AE">
      <w:pPr>
        <w:pStyle w:val="NormalWeb"/>
        <w:numPr>
          <w:ilvl w:val="0"/>
          <w:numId w:val="72"/>
        </w:numPr>
        <w:spacing w:before="0" w:beforeAutospacing="0" w:line="429" w:lineRule="atLeast"/>
        <w:ind w:left="360" w:hanging="270"/>
      </w:pPr>
      <w:r w:rsidRPr="003A7133">
        <w:t>Sau khi tổng hợp, hệ thống hiển thị kết quả tổng hợp và cho phép xuất file.</w:t>
      </w:r>
    </w:p>
    <w:p w14:paraId="0BB65FE3" w14:textId="77777777" w:rsidR="00B071EE" w:rsidRPr="003A7133" w:rsidRDefault="00B071EE" w:rsidP="00B071EE">
      <w:pPr>
        <w:pStyle w:val="Heading3"/>
      </w:pPr>
      <w:bookmarkStart w:id="101" w:name="_Toc196170367"/>
      <w:r w:rsidRPr="003A7133">
        <w:t>3.15.3 Yêu cầu chức năng</w:t>
      </w:r>
      <w:bookmarkEnd w:id="101"/>
    </w:p>
    <w:p w14:paraId="6E8950D1" w14:textId="77777777" w:rsidR="00B071EE" w:rsidRPr="003A7133" w:rsidRDefault="00B071EE" w:rsidP="007009AE">
      <w:pPr>
        <w:pStyle w:val="NormalWeb"/>
        <w:numPr>
          <w:ilvl w:val="0"/>
          <w:numId w:val="73"/>
        </w:numPr>
        <w:tabs>
          <w:tab w:val="left" w:pos="360"/>
        </w:tabs>
        <w:spacing w:before="0" w:beforeAutospacing="0" w:line="429" w:lineRule="atLeast"/>
        <w:ind w:left="450"/>
      </w:pPr>
      <w:r w:rsidRPr="003A7133">
        <w:rPr>
          <w:rStyle w:val="Strong"/>
        </w:rPr>
        <w:t>THKQ-01:</w:t>
      </w:r>
      <w:r w:rsidRPr="003A7133">
        <w:t> Hệ thống phải tự động tính toán tổng điểm và kết quả đạt/không đạt dựa trên tiêu chí đã định.</w:t>
      </w:r>
    </w:p>
    <w:p w14:paraId="24EE5B76" w14:textId="77777777" w:rsidR="00B071EE" w:rsidRPr="003A7133" w:rsidRDefault="00B071EE" w:rsidP="007009AE">
      <w:pPr>
        <w:pStyle w:val="NormalWeb"/>
        <w:numPr>
          <w:ilvl w:val="0"/>
          <w:numId w:val="73"/>
        </w:numPr>
        <w:tabs>
          <w:tab w:val="left" w:pos="360"/>
        </w:tabs>
        <w:spacing w:before="0" w:beforeAutospacing="0" w:line="429" w:lineRule="atLeast"/>
        <w:ind w:left="0" w:firstLine="90"/>
      </w:pPr>
      <w:r w:rsidRPr="003A7133">
        <w:rPr>
          <w:rStyle w:val="Strong"/>
        </w:rPr>
        <w:t>THKQ-02:</w:t>
      </w:r>
      <w:r w:rsidRPr="003A7133">
        <w:t> Hệ thống phải hỗ trợ xuất kết quả tổng hợp dưới dạng file Excel hoặc PDF.</w:t>
      </w:r>
    </w:p>
    <w:p w14:paraId="67378951" w14:textId="77777777" w:rsidR="00B071EE" w:rsidRPr="003A7133" w:rsidRDefault="00B071EE" w:rsidP="007009AE">
      <w:pPr>
        <w:pStyle w:val="NormalWeb"/>
        <w:numPr>
          <w:ilvl w:val="0"/>
          <w:numId w:val="73"/>
        </w:numPr>
        <w:tabs>
          <w:tab w:val="left" w:pos="360"/>
        </w:tabs>
        <w:spacing w:before="0" w:beforeAutospacing="0" w:line="429" w:lineRule="atLeast"/>
        <w:ind w:left="0" w:firstLine="90"/>
      </w:pPr>
      <w:r w:rsidRPr="003A7133">
        <w:rPr>
          <w:rStyle w:val="Strong"/>
        </w:rPr>
        <w:t>THKQ-03:</w:t>
      </w:r>
      <w:r w:rsidRPr="003A7133">
        <w:t> Hệ thống phải ghi lại thời gian tổng hợp và người thực hiện.</w:t>
      </w:r>
    </w:p>
    <w:p w14:paraId="589BE541" w14:textId="77777777" w:rsidR="00B071EE" w:rsidRPr="003A7133" w:rsidRDefault="00B071EE" w:rsidP="007009AE">
      <w:pPr>
        <w:pStyle w:val="NormalWeb"/>
        <w:numPr>
          <w:ilvl w:val="0"/>
          <w:numId w:val="73"/>
        </w:numPr>
        <w:tabs>
          <w:tab w:val="left" w:pos="360"/>
        </w:tabs>
        <w:spacing w:before="0" w:beforeAutospacing="0" w:line="429" w:lineRule="atLeast"/>
        <w:ind w:left="0" w:firstLine="90"/>
      </w:pPr>
      <w:r w:rsidRPr="003A7133">
        <w:rPr>
          <w:rStyle w:val="Strong"/>
        </w:rPr>
        <w:t>THKQ-04:</w:t>
      </w:r>
      <w:r w:rsidRPr="003A7133">
        <w:t> Hệ thống phải cảnh báo nếu phát hiện kết quả chưa hoàn thiện (thiếu điểm, sai định dạng).</w:t>
      </w:r>
    </w:p>
    <w:p w14:paraId="6FB6DFFA" w14:textId="77777777" w:rsidR="00B071EE" w:rsidRPr="003A7133" w:rsidRDefault="00B071EE" w:rsidP="007009AE">
      <w:pPr>
        <w:pStyle w:val="NormalWeb"/>
        <w:numPr>
          <w:ilvl w:val="0"/>
          <w:numId w:val="73"/>
        </w:numPr>
        <w:tabs>
          <w:tab w:val="left" w:pos="360"/>
        </w:tabs>
        <w:spacing w:before="0" w:beforeAutospacing="0" w:line="429" w:lineRule="atLeast"/>
        <w:ind w:left="0" w:firstLine="90"/>
      </w:pPr>
      <w:r w:rsidRPr="003A7133">
        <w:rPr>
          <w:rStyle w:val="Strong"/>
        </w:rPr>
        <w:t>THKQ-05:</w:t>
      </w:r>
      <w:r w:rsidRPr="003A7133">
        <w:t> Hệ thống phải cho phép xem trước kết quả tổng hợp trước khi lưu hoặc xuất file.</w:t>
      </w:r>
    </w:p>
    <w:p w14:paraId="55BB7334" w14:textId="77777777" w:rsidR="00B071EE" w:rsidRPr="003A7133" w:rsidRDefault="00190EB0" w:rsidP="00B80DFA">
      <w:pPr>
        <w:tabs>
          <w:tab w:val="left" w:pos="360"/>
        </w:tabs>
        <w:spacing w:before="480" w:after="480"/>
        <w:ind w:firstLine="90"/>
        <w:rPr>
          <w:rFonts w:cs="Times New Roman"/>
        </w:rPr>
      </w:pPr>
      <w:r>
        <w:rPr>
          <w:rFonts w:cs="Times New Roman"/>
        </w:rPr>
        <w:pict w14:anchorId="4B4B75E1">
          <v:rect id="_x0000_i1025" style="width:0;height:.75pt" o:hralign="center" o:hrstd="t" o:hrnoshade="t" o:hr="t" fillcolor="#f8faff" stroked="f"/>
        </w:pict>
      </w:r>
    </w:p>
    <w:p w14:paraId="133F75A0" w14:textId="77777777" w:rsidR="00B071EE" w:rsidRPr="00B80DFA" w:rsidRDefault="00B071EE" w:rsidP="00B071EE">
      <w:pPr>
        <w:pStyle w:val="NormalWeb"/>
        <w:spacing w:before="206" w:beforeAutospacing="0" w:after="206" w:afterAutospacing="0" w:line="429" w:lineRule="atLeast"/>
        <w:rPr>
          <w:sz w:val="22"/>
          <w:szCs w:val="22"/>
        </w:rPr>
      </w:pPr>
      <w:r w:rsidRPr="00B80DFA">
        <w:rPr>
          <w:rStyle w:val="Strong"/>
          <w:sz w:val="22"/>
          <w:szCs w:val="22"/>
        </w:rPr>
        <w:t>3.16 Đặc tả tính năng "Thống kê số lượng sinh viên"</w:t>
      </w:r>
    </w:p>
    <w:p w14:paraId="0490258A" w14:textId="77777777" w:rsidR="00B071EE" w:rsidRPr="003A7133" w:rsidRDefault="00B071EE" w:rsidP="00B071EE">
      <w:pPr>
        <w:pStyle w:val="Heading3"/>
      </w:pPr>
      <w:bookmarkStart w:id="102" w:name="_Toc196170368"/>
      <w:r w:rsidRPr="003A7133">
        <w:t>3.16.1 Mô tả và Mức độ ưu tiên</w:t>
      </w:r>
      <w:bookmarkEnd w:id="102"/>
    </w:p>
    <w:p w14:paraId="28FCCB44" w14:textId="77777777" w:rsidR="00B071EE" w:rsidRPr="003A7133" w:rsidRDefault="00B071EE" w:rsidP="00B071EE">
      <w:pPr>
        <w:pStyle w:val="NormalWeb"/>
        <w:spacing w:before="206" w:beforeAutospacing="0" w:after="206" w:afterAutospacing="0" w:line="429" w:lineRule="atLeast"/>
      </w:pPr>
      <w:r w:rsidRPr="003A7133">
        <w:rPr>
          <w:rStyle w:val="Strong"/>
        </w:rPr>
        <w:t>Mô tả:</w:t>
      </w:r>
      <w:r w:rsidRPr="003A7133">
        <w:t xml:space="preserve"> Tính năng này cho phép </w:t>
      </w:r>
      <w:r>
        <w:t>Nhân viên quản lý</w:t>
      </w:r>
      <w:r w:rsidRPr="003A7133">
        <w:t xml:space="preserve"> thống kê số lượng thí sinh tham gia kỳ thi, bao gồm tổng số đăng ký, số lượng thí sinh dự thi, và số lượng thí sinh vắng mặt.</w:t>
      </w:r>
      <w:r w:rsidRPr="003A7133">
        <w:br/>
      </w:r>
      <w:r w:rsidRPr="003A7133">
        <w:rPr>
          <w:rStyle w:val="Strong"/>
        </w:rPr>
        <w:t>Mức độ ưu tiên:</w:t>
      </w:r>
      <w:r w:rsidRPr="003A7133">
        <w:t> Trung bình</w:t>
      </w:r>
    </w:p>
    <w:p w14:paraId="050EC906" w14:textId="77777777" w:rsidR="00B071EE" w:rsidRPr="003A7133" w:rsidRDefault="00B071EE" w:rsidP="00B071EE">
      <w:pPr>
        <w:pStyle w:val="Heading3"/>
      </w:pPr>
      <w:bookmarkStart w:id="103" w:name="_Toc196170369"/>
      <w:r w:rsidRPr="003A7133">
        <w:t>3.16.2 Chuỗi kích thích/phản hồi</w:t>
      </w:r>
      <w:bookmarkEnd w:id="103"/>
    </w:p>
    <w:p w14:paraId="23428C13" w14:textId="77777777" w:rsidR="00B071EE" w:rsidRPr="003A7133" w:rsidRDefault="00B071EE" w:rsidP="007009AE">
      <w:pPr>
        <w:pStyle w:val="NormalWeb"/>
        <w:numPr>
          <w:ilvl w:val="0"/>
          <w:numId w:val="74"/>
        </w:numPr>
        <w:spacing w:before="0" w:beforeAutospacing="0" w:line="429" w:lineRule="atLeast"/>
        <w:ind w:left="450"/>
      </w:pPr>
      <w:r>
        <w:t>Nhân viên quản lý</w:t>
      </w:r>
      <w:r w:rsidRPr="003A7133">
        <w:t xml:space="preserve"> đăng nhập vào hệ thống.</w:t>
      </w:r>
    </w:p>
    <w:p w14:paraId="4B0484C7" w14:textId="77777777" w:rsidR="00B071EE" w:rsidRPr="003A7133" w:rsidRDefault="00B071EE" w:rsidP="007009AE">
      <w:pPr>
        <w:pStyle w:val="NormalWeb"/>
        <w:numPr>
          <w:ilvl w:val="0"/>
          <w:numId w:val="74"/>
        </w:numPr>
        <w:spacing w:before="0" w:beforeAutospacing="0" w:line="429" w:lineRule="atLeast"/>
        <w:ind w:left="450"/>
      </w:pPr>
      <w:r w:rsidRPr="003A7133">
        <w:t>Hệ thống hiển thị trang chức năng thống kê.</w:t>
      </w:r>
    </w:p>
    <w:p w14:paraId="076691E6" w14:textId="77777777" w:rsidR="00B071EE" w:rsidRPr="003A7133" w:rsidRDefault="00B071EE" w:rsidP="007009AE">
      <w:pPr>
        <w:pStyle w:val="NormalWeb"/>
        <w:numPr>
          <w:ilvl w:val="0"/>
          <w:numId w:val="74"/>
        </w:numPr>
        <w:spacing w:before="0" w:beforeAutospacing="0" w:line="429" w:lineRule="atLeast"/>
        <w:ind w:left="450"/>
      </w:pPr>
      <w:r>
        <w:t>Nhân viên quản lý</w:t>
      </w:r>
      <w:r w:rsidRPr="003A7133">
        <w:t xml:space="preserve"> chọn "Thống kê số lượng sinh viên".</w:t>
      </w:r>
    </w:p>
    <w:p w14:paraId="04F7E299" w14:textId="77777777" w:rsidR="00B071EE" w:rsidRPr="003A7133" w:rsidRDefault="00B071EE" w:rsidP="007009AE">
      <w:pPr>
        <w:pStyle w:val="NormalWeb"/>
        <w:numPr>
          <w:ilvl w:val="0"/>
          <w:numId w:val="74"/>
        </w:numPr>
        <w:spacing w:before="0" w:beforeAutospacing="0" w:line="429" w:lineRule="atLeast"/>
        <w:ind w:left="450"/>
      </w:pPr>
      <w:r w:rsidRPr="003A7133">
        <w:t>Hệ thống hiển thị danh sách các kỳ thi.</w:t>
      </w:r>
    </w:p>
    <w:p w14:paraId="34BCCA58" w14:textId="77777777" w:rsidR="00B071EE" w:rsidRPr="003A7133" w:rsidRDefault="00B071EE" w:rsidP="007009AE">
      <w:pPr>
        <w:pStyle w:val="NormalWeb"/>
        <w:numPr>
          <w:ilvl w:val="0"/>
          <w:numId w:val="74"/>
        </w:numPr>
        <w:spacing w:before="0" w:beforeAutospacing="0" w:line="429" w:lineRule="atLeast"/>
        <w:ind w:left="450"/>
      </w:pPr>
      <w:r>
        <w:t>Nhân viên quản lý</w:t>
      </w:r>
      <w:r w:rsidRPr="003A7133">
        <w:t xml:space="preserve"> chọn kỳ thi cần thống kê.</w:t>
      </w:r>
    </w:p>
    <w:p w14:paraId="49AB65BD" w14:textId="77777777" w:rsidR="00B071EE" w:rsidRPr="003A7133" w:rsidRDefault="00B071EE" w:rsidP="007009AE">
      <w:pPr>
        <w:pStyle w:val="NormalWeb"/>
        <w:numPr>
          <w:ilvl w:val="0"/>
          <w:numId w:val="74"/>
        </w:numPr>
        <w:spacing w:before="0" w:beforeAutospacing="0" w:after="60" w:afterAutospacing="0" w:line="429" w:lineRule="atLeast"/>
        <w:ind w:left="450"/>
      </w:pPr>
      <w:r w:rsidRPr="003A7133">
        <w:t>Hệ thống hiển thị báo cáo số lượng thí sinh:</w:t>
      </w:r>
    </w:p>
    <w:p w14:paraId="4F6AE059" w14:textId="77777777" w:rsidR="00B071EE" w:rsidRPr="003A7133" w:rsidRDefault="00B071EE" w:rsidP="007009AE">
      <w:pPr>
        <w:pStyle w:val="NormalWeb"/>
        <w:numPr>
          <w:ilvl w:val="1"/>
          <w:numId w:val="74"/>
        </w:numPr>
        <w:spacing w:before="0" w:beforeAutospacing="0" w:line="429" w:lineRule="atLeast"/>
        <w:ind w:left="450"/>
      </w:pPr>
      <w:r w:rsidRPr="003A7133">
        <w:t>Tổng số đăng ký.</w:t>
      </w:r>
    </w:p>
    <w:p w14:paraId="522D8442" w14:textId="77777777" w:rsidR="00B071EE" w:rsidRPr="003A7133" w:rsidRDefault="00B071EE" w:rsidP="007009AE">
      <w:pPr>
        <w:pStyle w:val="NormalWeb"/>
        <w:numPr>
          <w:ilvl w:val="1"/>
          <w:numId w:val="74"/>
        </w:numPr>
        <w:spacing w:before="0" w:beforeAutospacing="0" w:line="429" w:lineRule="atLeast"/>
        <w:ind w:left="450"/>
      </w:pPr>
      <w:r w:rsidRPr="003A7133">
        <w:t>Số lượng thí sinh dự thi.</w:t>
      </w:r>
    </w:p>
    <w:p w14:paraId="3737AE38" w14:textId="77777777" w:rsidR="00B071EE" w:rsidRPr="003A7133" w:rsidRDefault="00B071EE" w:rsidP="007009AE">
      <w:pPr>
        <w:pStyle w:val="NormalWeb"/>
        <w:numPr>
          <w:ilvl w:val="1"/>
          <w:numId w:val="74"/>
        </w:numPr>
        <w:spacing w:before="0" w:beforeAutospacing="0" w:line="429" w:lineRule="atLeast"/>
        <w:ind w:left="450"/>
      </w:pPr>
      <w:r w:rsidRPr="003A7133">
        <w:t>Số lượng thí sinh vắng mặt.</w:t>
      </w:r>
    </w:p>
    <w:p w14:paraId="6E2376CE" w14:textId="77777777" w:rsidR="00B071EE" w:rsidRPr="003A7133" w:rsidRDefault="00B071EE" w:rsidP="007009AE">
      <w:pPr>
        <w:pStyle w:val="NormalWeb"/>
        <w:numPr>
          <w:ilvl w:val="0"/>
          <w:numId w:val="74"/>
        </w:numPr>
        <w:spacing w:before="0" w:beforeAutospacing="0" w:line="429" w:lineRule="atLeast"/>
        <w:ind w:left="450"/>
      </w:pPr>
      <w:r>
        <w:t>Nhân viên quản lý</w:t>
      </w:r>
      <w:r w:rsidRPr="003A7133">
        <w:t xml:space="preserve"> có thể xuất báo cáo hoặc in trực tiếp.</w:t>
      </w:r>
    </w:p>
    <w:p w14:paraId="61919C38" w14:textId="77777777" w:rsidR="00B071EE" w:rsidRPr="003A7133" w:rsidRDefault="00B071EE" w:rsidP="00B071EE">
      <w:pPr>
        <w:pStyle w:val="Heading3"/>
      </w:pPr>
      <w:bookmarkStart w:id="104" w:name="_Toc196170370"/>
      <w:r w:rsidRPr="003A7133">
        <w:t>3.16.3 Yêu cầu chức năng</w:t>
      </w:r>
      <w:bookmarkEnd w:id="104"/>
    </w:p>
    <w:p w14:paraId="2A22F307" w14:textId="77777777" w:rsidR="00B071EE" w:rsidRPr="003A7133" w:rsidRDefault="00B071EE" w:rsidP="007009AE">
      <w:pPr>
        <w:pStyle w:val="NormalWeb"/>
        <w:numPr>
          <w:ilvl w:val="0"/>
          <w:numId w:val="75"/>
        </w:numPr>
        <w:spacing w:before="0" w:beforeAutospacing="0" w:line="429" w:lineRule="atLeast"/>
        <w:ind w:left="450"/>
      </w:pPr>
      <w:r w:rsidRPr="003A7133">
        <w:rPr>
          <w:rStyle w:val="Strong"/>
        </w:rPr>
        <w:t>TKSL-01:</w:t>
      </w:r>
      <w:r w:rsidRPr="003A7133">
        <w:t> Hệ thống phải tự động phân loại thí sinh theo trạng thái (đã dự thi/vắng mặt).</w:t>
      </w:r>
    </w:p>
    <w:p w14:paraId="19D20F7D" w14:textId="77777777" w:rsidR="00B071EE" w:rsidRPr="003A7133" w:rsidRDefault="00B071EE" w:rsidP="007009AE">
      <w:pPr>
        <w:pStyle w:val="NormalWeb"/>
        <w:numPr>
          <w:ilvl w:val="0"/>
          <w:numId w:val="75"/>
        </w:numPr>
        <w:spacing w:before="0" w:beforeAutospacing="0" w:line="429" w:lineRule="atLeast"/>
        <w:ind w:left="450"/>
      </w:pPr>
      <w:r w:rsidRPr="003A7133">
        <w:rPr>
          <w:rStyle w:val="Strong"/>
        </w:rPr>
        <w:t>TKSL-02:</w:t>
      </w:r>
      <w:r w:rsidRPr="003A7133">
        <w:t> Hệ thống phải hỗ trợ lọc kết quả theo điểm thi, ca thi, hoặc phòng thi.</w:t>
      </w:r>
    </w:p>
    <w:p w14:paraId="2AA8EDE0" w14:textId="77777777" w:rsidR="00B071EE" w:rsidRPr="003A7133" w:rsidRDefault="00B071EE" w:rsidP="007009AE">
      <w:pPr>
        <w:pStyle w:val="NormalWeb"/>
        <w:numPr>
          <w:ilvl w:val="0"/>
          <w:numId w:val="75"/>
        </w:numPr>
        <w:spacing w:before="0" w:beforeAutospacing="0" w:line="429" w:lineRule="atLeast"/>
        <w:ind w:left="450"/>
      </w:pPr>
      <w:r w:rsidRPr="003A7133">
        <w:rPr>
          <w:rStyle w:val="Strong"/>
        </w:rPr>
        <w:t>TKSL-03:</w:t>
      </w:r>
      <w:r w:rsidRPr="003A7133">
        <w:t> Hệ thống phải hiển thị kết quả thống kê dưới dạng biểu đồ (cột, tròn) và bảng dữ liệu.</w:t>
      </w:r>
    </w:p>
    <w:p w14:paraId="2DBA7E72" w14:textId="77777777" w:rsidR="00B071EE" w:rsidRPr="003A7133" w:rsidRDefault="00B071EE" w:rsidP="007009AE">
      <w:pPr>
        <w:pStyle w:val="NormalWeb"/>
        <w:numPr>
          <w:ilvl w:val="0"/>
          <w:numId w:val="75"/>
        </w:numPr>
        <w:spacing w:before="0" w:beforeAutospacing="0" w:line="429" w:lineRule="atLeast"/>
        <w:ind w:left="450"/>
      </w:pPr>
      <w:r w:rsidRPr="003A7133">
        <w:rPr>
          <w:rStyle w:val="Strong"/>
        </w:rPr>
        <w:t>TKSL-04:</w:t>
      </w:r>
      <w:r w:rsidRPr="003A7133">
        <w:t> Hệ thống phải cho phép xuất báo cáo dưới dạng Excel hoặc PDF.</w:t>
      </w:r>
    </w:p>
    <w:p w14:paraId="6691AD9C" w14:textId="77777777" w:rsidR="00B071EE" w:rsidRPr="003A7133" w:rsidRDefault="00B071EE" w:rsidP="007009AE">
      <w:pPr>
        <w:pStyle w:val="NormalWeb"/>
        <w:numPr>
          <w:ilvl w:val="0"/>
          <w:numId w:val="75"/>
        </w:numPr>
        <w:spacing w:before="0" w:beforeAutospacing="0" w:line="429" w:lineRule="atLeast"/>
        <w:ind w:left="450"/>
      </w:pPr>
      <w:r w:rsidRPr="003A7133">
        <w:rPr>
          <w:rStyle w:val="Strong"/>
        </w:rPr>
        <w:t>TKSL-05:</w:t>
      </w:r>
      <w:r w:rsidRPr="003A7133">
        <w:t> Hệ thống phải ghi lại lịch sử thống kê để theo dõi.</w:t>
      </w:r>
    </w:p>
    <w:p w14:paraId="7DBE1D79" w14:textId="77777777" w:rsidR="00B071EE" w:rsidRPr="003A7133" w:rsidRDefault="00B071EE" w:rsidP="00B80DFA">
      <w:pPr>
        <w:ind w:left="450"/>
      </w:pPr>
    </w:p>
    <w:p w14:paraId="017DA911" w14:textId="77777777" w:rsidR="00B071EE" w:rsidRPr="004736AB" w:rsidRDefault="00B071EE" w:rsidP="00B071EE">
      <w:pPr>
        <w:pStyle w:val="Heading2"/>
      </w:pPr>
      <w:bookmarkStart w:id="105" w:name="_Toc196170371"/>
      <w:r w:rsidRPr="004736AB">
        <w:t>3.17 Đặc tả tính năng "Thống kê kết quả thi"</w:t>
      </w:r>
      <w:bookmarkEnd w:id="105"/>
    </w:p>
    <w:p w14:paraId="4CCB9943" w14:textId="77777777" w:rsidR="00B071EE" w:rsidRDefault="00B071EE" w:rsidP="00B071EE">
      <w:pPr>
        <w:pStyle w:val="Heading3"/>
      </w:pPr>
      <w:bookmarkStart w:id="106" w:name="_Toc196170372"/>
      <w:r>
        <w:t>3.17.1 Mô tả và Mức độ ưu tiên</w:t>
      </w:r>
      <w:bookmarkEnd w:id="106"/>
    </w:p>
    <w:p w14:paraId="39C38000" w14:textId="77777777" w:rsidR="00B071EE" w:rsidRDefault="00B071EE" w:rsidP="00B071EE">
      <w:pPr>
        <w:pStyle w:val="whitespace-pre-wrap"/>
      </w:pPr>
      <w:r>
        <w:rPr>
          <w:rStyle w:val="Strong"/>
        </w:rPr>
        <w:t>Mô tả:</w:t>
      </w:r>
      <w:r>
        <w:t xml:space="preserve"> Tính năng này cho phép Nhân viên quản lý thống kê và phân tích kết quả thi của thí sinh theo nhiều tiêu chí, giúp đánh giá hiệu quả của kỳ thi và chất lượng đào tạo. </w:t>
      </w:r>
      <w:r>
        <w:rPr>
          <w:rStyle w:val="Strong"/>
        </w:rPr>
        <w:t>Mức độ ưu tiên:</w:t>
      </w:r>
      <w:r>
        <w:t xml:space="preserve"> Cao</w:t>
      </w:r>
    </w:p>
    <w:p w14:paraId="1C124B15" w14:textId="77777777" w:rsidR="00B071EE" w:rsidRDefault="00B071EE" w:rsidP="00B071EE">
      <w:pPr>
        <w:pStyle w:val="Heading3"/>
      </w:pPr>
      <w:bookmarkStart w:id="107" w:name="_Toc196170373"/>
      <w:r>
        <w:t>3.17.2 Chuỗi kích thích/phản hồi</w:t>
      </w:r>
      <w:bookmarkEnd w:id="107"/>
    </w:p>
    <w:p w14:paraId="04D71842" w14:textId="77777777" w:rsidR="00B071EE" w:rsidRDefault="00B071EE" w:rsidP="007009AE">
      <w:pPr>
        <w:numPr>
          <w:ilvl w:val="0"/>
          <w:numId w:val="64"/>
        </w:numPr>
        <w:spacing w:before="100" w:beforeAutospacing="1" w:after="100" w:afterAutospacing="1"/>
        <w:jc w:val="left"/>
      </w:pPr>
      <w:r>
        <w:t>Nhân viên quản lý đăng nhập vào hệ thống</w:t>
      </w:r>
    </w:p>
    <w:p w14:paraId="4ACA5539" w14:textId="77777777" w:rsidR="00B071EE" w:rsidRDefault="00B071EE" w:rsidP="007009AE">
      <w:pPr>
        <w:numPr>
          <w:ilvl w:val="0"/>
          <w:numId w:val="64"/>
        </w:numPr>
        <w:spacing w:before="100" w:beforeAutospacing="1" w:after="100" w:afterAutospacing="1"/>
        <w:jc w:val="left"/>
      </w:pPr>
      <w:r>
        <w:t>Hệ thống hiển thị trang chủ với các chức năng quản lý</w:t>
      </w:r>
    </w:p>
    <w:p w14:paraId="4F343CDB" w14:textId="77777777" w:rsidR="00B071EE" w:rsidRDefault="00B071EE" w:rsidP="007009AE">
      <w:pPr>
        <w:numPr>
          <w:ilvl w:val="0"/>
          <w:numId w:val="64"/>
        </w:numPr>
        <w:spacing w:before="100" w:beforeAutospacing="1" w:after="100" w:afterAutospacing="1"/>
        <w:jc w:val="left"/>
      </w:pPr>
      <w:r>
        <w:t>Nhân viên quản lý chọn chức năng "Thống kê"</w:t>
      </w:r>
    </w:p>
    <w:p w14:paraId="220F6C89" w14:textId="77777777" w:rsidR="00B071EE" w:rsidRDefault="00B071EE" w:rsidP="007009AE">
      <w:pPr>
        <w:numPr>
          <w:ilvl w:val="0"/>
          <w:numId w:val="64"/>
        </w:numPr>
        <w:spacing w:before="100" w:beforeAutospacing="1" w:after="100" w:afterAutospacing="1"/>
        <w:jc w:val="left"/>
      </w:pPr>
      <w:r>
        <w:t>Hệ thống hiển thị giao diện thống kê với các tùy chọn</w:t>
      </w:r>
    </w:p>
    <w:p w14:paraId="44C3887B" w14:textId="77777777" w:rsidR="00B071EE" w:rsidRDefault="00B071EE" w:rsidP="007009AE">
      <w:pPr>
        <w:numPr>
          <w:ilvl w:val="0"/>
          <w:numId w:val="64"/>
        </w:numPr>
        <w:spacing w:before="100" w:beforeAutospacing="1" w:after="100" w:afterAutospacing="1"/>
        <w:jc w:val="left"/>
      </w:pPr>
      <w:r>
        <w:t>Nhân viên quản lý chọn loại thống kê "Kết quả thi"</w:t>
      </w:r>
    </w:p>
    <w:p w14:paraId="1C579FD1" w14:textId="77777777" w:rsidR="00B071EE" w:rsidRDefault="00B071EE" w:rsidP="007009AE">
      <w:pPr>
        <w:numPr>
          <w:ilvl w:val="0"/>
          <w:numId w:val="64"/>
        </w:numPr>
        <w:spacing w:before="100" w:beforeAutospacing="1" w:after="100" w:afterAutospacing="1"/>
        <w:jc w:val="left"/>
      </w:pPr>
      <w:r>
        <w:t>Nhân viên quản lý chọn các tiêu chí thống kê (kỳ thi, điểm thi, thời gian...)</w:t>
      </w:r>
    </w:p>
    <w:p w14:paraId="689AD330" w14:textId="77777777" w:rsidR="00B071EE" w:rsidRDefault="00B071EE" w:rsidP="007009AE">
      <w:pPr>
        <w:numPr>
          <w:ilvl w:val="0"/>
          <w:numId w:val="64"/>
        </w:numPr>
        <w:spacing w:before="100" w:beforeAutospacing="1" w:after="100" w:afterAutospacing="1"/>
        <w:jc w:val="left"/>
      </w:pPr>
      <w:r>
        <w:t>Nhân viên quản lý nhấn nút "Thống kê"</w:t>
      </w:r>
    </w:p>
    <w:p w14:paraId="16A4D678" w14:textId="77777777" w:rsidR="00B071EE" w:rsidRDefault="00B071EE" w:rsidP="007009AE">
      <w:pPr>
        <w:numPr>
          <w:ilvl w:val="0"/>
          <w:numId w:val="64"/>
        </w:numPr>
        <w:spacing w:before="100" w:beforeAutospacing="1" w:after="100" w:afterAutospacing="1"/>
        <w:jc w:val="left"/>
      </w:pPr>
      <w:r>
        <w:t>Hệ thống xử lý dữ liệu và hiển thị kết quả thống kê kết quả thi dưới dạng bảng và biểu đồ</w:t>
      </w:r>
    </w:p>
    <w:p w14:paraId="4CC48100" w14:textId="77777777" w:rsidR="00B071EE" w:rsidRDefault="00B071EE" w:rsidP="007009AE">
      <w:pPr>
        <w:numPr>
          <w:ilvl w:val="0"/>
          <w:numId w:val="64"/>
        </w:numPr>
        <w:spacing w:before="100" w:beforeAutospacing="1" w:after="100" w:afterAutospacing="1"/>
        <w:jc w:val="left"/>
      </w:pPr>
      <w:r>
        <w:t xml:space="preserve">Nhân viên quản lý có thể: </w:t>
      </w:r>
    </w:p>
    <w:p w14:paraId="2995BAD0" w14:textId="77777777" w:rsidR="00B071EE" w:rsidRDefault="00B071EE" w:rsidP="007009AE">
      <w:pPr>
        <w:numPr>
          <w:ilvl w:val="1"/>
          <w:numId w:val="64"/>
        </w:numPr>
        <w:spacing w:before="100" w:beforeAutospacing="1" w:after="100" w:afterAutospacing="1"/>
        <w:jc w:val="left"/>
      </w:pPr>
      <w:r>
        <w:t>Xem phân bố điểm số</w:t>
      </w:r>
    </w:p>
    <w:p w14:paraId="702C80EC" w14:textId="77777777" w:rsidR="00B071EE" w:rsidRDefault="00B071EE" w:rsidP="007009AE">
      <w:pPr>
        <w:numPr>
          <w:ilvl w:val="1"/>
          <w:numId w:val="64"/>
        </w:numPr>
        <w:spacing w:before="100" w:beforeAutospacing="1" w:after="100" w:afterAutospacing="1"/>
        <w:jc w:val="left"/>
      </w:pPr>
      <w:r>
        <w:t>Xem tỷ lệ đạt/không đạt</w:t>
      </w:r>
    </w:p>
    <w:p w14:paraId="765AC2E2" w14:textId="77777777" w:rsidR="00B071EE" w:rsidRDefault="00B071EE" w:rsidP="007009AE">
      <w:pPr>
        <w:numPr>
          <w:ilvl w:val="1"/>
          <w:numId w:val="64"/>
        </w:numPr>
        <w:spacing w:before="100" w:beforeAutospacing="1" w:after="100" w:afterAutospacing="1"/>
        <w:jc w:val="left"/>
      </w:pPr>
      <w:r>
        <w:t>Xuất kết quả thống kê ra file</w:t>
      </w:r>
    </w:p>
    <w:p w14:paraId="12F360B3" w14:textId="77777777" w:rsidR="00B071EE" w:rsidRDefault="00B071EE" w:rsidP="007009AE">
      <w:pPr>
        <w:numPr>
          <w:ilvl w:val="1"/>
          <w:numId w:val="64"/>
        </w:numPr>
        <w:spacing w:before="100" w:beforeAutospacing="1" w:after="100" w:afterAutospacing="1"/>
        <w:jc w:val="left"/>
      </w:pPr>
      <w:r>
        <w:t>In kết quả thống kê</w:t>
      </w:r>
    </w:p>
    <w:p w14:paraId="1DD16B9A" w14:textId="77777777" w:rsidR="00B071EE" w:rsidRDefault="00B071EE" w:rsidP="00B071EE">
      <w:pPr>
        <w:pStyle w:val="Heading3"/>
      </w:pPr>
      <w:bookmarkStart w:id="108" w:name="_Toc196170374"/>
      <w:r>
        <w:t>3.17.3 Yêu cầu chức năng</w:t>
      </w:r>
      <w:bookmarkEnd w:id="108"/>
    </w:p>
    <w:p w14:paraId="0619ABBF" w14:textId="77777777" w:rsidR="00B071EE" w:rsidRDefault="00B071EE" w:rsidP="007009AE">
      <w:pPr>
        <w:numPr>
          <w:ilvl w:val="0"/>
          <w:numId w:val="65"/>
        </w:numPr>
        <w:spacing w:before="100" w:beforeAutospacing="1" w:after="100" w:afterAutospacing="1"/>
        <w:jc w:val="left"/>
      </w:pPr>
      <w:r>
        <w:rPr>
          <w:rStyle w:val="Strong"/>
        </w:rPr>
        <w:t>TKKT-01:</w:t>
      </w:r>
      <w:r>
        <w:t xml:space="preserve"> Hệ thống phải cho phép thống kê kết quả thi theo nhiều tiêu chí: kỳ thi, điểm thi, thời gian, loại chứng chỉ.</w:t>
      </w:r>
    </w:p>
    <w:p w14:paraId="21DE65BA" w14:textId="77777777" w:rsidR="00B071EE" w:rsidRDefault="00B071EE" w:rsidP="007009AE">
      <w:pPr>
        <w:numPr>
          <w:ilvl w:val="0"/>
          <w:numId w:val="65"/>
        </w:numPr>
        <w:spacing w:before="100" w:beforeAutospacing="1" w:after="100" w:afterAutospacing="1"/>
        <w:jc w:val="left"/>
      </w:pPr>
      <w:r>
        <w:rPr>
          <w:rStyle w:val="Strong"/>
        </w:rPr>
        <w:t>TKKT-02:</w:t>
      </w:r>
      <w:r>
        <w:t xml:space="preserve"> Hệ thống phải tính toán và hiển thị các chỉ số thống kê: điểm trung bình, điểm cao nhất, điểm thấp nhất, độ lệch chuẩn, tỷ lệ đạt/không đạt.</w:t>
      </w:r>
    </w:p>
    <w:p w14:paraId="6BF151E8" w14:textId="77777777" w:rsidR="00B071EE" w:rsidRDefault="00B071EE" w:rsidP="007009AE">
      <w:pPr>
        <w:numPr>
          <w:ilvl w:val="0"/>
          <w:numId w:val="65"/>
        </w:numPr>
        <w:spacing w:before="100" w:beforeAutospacing="1" w:after="100" w:afterAutospacing="1"/>
        <w:jc w:val="left"/>
      </w:pPr>
      <w:r>
        <w:rPr>
          <w:rStyle w:val="Strong"/>
        </w:rPr>
        <w:t>TKKT-03:</w:t>
      </w:r>
      <w:r>
        <w:t xml:space="preserve"> Hệ thống phải hiển thị phân bố điểm số dưới dạng biểu đồ histogram.</w:t>
      </w:r>
    </w:p>
    <w:p w14:paraId="23E01A1C" w14:textId="77777777" w:rsidR="00B071EE" w:rsidRDefault="00B071EE" w:rsidP="007009AE">
      <w:pPr>
        <w:numPr>
          <w:ilvl w:val="0"/>
          <w:numId w:val="65"/>
        </w:numPr>
        <w:spacing w:before="100" w:beforeAutospacing="1" w:after="100" w:afterAutospacing="1"/>
        <w:jc w:val="left"/>
      </w:pPr>
      <w:r>
        <w:rPr>
          <w:rStyle w:val="Strong"/>
        </w:rPr>
        <w:t>TKKT-04:</w:t>
      </w:r>
      <w:r>
        <w:t xml:space="preserve"> Hệ thống phải cho phép so sánh kết quả giữa các kỳ thi, các điểm thi, hoặc các khoảng thời gian.</w:t>
      </w:r>
    </w:p>
    <w:p w14:paraId="67565C24" w14:textId="77777777" w:rsidR="00B071EE" w:rsidRDefault="00B071EE" w:rsidP="007009AE">
      <w:pPr>
        <w:numPr>
          <w:ilvl w:val="0"/>
          <w:numId w:val="65"/>
        </w:numPr>
        <w:spacing w:before="100" w:beforeAutospacing="1" w:after="100" w:afterAutospacing="1"/>
        <w:jc w:val="left"/>
      </w:pPr>
      <w:r>
        <w:rPr>
          <w:rStyle w:val="Strong"/>
        </w:rPr>
        <w:t>TKKT-05:</w:t>
      </w:r>
      <w:r>
        <w:t xml:space="preserve"> Hệ thống phải cho phép phân tích xu hướng kết quả thi theo thời gian.</w:t>
      </w:r>
    </w:p>
    <w:p w14:paraId="7719C537" w14:textId="77777777" w:rsidR="00B071EE" w:rsidRDefault="00B071EE" w:rsidP="007009AE">
      <w:pPr>
        <w:numPr>
          <w:ilvl w:val="0"/>
          <w:numId w:val="65"/>
        </w:numPr>
        <w:spacing w:before="100" w:beforeAutospacing="1" w:after="100" w:afterAutospacing="1"/>
        <w:jc w:val="left"/>
      </w:pPr>
      <w:r>
        <w:rPr>
          <w:rStyle w:val="Strong"/>
        </w:rPr>
        <w:t>TKKT-06:</w:t>
      </w:r>
      <w:r>
        <w:t xml:space="preserve"> Hệ thống phải cho phép xuất kết quả thống kê ra nhiều định dạng (Excel, PDF, CSV).</w:t>
      </w:r>
    </w:p>
    <w:p w14:paraId="32AFBDA7" w14:textId="77777777" w:rsidR="00B071EE" w:rsidRDefault="00B071EE" w:rsidP="007009AE">
      <w:pPr>
        <w:numPr>
          <w:ilvl w:val="0"/>
          <w:numId w:val="65"/>
        </w:numPr>
        <w:spacing w:before="100" w:beforeAutospacing="1" w:after="100" w:afterAutospacing="1"/>
        <w:jc w:val="left"/>
      </w:pPr>
      <w:r>
        <w:rPr>
          <w:rStyle w:val="Strong"/>
        </w:rPr>
        <w:t>TKKT-07:</w:t>
      </w:r>
      <w:r>
        <w:t xml:space="preserve"> Hệ thống phải cung cấp chức năng phân tích nâng cao như phân tích tương quan giữa các yếu tố và kết quả thi.</w:t>
      </w:r>
    </w:p>
    <w:p w14:paraId="1B0B6E16" w14:textId="77777777" w:rsidR="00B071EE" w:rsidRDefault="00B071EE" w:rsidP="007009AE">
      <w:pPr>
        <w:numPr>
          <w:ilvl w:val="0"/>
          <w:numId w:val="65"/>
        </w:numPr>
        <w:spacing w:before="100" w:beforeAutospacing="1" w:after="100" w:afterAutospacing="1"/>
        <w:jc w:val="left"/>
      </w:pPr>
      <w:r>
        <w:rPr>
          <w:rStyle w:val="Strong"/>
        </w:rPr>
        <w:t>TKKT-08:</w:t>
      </w:r>
      <w:r>
        <w:t xml:space="preserve"> Hệ thống phải cung cấp chức năng cảnh báo khi phát hiện bất thường trong kết quả thi (tỷ lệ đạt/trượt bất thường).</w:t>
      </w:r>
    </w:p>
    <w:p w14:paraId="208B013C" w14:textId="77777777" w:rsidR="00B071EE" w:rsidRDefault="00B071EE" w:rsidP="00B071EE">
      <w:pPr>
        <w:pStyle w:val="Heading2"/>
        <w:rPr>
          <w:rFonts w:cs="Times New Roman"/>
          <w:sz w:val="36"/>
        </w:rPr>
      </w:pPr>
      <w:bookmarkStart w:id="109" w:name="_Toc196170375"/>
      <w:r>
        <w:t>3.18 Đặc tả tính năng "Lập báo cáo"</w:t>
      </w:r>
      <w:bookmarkEnd w:id="109"/>
    </w:p>
    <w:p w14:paraId="0FBB19F7" w14:textId="77777777" w:rsidR="00B071EE" w:rsidRDefault="00B071EE" w:rsidP="00B071EE">
      <w:pPr>
        <w:pStyle w:val="Heading3"/>
      </w:pPr>
      <w:bookmarkStart w:id="110" w:name="_Toc196170376"/>
      <w:r>
        <w:t>3.18.1 Mô tả và Mức độ ưu tiên</w:t>
      </w:r>
      <w:bookmarkEnd w:id="110"/>
    </w:p>
    <w:p w14:paraId="17DFD0EE" w14:textId="77777777" w:rsidR="00B071EE" w:rsidRDefault="00B071EE" w:rsidP="00B071EE">
      <w:pPr>
        <w:pStyle w:val="whitespace-pre-wrap"/>
      </w:pPr>
      <w:r>
        <w:rPr>
          <w:rStyle w:val="Strong"/>
        </w:rPr>
        <w:t>Mô tả:</w:t>
      </w:r>
      <w:r>
        <w:t xml:space="preserve"> Tính năng này cho phép quản trị viên và Nhân viên quản lý tạo và xuất các báo cáo thống kê về hoạt động của hệ thống, điểm thi, kỳ thi, thí sinh và kết quả thi.</w:t>
      </w:r>
      <w:r>
        <w:br/>
      </w:r>
      <w:r>
        <w:rPr>
          <w:rStyle w:val="Strong"/>
        </w:rPr>
        <w:t>Mức độ ưu tiên:</w:t>
      </w:r>
      <w:r>
        <w:t xml:space="preserve"> Cao</w:t>
      </w:r>
      <w:r>
        <w:br/>
      </w:r>
    </w:p>
    <w:p w14:paraId="005EF6C8" w14:textId="77777777" w:rsidR="00B071EE" w:rsidRDefault="00B071EE" w:rsidP="00B071EE">
      <w:pPr>
        <w:pStyle w:val="Heading3"/>
      </w:pPr>
      <w:bookmarkStart w:id="111" w:name="_Toc196170377"/>
      <w:r>
        <w:t>3.18.2 Chuỗi kích thích/phản hồi</w:t>
      </w:r>
      <w:bookmarkEnd w:id="111"/>
    </w:p>
    <w:p w14:paraId="562E1299" w14:textId="77777777" w:rsidR="00B071EE" w:rsidRDefault="00B071EE" w:rsidP="007009AE">
      <w:pPr>
        <w:numPr>
          <w:ilvl w:val="0"/>
          <w:numId w:val="66"/>
        </w:numPr>
        <w:spacing w:before="100" w:beforeAutospacing="1" w:after="100" w:afterAutospacing="1"/>
        <w:jc w:val="left"/>
      </w:pPr>
      <w:r>
        <w:t>Người dùng đăng nhập với quyền quản trị viên hoặc Nhân viên quản lý</w:t>
      </w:r>
    </w:p>
    <w:p w14:paraId="408C5D69" w14:textId="77777777" w:rsidR="00B071EE" w:rsidRDefault="00B071EE" w:rsidP="007009AE">
      <w:pPr>
        <w:numPr>
          <w:ilvl w:val="0"/>
          <w:numId w:val="66"/>
        </w:numPr>
        <w:spacing w:before="100" w:beforeAutospacing="1" w:after="100" w:afterAutospacing="1"/>
        <w:jc w:val="left"/>
      </w:pPr>
      <w:r>
        <w:t>Người dùng truy cập vào mục "Báo cáo &amp; Thống kê"</w:t>
      </w:r>
    </w:p>
    <w:p w14:paraId="63E86799" w14:textId="77777777" w:rsidR="00B071EE" w:rsidRDefault="00B071EE" w:rsidP="007009AE">
      <w:pPr>
        <w:numPr>
          <w:ilvl w:val="0"/>
          <w:numId w:val="66"/>
        </w:numPr>
        <w:spacing w:before="100" w:beforeAutospacing="1" w:after="100" w:afterAutospacing="1"/>
        <w:jc w:val="left"/>
      </w:pPr>
      <w:r>
        <w:t>Hệ thống hiển thị danh sách các loại báo cáo có sẵn</w:t>
      </w:r>
    </w:p>
    <w:p w14:paraId="65DB4C58" w14:textId="77777777" w:rsidR="00B071EE" w:rsidRDefault="00B071EE" w:rsidP="007009AE">
      <w:pPr>
        <w:numPr>
          <w:ilvl w:val="0"/>
          <w:numId w:val="66"/>
        </w:numPr>
        <w:spacing w:before="100" w:beforeAutospacing="1" w:after="100" w:afterAutospacing="1"/>
        <w:jc w:val="left"/>
      </w:pPr>
      <w:r>
        <w:t>Người dùng chọn loại báo cáo cần lập</w:t>
      </w:r>
    </w:p>
    <w:p w14:paraId="290CBE29" w14:textId="77777777" w:rsidR="00B071EE" w:rsidRDefault="00B071EE" w:rsidP="007009AE">
      <w:pPr>
        <w:numPr>
          <w:ilvl w:val="0"/>
          <w:numId w:val="66"/>
        </w:numPr>
        <w:spacing w:before="100" w:beforeAutospacing="1" w:after="100" w:afterAutospacing="1"/>
        <w:jc w:val="left"/>
      </w:pPr>
      <w:r>
        <w:t>Hệ thống hiển thị form cấu hình báo cáo với các tùy chọn lọc dữ liệu</w:t>
      </w:r>
    </w:p>
    <w:p w14:paraId="68E7FDD7" w14:textId="77777777" w:rsidR="00B071EE" w:rsidRDefault="00B071EE" w:rsidP="007009AE">
      <w:pPr>
        <w:numPr>
          <w:ilvl w:val="0"/>
          <w:numId w:val="66"/>
        </w:numPr>
        <w:spacing w:before="100" w:beforeAutospacing="1" w:after="100" w:afterAutospacing="1"/>
        <w:jc w:val="left"/>
      </w:pPr>
      <w:r>
        <w:t>Người dùng cấu hình các tham số báo cáo và yêu cầu tạo báo cáo</w:t>
      </w:r>
    </w:p>
    <w:p w14:paraId="2701FDDE" w14:textId="77777777" w:rsidR="00B071EE" w:rsidRDefault="00B071EE" w:rsidP="007009AE">
      <w:pPr>
        <w:numPr>
          <w:ilvl w:val="0"/>
          <w:numId w:val="66"/>
        </w:numPr>
        <w:spacing w:before="100" w:beforeAutospacing="1" w:after="100" w:afterAutospacing="1"/>
        <w:jc w:val="left"/>
      </w:pPr>
      <w:r>
        <w:t>Hệ thống xử lý yêu cầu và tạo báo cáo</w:t>
      </w:r>
    </w:p>
    <w:p w14:paraId="1275028C" w14:textId="77777777" w:rsidR="00B071EE" w:rsidRDefault="00B071EE" w:rsidP="007009AE">
      <w:pPr>
        <w:numPr>
          <w:ilvl w:val="0"/>
          <w:numId w:val="66"/>
        </w:numPr>
        <w:spacing w:before="100" w:beforeAutospacing="1" w:after="100" w:afterAutospacing="1"/>
        <w:jc w:val="left"/>
      </w:pPr>
      <w:r>
        <w:t>Hệ thống hiển thị báo cáo với các tùy chọn xuất (PDF, Excel, Trình chiếu)</w:t>
      </w:r>
    </w:p>
    <w:p w14:paraId="2DEF609E" w14:textId="77777777" w:rsidR="00B071EE" w:rsidRDefault="00B071EE" w:rsidP="007009AE">
      <w:pPr>
        <w:numPr>
          <w:ilvl w:val="0"/>
          <w:numId w:val="66"/>
        </w:numPr>
        <w:spacing w:before="100" w:beforeAutospacing="1" w:after="100" w:afterAutospacing="1"/>
        <w:jc w:val="left"/>
      </w:pPr>
      <w:r>
        <w:t>Người dùng xem báo cáo hoặc chọn tùy chọn xuất báo cáo</w:t>
      </w:r>
    </w:p>
    <w:p w14:paraId="535A6A3C" w14:textId="77777777" w:rsidR="00B071EE" w:rsidRDefault="00B071EE" w:rsidP="007009AE">
      <w:pPr>
        <w:numPr>
          <w:ilvl w:val="0"/>
          <w:numId w:val="66"/>
        </w:numPr>
        <w:spacing w:before="100" w:beforeAutospacing="1" w:after="100" w:afterAutospacing="1"/>
        <w:jc w:val="left"/>
      </w:pPr>
      <w:r>
        <w:t>Hệ thống tạo file theo định dạng đã chọn và cung cấp cho người dùng</w:t>
      </w:r>
    </w:p>
    <w:p w14:paraId="4EAA5BA9" w14:textId="77777777" w:rsidR="00B071EE" w:rsidRDefault="00B071EE" w:rsidP="00B071EE">
      <w:pPr>
        <w:pStyle w:val="Heading3"/>
      </w:pPr>
      <w:bookmarkStart w:id="112" w:name="_Toc196170378"/>
      <w:r>
        <w:t>3.18.3 Yêu cầu chức năng</w:t>
      </w:r>
      <w:bookmarkEnd w:id="112"/>
    </w:p>
    <w:p w14:paraId="788B3064" w14:textId="77777777" w:rsidR="00B071EE" w:rsidRDefault="00B071EE" w:rsidP="007009AE">
      <w:pPr>
        <w:numPr>
          <w:ilvl w:val="0"/>
          <w:numId w:val="67"/>
        </w:numPr>
        <w:spacing w:before="100" w:beforeAutospacing="1" w:after="100" w:afterAutospacing="1"/>
        <w:jc w:val="left"/>
      </w:pPr>
      <w:r>
        <w:rPr>
          <w:rStyle w:val="Strong"/>
        </w:rPr>
        <w:t>BR-01:</w:t>
      </w:r>
      <w:r>
        <w:t xml:space="preserve"> Hệ thống phải cung cấp giao diện tạo báo cáo với các loại báo cáo sau: </w:t>
      </w:r>
    </w:p>
    <w:p w14:paraId="0ECC6FE8" w14:textId="77777777" w:rsidR="00B071EE" w:rsidRDefault="00B071EE" w:rsidP="007009AE">
      <w:pPr>
        <w:numPr>
          <w:ilvl w:val="1"/>
          <w:numId w:val="67"/>
        </w:numPr>
        <w:spacing w:before="100" w:beforeAutospacing="1" w:after="100" w:afterAutospacing="1"/>
        <w:jc w:val="left"/>
      </w:pPr>
      <w:r>
        <w:t>Báo cáo thống kê thí sinh (theo điểm thi, kỳ thi, thời gian)</w:t>
      </w:r>
    </w:p>
    <w:p w14:paraId="53EDC942" w14:textId="77777777" w:rsidR="00B071EE" w:rsidRDefault="00B071EE" w:rsidP="007009AE">
      <w:pPr>
        <w:numPr>
          <w:ilvl w:val="1"/>
          <w:numId w:val="67"/>
        </w:numPr>
        <w:spacing w:before="100" w:beforeAutospacing="1" w:after="100" w:afterAutospacing="1"/>
        <w:jc w:val="left"/>
      </w:pPr>
      <w:r>
        <w:t>Báo cáo kết quả thi (tổng hợp, chi tiết theo kỳ thi/môn thi)</w:t>
      </w:r>
    </w:p>
    <w:p w14:paraId="644EC8BC" w14:textId="77777777" w:rsidR="00B071EE" w:rsidRDefault="00B071EE" w:rsidP="007009AE">
      <w:pPr>
        <w:numPr>
          <w:ilvl w:val="1"/>
          <w:numId w:val="67"/>
        </w:numPr>
        <w:spacing w:before="100" w:beforeAutospacing="1" w:after="100" w:afterAutospacing="1"/>
        <w:jc w:val="left"/>
      </w:pPr>
      <w:r>
        <w:t>Báo cáo chứng chỉ đã cấp</w:t>
      </w:r>
    </w:p>
    <w:p w14:paraId="3D77B362" w14:textId="77777777" w:rsidR="00B071EE" w:rsidRDefault="00B071EE" w:rsidP="007009AE">
      <w:pPr>
        <w:numPr>
          <w:ilvl w:val="1"/>
          <w:numId w:val="67"/>
        </w:numPr>
        <w:spacing w:before="100" w:beforeAutospacing="1" w:after="100" w:afterAutospacing="1"/>
        <w:jc w:val="left"/>
      </w:pPr>
      <w:r>
        <w:t>Báo cáo hoạt động điểm thi</w:t>
      </w:r>
    </w:p>
    <w:p w14:paraId="34297D56" w14:textId="77777777" w:rsidR="00B071EE" w:rsidRDefault="00B071EE" w:rsidP="007009AE">
      <w:pPr>
        <w:numPr>
          <w:ilvl w:val="1"/>
          <w:numId w:val="67"/>
        </w:numPr>
        <w:spacing w:before="100" w:beforeAutospacing="1" w:after="100" w:afterAutospacing="1"/>
        <w:jc w:val="left"/>
      </w:pPr>
      <w:r>
        <w:t>Báo cáo tài khoản người dùng</w:t>
      </w:r>
    </w:p>
    <w:p w14:paraId="36BA11B4" w14:textId="77777777" w:rsidR="00B071EE" w:rsidRDefault="00B071EE" w:rsidP="007009AE">
      <w:pPr>
        <w:numPr>
          <w:ilvl w:val="1"/>
          <w:numId w:val="67"/>
        </w:numPr>
        <w:spacing w:before="100" w:beforeAutospacing="1" w:after="100" w:afterAutospacing="1"/>
        <w:jc w:val="left"/>
      </w:pPr>
      <w:r>
        <w:t>Báo cáo lịch sử hệ thống</w:t>
      </w:r>
    </w:p>
    <w:p w14:paraId="1B45E87B" w14:textId="77777777" w:rsidR="00B071EE" w:rsidRDefault="00B071EE" w:rsidP="007009AE">
      <w:pPr>
        <w:numPr>
          <w:ilvl w:val="0"/>
          <w:numId w:val="67"/>
        </w:numPr>
        <w:spacing w:before="100" w:beforeAutospacing="1" w:after="100" w:afterAutospacing="1"/>
        <w:jc w:val="left"/>
      </w:pPr>
      <w:r>
        <w:rPr>
          <w:rStyle w:val="Strong"/>
        </w:rPr>
        <w:t>BR-02:</w:t>
      </w:r>
      <w:r>
        <w:t xml:space="preserve"> Hệ thống phải cho phép người dùng cấu hình các tham số báo cáo: </w:t>
      </w:r>
    </w:p>
    <w:p w14:paraId="63F4721A" w14:textId="77777777" w:rsidR="00B071EE" w:rsidRDefault="00B071EE" w:rsidP="007009AE">
      <w:pPr>
        <w:numPr>
          <w:ilvl w:val="1"/>
          <w:numId w:val="67"/>
        </w:numPr>
        <w:spacing w:before="100" w:beforeAutospacing="1" w:after="100" w:afterAutospacing="1"/>
        <w:jc w:val="left"/>
      </w:pPr>
      <w:r>
        <w:t>Khoảng thời gian (từ ngày - đến ngày)</w:t>
      </w:r>
    </w:p>
    <w:p w14:paraId="33CA2ADC" w14:textId="77777777" w:rsidR="00B071EE" w:rsidRDefault="00B071EE" w:rsidP="007009AE">
      <w:pPr>
        <w:numPr>
          <w:ilvl w:val="1"/>
          <w:numId w:val="67"/>
        </w:numPr>
        <w:spacing w:before="100" w:beforeAutospacing="1" w:after="100" w:afterAutospacing="1"/>
        <w:jc w:val="left"/>
      </w:pPr>
      <w:r>
        <w:t>Điểm thi/kỳ thi cụ thể</w:t>
      </w:r>
    </w:p>
    <w:p w14:paraId="6DDB0479" w14:textId="77777777" w:rsidR="00B071EE" w:rsidRDefault="00B071EE" w:rsidP="007009AE">
      <w:pPr>
        <w:numPr>
          <w:ilvl w:val="1"/>
          <w:numId w:val="67"/>
        </w:numPr>
        <w:spacing w:before="100" w:beforeAutospacing="1" w:after="100" w:afterAutospacing="1"/>
        <w:jc w:val="left"/>
      </w:pPr>
      <w:r>
        <w:t>Kiểu thống kê (tổng hợp/chi tiết)</w:t>
      </w:r>
    </w:p>
    <w:p w14:paraId="06478BE6" w14:textId="77777777" w:rsidR="00B071EE" w:rsidRDefault="00B071EE" w:rsidP="007009AE">
      <w:pPr>
        <w:numPr>
          <w:ilvl w:val="1"/>
          <w:numId w:val="67"/>
        </w:numPr>
        <w:spacing w:before="100" w:beforeAutospacing="1" w:after="100" w:afterAutospacing="1"/>
        <w:jc w:val="left"/>
      </w:pPr>
      <w:r>
        <w:t>Các lựa chọn lọc và sắp xếp dữ liệu</w:t>
      </w:r>
    </w:p>
    <w:p w14:paraId="01CEA670" w14:textId="77777777" w:rsidR="00B071EE" w:rsidRDefault="00B071EE" w:rsidP="007009AE">
      <w:pPr>
        <w:numPr>
          <w:ilvl w:val="0"/>
          <w:numId w:val="67"/>
        </w:numPr>
        <w:spacing w:before="100" w:beforeAutospacing="1" w:after="100" w:afterAutospacing="1"/>
        <w:jc w:val="left"/>
      </w:pPr>
      <w:r>
        <w:rPr>
          <w:rStyle w:val="Strong"/>
        </w:rPr>
        <w:t>BR-03:</w:t>
      </w:r>
      <w:r>
        <w:t xml:space="preserve"> Hệ thống phải hỗ trợ hiển thị báo cáo dưới dạng: </w:t>
      </w:r>
    </w:p>
    <w:p w14:paraId="6FD3CCC8" w14:textId="77777777" w:rsidR="00B071EE" w:rsidRDefault="00B071EE" w:rsidP="007009AE">
      <w:pPr>
        <w:numPr>
          <w:ilvl w:val="1"/>
          <w:numId w:val="67"/>
        </w:numPr>
        <w:spacing w:before="100" w:beforeAutospacing="1" w:after="100" w:afterAutospacing="1"/>
        <w:jc w:val="left"/>
      </w:pPr>
      <w:r>
        <w:t>Bảng dữ liệu</w:t>
      </w:r>
    </w:p>
    <w:p w14:paraId="2B641A68" w14:textId="77777777" w:rsidR="00B071EE" w:rsidRDefault="00B071EE" w:rsidP="007009AE">
      <w:pPr>
        <w:numPr>
          <w:ilvl w:val="1"/>
          <w:numId w:val="67"/>
        </w:numPr>
        <w:spacing w:before="100" w:beforeAutospacing="1" w:after="100" w:afterAutospacing="1"/>
        <w:jc w:val="left"/>
      </w:pPr>
      <w:r>
        <w:t>Biểu đồ (cột, đường, tròn) phù hợp với từng loại báo cáo</w:t>
      </w:r>
    </w:p>
    <w:p w14:paraId="3A55DB07" w14:textId="77777777" w:rsidR="00B071EE" w:rsidRDefault="00B071EE" w:rsidP="007009AE">
      <w:pPr>
        <w:numPr>
          <w:ilvl w:val="1"/>
          <w:numId w:val="67"/>
        </w:numPr>
        <w:spacing w:before="100" w:beforeAutospacing="1" w:after="100" w:afterAutospacing="1"/>
        <w:jc w:val="left"/>
      </w:pPr>
      <w:r>
        <w:t>Thống kê số liệu tổng hợp</w:t>
      </w:r>
    </w:p>
    <w:p w14:paraId="0AC06DD1" w14:textId="77777777" w:rsidR="00B071EE" w:rsidRDefault="00B071EE" w:rsidP="007009AE">
      <w:pPr>
        <w:numPr>
          <w:ilvl w:val="0"/>
          <w:numId w:val="67"/>
        </w:numPr>
        <w:spacing w:before="100" w:beforeAutospacing="1" w:after="100" w:afterAutospacing="1"/>
        <w:jc w:val="left"/>
      </w:pPr>
      <w:r>
        <w:rPr>
          <w:rStyle w:val="Strong"/>
        </w:rPr>
        <w:t>BR-04:</w:t>
      </w:r>
      <w:r>
        <w:t xml:space="preserve"> Hệ thống phải cho phép xuất báo cáo ra các định dạng: </w:t>
      </w:r>
    </w:p>
    <w:p w14:paraId="1341AF57" w14:textId="77777777" w:rsidR="00B071EE" w:rsidRDefault="00B071EE" w:rsidP="007009AE">
      <w:pPr>
        <w:numPr>
          <w:ilvl w:val="1"/>
          <w:numId w:val="67"/>
        </w:numPr>
        <w:spacing w:before="100" w:beforeAutospacing="1" w:after="100" w:afterAutospacing="1"/>
        <w:jc w:val="left"/>
      </w:pPr>
      <w:r>
        <w:t>PDF</w:t>
      </w:r>
    </w:p>
    <w:p w14:paraId="59F049DC" w14:textId="77777777" w:rsidR="00B071EE" w:rsidRDefault="00B071EE" w:rsidP="007009AE">
      <w:pPr>
        <w:numPr>
          <w:ilvl w:val="1"/>
          <w:numId w:val="67"/>
        </w:numPr>
        <w:spacing w:before="100" w:beforeAutospacing="1" w:after="100" w:afterAutospacing="1"/>
        <w:jc w:val="left"/>
      </w:pPr>
      <w:r>
        <w:t>Excel (.xlsx)</w:t>
      </w:r>
    </w:p>
    <w:p w14:paraId="724E7208" w14:textId="77777777" w:rsidR="00B071EE" w:rsidRDefault="00B071EE" w:rsidP="007009AE">
      <w:pPr>
        <w:numPr>
          <w:ilvl w:val="1"/>
          <w:numId w:val="67"/>
        </w:numPr>
        <w:spacing w:before="100" w:beforeAutospacing="1" w:after="100" w:afterAutospacing="1"/>
        <w:jc w:val="left"/>
      </w:pPr>
      <w:r>
        <w:t>CSV</w:t>
      </w:r>
    </w:p>
    <w:p w14:paraId="46799970" w14:textId="77777777" w:rsidR="00B071EE" w:rsidRDefault="00B071EE" w:rsidP="007009AE">
      <w:pPr>
        <w:numPr>
          <w:ilvl w:val="1"/>
          <w:numId w:val="67"/>
        </w:numPr>
        <w:spacing w:before="100" w:beforeAutospacing="1" w:after="100" w:afterAutospacing="1"/>
        <w:jc w:val="left"/>
      </w:pPr>
      <w:r>
        <w:t>Trình chiếu (.pptx cho một số báo cáo tổng hợp)</w:t>
      </w:r>
    </w:p>
    <w:p w14:paraId="42003355" w14:textId="77777777" w:rsidR="00B071EE" w:rsidRDefault="00B071EE" w:rsidP="007009AE">
      <w:pPr>
        <w:numPr>
          <w:ilvl w:val="0"/>
          <w:numId w:val="67"/>
        </w:numPr>
        <w:spacing w:before="100" w:beforeAutospacing="1" w:after="100" w:afterAutospacing="1"/>
        <w:jc w:val="left"/>
      </w:pPr>
      <w:r>
        <w:rPr>
          <w:rStyle w:val="Strong"/>
        </w:rPr>
        <w:t>BR-05:</w:t>
      </w:r>
      <w:r>
        <w:t xml:space="preserve"> Người dùng phải có thể lưu cấu hình báo cáo để tái sử dụng trong tương lai.</w:t>
      </w:r>
    </w:p>
    <w:p w14:paraId="1CBE0EF6" w14:textId="77777777" w:rsidR="00B071EE" w:rsidRDefault="00B071EE" w:rsidP="007009AE">
      <w:pPr>
        <w:numPr>
          <w:ilvl w:val="0"/>
          <w:numId w:val="67"/>
        </w:numPr>
        <w:spacing w:before="100" w:beforeAutospacing="1" w:after="100" w:afterAutospacing="1"/>
        <w:jc w:val="left"/>
      </w:pPr>
      <w:r>
        <w:rPr>
          <w:rStyle w:val="Strong"/>
        </w:rPr>
        <w:t>BR-06:</w:t>
      </w:r>
      <w:r>
        <w:t xml:space="preserve"> Hệ thống phải cho phép lập lịch tự động tạo và gửi báo cáo định kỳ (hàng ngày, hàng tuần, hàng tháng) đến email người dùng có quyền.</w:t>
      </w:r>
    </w:p>
    <w:p w14:paraId="4250A6FE" w14:textId="77777777" w:rsidR="00B071EE" w:rsidRDefault="00B071EE" w:rsidP="007009AE">
      <w:pPr>
        <w:numPr>
          <w:ilvl w:val="0"/>
          <w:numId w:val="67"/>
        </w:numPr>
        <w:spacing w:before="100" w:beforeAutospacing="1" w:after="100" w:afterAutospacing="1"/>
        <w:jc w:val="left"/>
      </w:pPr>
      <w:r>
        <w:rPr>
          <w:rStyle w:val="Strong"/>
        </w:rPr>
        <w:t>BR-07:</w:t>
      </w:r>
      <w:r>
        <w:t xml:space="preserve"> Báo cáo phải bao gồm thông tin meta: người tạo, thời gian tạo, các tham số lọc, tổng số bản ghi.</w:t>
      </w:r>
    </w:p>
    <w:p w14:paraId="2B233DE2" w14:textId="77777777" w:rsidR="00B071EE" w:rsidRDefault="00B071EE" w:rsidP="007009AE">
      <w:pPr>
        <w:numPr>
          <w:ilvl w:val="0"/>
          <w:numId w:val="67"/>
        </w:numPr>
        <w:spacing w:before="100" w:beforeAutospacing="1" w:after="100" w:afterAutospacing="1"/>
        <w:jc w:val="left"/>
      </w:pPr>
      <w:r>
        <w:rPr>
          <w:rStyle w:val="Strong"/>
        </w:rPr>
        <w:t>BR-08:</w:t>
      </w:r>
      <w:r>
        <w:t xml:space="preserve"> Hệ thống phải cho phép phân trang và tìm kiếm trong báo cáo có nhiều dữ liệu.</w:t>
      </w:r>
    </w:p>
    <w:p w14:paraId="0209D841" w14:textId="77777777" w:rsidR="00B071EE" w:rsidRDefault="00B071EE" w:rsidP="00B071EE">
      <w:pPr>
        <w:pStyle w:val="Heading2"/>
      </w:pPr>
      <w:bookmarkStart w:id="113" w:name="_Toc196170379"/>
      <w:r>
        <w:t>3.19 Đặc tả tính năng "Sao lưu dữ liệu"</w:t>
      </w:r>
      <w:bookmarkEnd w:id="113"/>
    </w:p>
    <w:p w14:paraId="4EB9DE39" w14:textId="77777777" w:rsidR="00B071EE" w:rsidRDefault="00B071EE" w:rsidP="00B071EE">
      <w:pPr>
        <w:pStyle w:val="Heading3"/>
      </w:pPr>
      <w:bookmarkStart w:id="114" w:name="_Toc196170380"/>
      <w:r>
        <w:t>3.19.1 Mô tả và Mức độ ưu tiên</w:t>
      </w:r>
      <w:bookmarkEnd w:id="114"/>
    </w:p>
    <w:p w14:paraId="4B8F1BC8" w14:textId="77777777" w:rsidR="00B071EE" w:rsidRDefault="00B071EE" w:rsidP="00B071EE">
      <w:pPr>
        <w:pStyle w:val="whitespace-pre-wrap"/>
      </w:pPr>
      <w:r>
        <w:rPr>
          <w:rStyle w:val="Strong"/>
        </w:rPr>
        <w:t>Mô tả:</w:t>
      </w:r>
      <w:r>
        <w:t xml:space="preserve"> Tính năng này cho phép quản trị viên thực hiện sao lưu cơ sở dữ liệu hệ thống theo cách thủ công hoặc tự động để đảm bảo an toàn dữ liệu.</w:t>
      </w:r>
      <w:r>
        <w:br/>
      </w:r>
      <w:r>
        <w:rPr>
          <w:rStyle w:val="Strong"/>
        </w:rPr>
        <w:t>Mức độ ưu tiên:</w:t>
      </w:r>
      <w:r>
        <w:t xml:space="preserve"> Cao</w:t>
      </w:r>
      <w:r>
        <w:br/>
      </w:r>
    </w:p>
    <w:p w14:paraId="4C29A7CA" w14:textId="77777777" w:rsidR="00B071EE" w:rsidRDefault="00B071EE" w:rsidP="00B071EE">
      <w:pPr>
        <w:pStyle w:val="Heading3"/>
      </w:pPr>
      <w:bookmarkStart w:id="115" w:name="_Toc196170381"/>
      <w:r>
        <w:t>3.19.2 Chuỗi kích thích/phản hồi</w:t>
      </w:r>
      <w:bookmarkEnd w:id="115"/>
    </w:p>
    <w:p w14:paraId="7516CBF1" w14:textId="77777777" w:rsidR="00B071EE" w:rsidRDefault="00B071EE" w:rsidP="007009AE">
      <w:pPr>
        <w:numPr>
          <w:ilvl w:val="0"/>
          <w:numId w:val="68"/>
        </w:numPr>
        <w:spacing w:before="100" w:beforeAutospacing="1" w:after="100" w:afterAutospacing="1"/>
        <w:jc w:val="left"/>
      </w:pPr>
      <w:r>
        <w:t>Quản trị viên đăng nhập vào hệ thống</w:t>
      </w:r>
    </w:p>
    <w:p w14:paraId="069ADB69" w14:textId="77777777" w:rsidR="00B071EE" w:rsidRDefault="00B071EE" w:rsidP="007009AE">
      <w:pPr>
        <w:numPr>
          <w:ilvl w:val="0"/>
          <w:numId w:val="68"/>
        </w:numPr>
        <w:spacing w:before="100" w:beforeAutospacing="1" w:after="100" w:afterAutospacing="1"/>
        <w:jc w:val="left"/>
      </w:pPr>
      <w:r>
        <w:t>Quản trị viên truy cập vào mục "Quản lý hệ thống" &gt; "Sao lưu &amp; Phục hồi"</w:t>
      </w:r>
    </w:p>
    <w:p w14:paraId="7DDFEC2F" w14:textId="77777777" w:rsidR="00B071EE" w:rsidRDefault="00B071EE" w:rsidP="007009AE">
      <w:pPr>
        <w:numPr>
          <w:ilvl w:val="0"/>
          <w:numId w:val="68"/>
        </w:numPr>
        <w:spacing w:before="100" w:beforeAutospacing="1" w:after="100" w:afterAutospacing="1"/>
        <w:jc w:val="left"/>
      </w:pPr>
      <w:r>
        <w:t xml:space="preserve">Hệ thống hiển thị giao diện quản lý sao lưu với các tùy chọn: </w:t>
      </w:r>
    </w:p>
    <w:p w14:paraId="1274CB40" w14:textId="77777777" w:rsidR="00B071EE" w:rsidRDefault="00B071EE" w:rsidP="007009AE">
      <w:pPr>
        <w:numPr>
          <w:ilvl w:val="1"/>
          <w:numId w:val="68"/>
        </w:numPr>
        <w:spacing w:before="100" w:beforeAutospacing="1" w:after="100" w:afterAutospacing="1"/>
        <w:jc w:val="left"/>
      </w:pPr>
      <w:r>
        <w:t>Sao lưu thủ công</w:t>
      </w:r>
    </w:p>
    <w:p w14:paraId="25A6199D" w14:textId="77777777" w:rsidR="00B071EE" w:rsidRDefault="00B071EE" w:rsidP="007009AE">
      <w:pPr>
        <w:numPr>
          <w:ilvl w:val="1"/>
          <w:numId w:val="68"/>
        </w:numPr>
        <w:spacing w:before="100" w:beforeAutospacing="1" w:after="100" w:afterAutospacing="1"/>
        <w:jc w:val="left"/>
      </w:pPr>
      <w:r>
        <w:t>Cấu hình sao lưu tự động</w:t>
      </w:r>
    </w:p>
    <w:p w14:paraId="70315AD3" w14:textId="77777777" w:rsidR="00B071EE" w:rsidRDefault="00B071EE" w:rsidP="007009AE">
      <w:pPr>
        <w:numPr>
          <w:ilvl w:val="1"/>
          <w:numId w:val="68"/>
        </w:numPr>
        <w:spacing w:before="100" w:beforeAutospacing="1" w:after="100" w:afterAutospacing="1"/>
        <w:jc w:val="left"/>
      </w:pPr>
      <w:r>
        <w:t>Danh sách các bản sao lưu đã tạo</w:t>
      </w:r>
    </w:p>
    <w:p w14:paraId="307632BC" w14:textId="77777777" w:rsidR="00B071EE" w:rsidRDefault="00B071EE" w:rsidP="007009AE">
      <w:pPr>
        <w:numPr>
          <w:ilvl w:val="0"/>
          <w:numId w:val="68"/>
        </w:numPr>
        <w:spacing w:before="100" w:beforeAutospacing="1" w:after="100" w:afterAutospacing="1"/>
        <w:jc w:val="left"/>
      </w:pPr>
      <w:r>
        <w:t>Quản trị viên chọn "Sao lưu thủ công"</w:t>
      </w:r>
    </w:p>
    <w:p w14:paraId="4185274B" w14:textId="77777777" w:rsidR="00B071EE" w:rsidRDefault="00B071EE" w:rsidP="007009AE">
      <w:pPr>
        <w:numPr>
          <w:ilvl w:val="0"/>
          <w:numId w:val="68"/>
        </w:numPr>
        <w:spacing w:before="100" w:beforeAutospacing="1" w:after="100" w:afterAutospacing="1"/>
        <w:jc w:val="left"/>
      </w:pPr>
      <w:r>
        <w:t>Hệ thống hiển thị form cấu hình sao lưu với các tùy chọn (toàn bộ/một phần dữ liệu)</w:t>
      </w:r>
    </w:p>
    <w:p w14:paraId="2C414FA6" w14:textId="77777777" w:rsidR="00B071EE" w:rsidRDefault="00B071EE" w:rsidP="007009AE">
      <w:pPr>
        <w:numPr>
          <w:ilvl w:val="0"/>
          <w:numId w:val="68"/>
        </w:numPr>
        <w:spacing w:before="100" w:beforeAutospacing="1" w:after="100" w:afterAutospacing="1"/>
        <w:jc w:val="left"/>
      </w:pPr>
      <w:r>
        <w:t>Quản trị viên cấu hình và xác nhận sao lưu</w:t>
      </w:r>
    </w:p>
    <w:p w14:paraId="60996041" w14:textId="77777777" w:rsidR="00B071EE" w:rsidRDefault="00B071EE" w:rsidP="007009AE">
      <w:pPr>
        <w:numPr>
          <w:ilvl w:val="0"/>
          <w:numId w:val="68"/>
        </w:numPr>
        <w:spacing w:before="100" w:beforeAutospacing="1" w:after="100" w:afterAutospacing="1"/>
        <w:jc w:val="left"/>
      </w:pPr>
      <w:r>
        <w:t>Hệ thống thực hiện sao lưu dữ liệu và hiển thị tiến trình</w:t>
      </w:r>
    </w:p>
    <w:p w14:paraId="770E8C5B" w14:textId="77777777" w:rsidR="00B071EE" w:rsidRDefault="00B071EE" w:rsidP="007009AE">
      <w:pPr>
        <w:numPr>
          <w:ilvl w:val="0"/>
          <w:numId w:val="68"/>
        </w:numPr>
        <w:spacing w:before="100" w:beforeAutospacing="1" w:after="100" w:afterAutospacing="1"/>
        <w:jc w:val="left"/>
      </w:pPr>
      <w:r>
        <w:t>Sau khi hoàn thành, hệ thống thông báo kết quả và thêm bản sao lưu vào danh sách</w:t>
      </w:r>
    </w:p>
    <w:p w14:paraId="042B6ABC" w14:textId="77777777" w:rsidR="00B071EE" w:rsidRDefault="00B071EE" w:rsidP="00B071EE">
      <w:pPr>
        <w:pStyle w:val="Heading3"/>
      </w:pPr>
      <w:bookmarkStart w:id="116" w:name="_Toc196170382"/>
      <w:r>
        <w:t>3.19.3 Yêu cầu chức năng</w:t>
      </w:r>
      <w:bookmarkEnd w:id="116"/>
    </w:p>
    <w:p w14:paraId="10AA6286" w14:textId="77777777" w:rsidR="00B071EE" w:rsidRDefault="00B071EE" w:rsidP="007009AE">
      <w:pPr>
        <w:numPr>
          <w:ilvl w:val="0"/>
          <w:numId w:val="69"/>
        </w:numPr>
        <w:spacing w:before="100" w:beforeAutospacing="1" w:after="100" w:afterAutospacing="1"/>
        <w:jc w:val="left"/>
      </w:pPr>
      <w:r>
        <w:rPr>
          <w:rStyle w:val="Strong"/>
        </w:rPr>
        <w:t>SL-01:</w:t>
      </w:r>
      <w:r>
        <w:t xml:space="preserve"> Hệ thống phải cho phép quản trị viên thực hiện sao lưu thủ công toàn bộ cơ sở dữ liệu hoặc các phần cụ thể (module dữ liệu).</w:t>
      </w:r>
    </w:p>
    <w:p w14:paraId="7392794E" w14:textId="77777777" w:rsidR="00B071EE" w:rsidRDefault="00B071EE" w:rsidP="007009AE">
      <w:pPr>
        <w:numPr>
          <w:ilvl w:val="0"/>
          <w:numId w:val="69"/>
        </w:numPr>
        <w:spacing w:before="100" w:beforeAutospacing="1" w:after="100" w:afterAutospacing="1"/>
        <w:jc w:val="left"/>
      </w:pPr>
      <w:r>
        <w:rPr>
          <w:rStyle w:val="Strong"/>
        </w:rPr>
        <w:t>SL-02:</w:t>
      </w:r>
      <w:r>
        <w:t xml:space="preserve"> Hệ thống phải hỗ trợ cấu hình sao lưu tự động với các tùy chọn: </w:t>
      </w:r>
    </w:p>
    <w:p w14:paraId="5544A23E" w14:textId="77777777" w:rsidR="00B071EE" w:rsidRDefault="00B071EE" w:rsidP="007009AE">
      <w:pPr>
        <w:numPr>
          <w:ilvl w:val="1"/>
          <w:numId w:val="69"/>
        </w:numPr>
        <w:spacing w:before="100" w:beforeAutospacing="1" w:after="100" w:afterAutospacing="1"/>
        <w:jc w:val="left"/>
      </w:pPr>
      <w:r>
        <w:t>Tần suất (hàng ngày, hàng tuần, hàng tháng)</w:t>
      </w:r>
    </w:p>
    <w:p w14:paraId="4510F692" w14:textId="77777777" w:rsidR="00B071EE" w:rsidRDefault="00B071EE" w:rsidP="007009AE">
      <w:pPr>
        <w:numPr>
          <w:ilvl w:val="1"/>
          <w:numId w:val="69"/>
        </w:numPr>
        <w:spacing w:before="100" w:beforeAutospacing="1" w:after="100" w:afterAutospacing="1"/>
        <w:jc w:val="left"/>
      </w:pPr>
      <w:r>
        <w:t>Thời điểm (giờ cụ thể trong ngày)</w:t>
      </w:r>
    </w:p>
    <w:p w14:paraId="36D014E8" w14:textId="77777777" w:rsidR="00B071EE" w:rsidRDefault="00B071EE" w:rsidP="007009AE">
      <w:pPr>
        <w:numPr>
          <w:ilvl w:val="1"/>
          <w:numId w:val="69"/>
        </w:numPr>
        <w:spacing w:before="100" w:beforeAutospacing="1" w:after="100" w:afterAutospacing="1"/>
        <w:jc w:val="left"/>
      </w:pPr>
      <w:r>
        <w:t>Phạm vi sao lưu (toàn bộ/một phần dữ liệu)</w:t>
      </w:r>
    </w:p>
    <w:p w14:paraId="67BEE843" w14:textId="77777777" w:rsidR="00B071EE" w:rsidRDefault="00B071EE" w:rsidP="007009AE">
      <w:pPr>
        <w:numPr>
          <w:ilvl w:val="1"/>
          <w:numId w:val="69"/>
        </w:numPr>
        <w:spacing w:before="100" w:beforeAutospacing="1" w:after="100" w:afterAutospacing="1"/>
        <w:jc w:val="left"/>
      </w:pPr>
      <w:r>
        <w:t>Số lượng phiên bản sao lưu giữ lại</w:t>
      </w:r>
    </w:p>
    <w:p w14:paraId="21E14655" w14:textId="77777777" w:rsidR="00B071EE" w:rsidRDefault="00B071EE" w:rsidP="007009AE">
      <w:pPr>
        <w:numPr>
          <w:ilvl w:val="0"/>
          <w:numId w:val="69"/>
        </w:numPr>
        <w:spacing w:before="100" w:beforeAutospacing="1" w:after="100" w:afterAutospacing="1"/>
        <w:jc w:val="left"/>
      </w:pPr>
      <w:r>
        <w:rPr>
          <w:rStyle w:val="Strong"/>
        </w:rPr>
        <w:t>SL-03:</w:t>
      </w:r>
      <w:r>
        <w:t xml:space="preserve"> Hệ thống phải hỗ trợ các phương thức lưu trữ bản sao lưu: </w:t>
      </w:r>
    </w:p>
    <w:p w14:paraId="5A53E53F" w14:textId="77777777" w:rsidR="00B071EE" w:rsidRDefault="00B071EE" w:rsidP="007009AE">
      <w:pPr>
        <w:numPr>
          <w:ilvl w:val="1"/>
          <w:numId w:val="69"/>
        </w:numPr>
        <w:spacing w:before="100" w:beforeAutospacing="1" w:after="100" w:afterAutospacing="1"/>
        <w:jc w:val="left"/>
      </w:pPr>
      <w:r>
        <w:t>Lưu trữ cục bộ trong máy chủ</w:t>
      </w:r>
    </w:p>
    <w:p w14:paraId="5F8E8ED5" w14:textId="77777777" w:rsidR="00B071EE" w:rsidRDefault="00B071EE" w:rsidP="007009AE">
      <w:pPr>
        <w:numPr>
          <w:ilvl w:val="1"/>
          <w:numId w:val="69"/>
        </w:numPr>
        <w:spacing w:before="100" w:beforeAutospacing="1" w:after="100" w:afterAutospacing="1"/>
        <w:jc w:val="left"/>
      </w:pPr>
      <w:r>
        <w:t>Lưu trữ mạng (NAS hoặc máy chủ FTP)</w:t>
      </w:r>
    </w:p>
    <w:p w14:paraId="7B0A5F43" w14:textId="77777777" w:rsidR="00B071EE" w:rsidRDefault="00B071EE" w:rsidP="007009AE">
      <w:pPr>
        <w:numPr>
          <w:ilvl w:val="1"/>
          <w:numId w:val="69"/>
        </w:numPr>
        <w:spacing w:before="100" w:beforeAutospacing="1" w:after="100" w:afterAutospacing="1"/>
        <w:jc w:val="left"/>
      </w:pPr>
      <w:r>
        <w:t>Lưu trữ đám mây (nếu được cấu hình)</w:t>
      </w:r>
    </w:p>
    <w:p w14:paraId="57F57E08" w14:textId="77777777" w:rsidR="00B071EE" w:rsidRDefault="00B071EE" w:rsidP="007009AE">
      <w:pPr>
        <w:numPr>
          <w:ilvl w:val="0"/>
          <w:numId w:val="69"/>
        </w:numPr>
        <w:spacing w:before="100" w:beforeAutospacing="1" w:after="100" w:afterAutospacing="1"/>
        <w:jc w:val="left"/>
      </w:pPr>
      <w:r>
        <w:rPr>
          <w:rStyle w:val="Strong"/>
        </w:rPr>
        <w:t>SL-04:</w:t>
      </w:r>
      <w:r>
        <w:t xml:space="preserve"> Mỗi bản sao lưu phải được mã hóa và bao gồm thông tin meta: </w:t>
      </w:r>
    </w:p>
    <w:p w14:paraId="7FF0D9EF" w14:textId="77777777" w:rsidR="00B071EE" w:rsidRDefault="00B071EE" w:rsidP="007009AE">
      <w:pPr>
        <w:numPr>
          <w:ilvl w:val="1"/>
          <w:numId w:val="69"/>
        </w:numPr>
        <w:spacing w:before="100" w:beforeAutospacing="1" w:after="100" w:afterAutospacing="1"/>
        <w:jc w:val="left"/>
      </w:pPr>
      <w:r>
        <w:t>Thời gian sao lưu</w:t>
      </w:r>
    </w:p>
    <w:p w14:paraId="55E5AEA4" w14:textId="77777777" w:rsidR="00B071EE" w:rsidRDefault="00B071EE" w:rsidP="007009AE">
      <w:pPr>
        <w:numPr>
          <w:ilvl w:val="1"/>
          <w:numId w:val="69"/>
        </w:numPr>
        <w:spacing w:before="100" w:beforeAutospacing="1" w:after="100" w:afterAutospacing="1"/>
        <w:jc w:val="left"/>
      </w:pPr>
      <w:r>
        <w:t>Người thực hiện (nếu sao lưu thủ công)</w:t>
      </w:r>
    </w:p>
    <w:p w14:paraId="6769BD7D" w14:textId="77777777" w:rsidR="00B071EE" w:rsidRDefault="00B071EE" w:rsidP="007009AE">
      <w:pPr>
        <w:numPr>
          <w:ilvl w:val="1"/>
          <w:numId w:val="69"/>
        </w:numPr>
        <w:spacing w:before="100" w:beforeAutospacing="1" w:after="100" w:afterAutospacing="1"/>
        <w:jc w:val="left"/>
      </w:pPr>
      <w:r>
        <w:t>Phạm vi dữ liệu</w:t>
      </w:r>
    </w:p>
    <w:p w14:paraId="5E976489" w14:textId="77777777" w:rsidR="00B071EE" w:rsidRDefault="00B071EE" w:rsidP="007009AE">
      <w:pPr>
        <w:numPr>
          <w:ilvl w:val="1"/>
          <w:numId w:val="69"/>
        </w:numPr>
        <w:spacing w:before="100" w:beforeAutospacing="1" w:after="100" w:afterAutospacing="1"/>
        <w:jc w:val="left"/>
      </w:pPr>
      <w:r>
        <w:t>Kích thước bản sao lưu</w:t>
      </w:r>
    </w:p>
    <w:p w14:paraId="70F8CCD5" w14:textId="77777777" w:rsidR="00B071EE" w:rsidRDefault="00B071EE" w:rsidP="007009AE">
      <w:pPr>
        <w:numPr>
          <w:ilvl w:val="1"/>
          <w:numId w:val="69"/>
        </w:numPr>
        <w:spacing w:before="100" w:beforeAutospacing="1" w:after="100" w:afterAutospacing="1"/>
        <w:jc w:val="left"/>
      </w:pPr>
      <w:r>
        <w:t>Mô tả (tùy chọn)</w:t>
      </w:r>
    </w:p>
    <w:p w14:paraId="13D70B41" w14:textId="77777777" w:rsidR="00B071EE" w:rsidRDefault="00B071EE" w:rsidP="007009AE">
      <w:pPr>
        <w:numPr>
          <w:ilvl w:val="0"/>
          <w:numId w:val="69"/>
        </w:numPr>
        <w:spacing w:before="100" w:beforeAutospacing="1" w:after="100" w:afterAutospacing="1"/>
        <w:jc w:val="left"/>
      </w:pPr>
      <w:r>
        <w:rPr>
          <w:rStyle w:val="Strong"/>
        </w:rPr>
        <w:t>SL-05:</w:t>
      </w:r>
      <w:r>
        <w:t xml:space="preserve"> Hệ thống phải duy trì nhật ký sao lưu đầy đủ, ghi lại mọi hoạt động sao lưu (thành công hoặc thất bại).</w:t>
      </w:r>
    </w:p>
    <w:p w14:paraId="3BD78A77" w14:textId="77777777" w:rsidR="00B071EE" w:rsidRDefault="00B071EE" w:rsidP="007009AE">
      <w:pPr>
        <w:numPr>
          <w:ilvl w:val="0"/>
          <w:numId w:val="69"/>
        </w:numPr>
        <w:spacing w:before="100" w:beforeAutospacing="1" w:after="100" w:afterAutospacing="1"/>
        <w:jc w:val="left"/>
      </w:pPr>
      <w:r>
        <w:rPr>
          <w:rStyle w:val="Strong"/>
        </w:rPr>
        <w:t>SL-06:</w:t>
      </w:r>
      <w:r>
        <w:t xml:space="preserve"> Hệ thống phải kiểm tra tính toàn vẹn của bản sao lưu sau khi hoàn thành quá trình sao lưu.</w:t>
      </w:r>
    </w:p>
    <w:p w14:paraId="56E7C681" w14:textId="77777777" w:rsidR="00B071EE" w:rsidRDefault="00B071EE" w:rsidP="007009AE">
      <w:pPr>
        <w:numPr>
          <w:ilvl w:val="0"/>
          <w:numId w:val="69"/>
        </w:numPr>
        <w:spacing w:before="100" w:beforeAutospacing="1" w:after="100" w:afterAutospacing="1"/>
        <w:jc w:val="left"/>
      </w:pPr>
      <w:r>
        <w:rPr>
          <w:rStyle w:val="Strong"/>
        </w:rPr>
        <w:t>SL-07:</w:t>
      </w:r>
      <w:r>
        <w:t xml:space="preserve"> Hệ thống phải thông báo cho quản trị viên khi: </w:t>
      </w:r>
    </w:p>
    <w:p w14:paraId="14B72373" w14:textId="77777777" w:rsidR="00B071EE" w:rsidRDefault="00B071EE" w:rsidP="007009AE">
      <w:pPr>
        <w:numPr>
          <w:ilvl w:val="1"/>
          <w:numId w:val="69"/>
        </w:numPr>
        <w:spacing w:before="100" w:beforeAutospacing="1" w:after="100" w:afterAutospacing="1"/>
        <w:jc w:val="left"/>
      </w:pPr>
      <w:r>
        <w:t>Sao lưu hoàn thành thành công</w:t>
      </w:r>
    </w:p>
    <w:p w14:paraId="50D7AB6C" w14:textId="77777777" w:rsidR="00B071EE" w:rsidRDefault="00B071EE" w:rsidP="007009AE">
      <w:pPr>
        <w:numPr>
          <w:ilvl w:val="1"/>
          <w:numId w:val="69"/>
        </w:numPr>
        <w:spacing w:before="100" w:beforeAutospacing="1" w:after="100" w:afterAutospacing="1"/>
        <w:jc w:val="left"/>
      </w:pPr>
      <w:r>
        <w:t>Sao lưu thất bại</w:t>
      </w:r>
    </w:p>
    <w:p w14:paraId="7CD8345C" w14:textId="77777777" w:rsidR="00B071EE" w:rsidRDefault="00B071EE" w:rsidP="007009AE">
      <w:pPr>
        <w:numPr>
          <w:ilvl w:val="1"/>
          <w:numId w:val="69"/>
        </w:numPr>
        <w:spacing w:before="100" w:beforeAutospacing="1" w:after="100" w:afterAutospacing="1"/>
        <w:jc w:val="left"/>
      </w:pPr>
      <w:r>
        <w:t>Dung lượng lưu trữ sao lưu gần đầy</w:t>
      </w:r>
    </w:p>
    <w:p w14:paraId="0D5D9D5E" w14:textId="77777777" w:rsidR="00B071EE" w:rsidRDefault="00B071EE" w:rsidP="007009AE">
      <w:pPr>
        <w:numPr>
          <w:ilvl w:val="0"/>
          <w:numId w:val="69"/>
        </w:numPr>
        <w:spacing w:before="100" w:beforeAutospacing="1" w:after="100" w:afterAutospacing="1"/>
        <w:jc w:val="left"/>
      </w:pPr>
      <w:r>
        <w:rPr>
          <w:rStyle w:val="Strong"/>
        </w:rPr>
        <w:t>SL-08:</w:t>
      </w:r>
      <w:r>
        <w:t xml:space="preserve"> Hệ thống phải cho phép quản trị viên xóa các bản sao lưu cũ không cần thiết.</w:t>
      </w:r>
    </w:p>
    <w:p w14:paraId="5B6AE102" w14:textId="77777777" w:rsidR="00B071EE" w:rsidRDefault="00B071EE" w:rsidP="00B071EE">
      <w:pPr>
        <w:pStyle w:val="Heading2"/>
      </w:pPr>
      <w:bookmarkStart w:id="117" w:name="_Toc196170383"/>
      <w:r>
        <w:t>3.20 Đặc tả tính năng "Phục hồi dữ liệu"</w:t>
      </w:r>
      <w:bookmarkEnd w:id="117"/>
    </w:p>
    <w:p w14:paraId="2E46FCF8" w14:textId="77777777" w:rsidR="00B071EE" w:rsidRDefault="00B071EE" w:rsidP="00B071EE">
      <w:pPr>
        <w:pStyle w:val="Heading3"/>
      </w:pPr>
      <w:bookmarkStart w:id="118" w:name="_Toc196170384"/>
      <w:r>
        <w:t>3.20.1 Mô tả và Mức độ ưu tiên</w:t>
      </w:r>
      <w:bookmarkEnd w:id="118"/>
    </w:p>
    <w:p w14:paraId="74637781" w14:textId="77777777" w:rsidR="00B071EE" w:rsidRDefault="00B071EE" w:rsidP="00B071EE">
      <w:pPr>
        <w:pStyle w:val="whitespace-pre-wrap"/>
      </w:pPr>
      <w:r>
        <w:rPr>
          <w:rStyle w:val="Strong"/>
        </w:rPr>
        <w:t>Mô tả:</w:t>
      </w:r>
      <w:r>
        <w:t xml:space="preserve"> Tính năng này cho phép quản trị viên khôi phục hệ thống từ một bản sao lưu đã tạo trước đó trong trường hợp xảy ra sự cố mất dữ liệu.</w:t>
      </w:r>
      <w:r>
        <w:br/>
      </w:r>
      <w:r>
        <w:rPr>
          <w:rStyle w:val="Strong"/>
        </w:rPr>
        <w:t>Mức độ ưu tiên:</w:t>
      </w:r>
      <w:r>
        <w:t xml:space="preserve"> Cao</w:t>
      </w:r>
      <w:r>
        <w:br/>
      </w:r>
    </w:p>
    <w:p w14:paraId="26EC7FA8" w14:textId="77777777" w:rsidR="00B071EE" w:rsidRDefault="00B071EE" w:rsidP="00B071EE">
      <w:pPr>
        <w:pStyle w:val="Heading3"/>
      </w:pPr>
      <w:bookmarkStart w:id="119" w:name="_Toc196170385"/>
      <w:r>
        <w:t>3.20.2 Chuỗi kích thích/phản hồi</w:t>
      </w:r>
      <w:bookmarkEnd w:id="119"/>
    </w:p>
    <w:p w14:paraId="59EA2A2B" w14:textId="77777777" w:rsidR="00B071EE" w:rsidRDefault="00B071EE" w:rsidP="007009AE">
      <w:pPr>
        <w:numPr>
          <w:ilvl w:val="0"/>
          <w:numId w:val="70"/>
        </w:numPr>
        <w:spacing w:before="100" w:beforeAutospacing="1" w:after="100" w:afterAutospacing="1"/>
        <w:jc w:val="left"/>
      </w:pPr>
      <w:r>
        <w:t>Quản trị viên đăng nhập vào hệ thống</w:t>
      </w:r>
    </w:p>
    <w:p w14:paraId="0760A12C" w14:textId="77777777" w:rsidR="00B071EE" w:rsidRDefault="00B071EE" w:rsidP="007009AE">
      <w:pPr>
        <w:numPr>
          <w:ilvl w:val="0"/>
          <w:numId w:val="70"/>
        </w:numPr>
        <w:spacing w:before="100" w:beforeAutospacing="1" w:after="100" w:afterAutospacing="1"/>
        <w:jc w:val="left"/>
      </w:pPr>
      <w:r>
        <w:t>Quản trị viên truy cập vào mục "Quản lý hệ thống" &gt; "Sao lưu &amp; Phục hồi"</w:t>
      </w:r>
    </w:p>
    <w:p w14:paraId="2113B787" w14:textId="77777777" w:rsidR="00B071EE" w:rsidRDefault="00B071EE" w:rsidP="007009AE">
      <w:pPr>
        <w:numPr>
          <w:ilvl w:val="0"/>
          <w:numId w:val="70"/>
        </w:numPr>
        <w:spacing w:before="100" w:beforeAutospacing="1" w:after="100" w:afterAutospacing="1"/>
        <w:jc w:val="left"/>
      </w:pPr>
      <w:r>
        <w:t>Hệ thống hiển thị giao diện quản lý sao lưu và phục hồi</w:t>
      </w:r>
    </w:p>
    <w:p w14:paraId="0C7485C5" w14:textId="77777777" w:rsidR="00B071EE" w:rsidRDefault="00B071EE" w:rsidP="007009AE">
      <w:pPr>
        <w:numPr>
          <w:ilvl w:val="0"/>
          <w:numId w:val="70"/>
        </w:numPr>
        <w:spacing w:before="100" w:beforeAutospacing="1" w:after="100" w:afterAutospacing="1"/>
        <w:jc w:val="left"/>
      </w:pPr>
      <w:r>
        <w:t>Quản trị viên chọn tab "Danh sách bản sao lưu"</w:t>
      </w:r>
    </w:p>
    <w:p w14:paraId="6D3C943B" w14:textId="77777777" w:rsidR="00B071EE" w:rsidRDefault="00B071EE" w:rsidP="007009AE">
      <w:pPr>
        <w:numPr>
          <w:ilvl w:val="0"/>
          <w:numId w:val="70"/>
        </w:numPr>
        <w:spacing w:before="100" w:beforeAutospacing="1" w:after="100" w:afterAutospacing="1"/>
        <w:jc w:val="left"/>
      </w:pPr>
      <w:r>
        <w:t>Hệ thống hiển thị danh sách các bản sao lưu với thông tin chi tiết</w:t>
      </w:r>
    </w:p>
    <w:p w14:paraId="480F8814" w14:textId="77777777" w:rsidR="00B071EE" w:rsidRDefault="00B071EE" w:rsidP="007009AE">
      <w:pPr>
        <w:numPr>
          <w:ilvl w:val="0"/>
          <w:numId w:val="70"/>
        </w:numPr>
        <w:spacing w:before="100" w:beforeAutospacing="1" w:after="100" w:afterAutospacing="1"/>
        <w:jc w:val="left"/>
      </w:pPr>
      <w:r>
        <w:t>Quản trị viên chọn bản sao lưu cần phục hồi và nhấn "Phục hồi"</w:t>
      </w:r>
    </w:p>
    <w:p w14:paraId="16E44FCB" w14:textId="77777777" w:rsidR="00B071EE" w:rsidRDefault="00B071EE" w:rsidP="007009AE">
      <w:pPr>
        <w:numPr>
          <w:ilvl w:val="0"/>
          <w:numId w:val="70"/>
        </w:numPr>
        <w:spacing w:before="100" w:beforeAutospacing="1" w:after="100" w:afterAutospacing="1"/>
        <w:jc w:val="left"/>
      </w:pPr>
      <w:r>
        <w:t>Hệ thống hiển thị cảnh báo và yêu cầu xác nhận</w:t>
      </w:r>
    </w:p>
    <w:p w14:paraId="4FD5E122" w14:textId="77777777" w:rsidR="00B071EE" w:rsidRDefault="00B071EE" w:rsidP="007009AE">
      <w:pPr>
        <w:numPr>
          <w:ilvl w:val="0"/>
          <w:numId w:val="70"/>
        </w:numPr>
        <w:spacing w:before="100" w:beforeAutospacing="1" w:after="100" w:afterAutospacing="1"/>
        <w:jc w:val="left"/>
      </w:pPr>
      <w:r>
        <w:t>Quản trị viên xác nhận phục hồi</w:t>
      </w:r>
    </w:p>
    <w:p w14:paraId="5B2AACA4" w14:textId="77777777" w:rsidR="00B071EE" w:rsidRDefault="00B071EE" w:rsidP="007009AE">
      <w:pPr>
        <w:numPr>
          <w:ilvl w:val="0"/>
          <w:numId w:val="70"/>
        </w:numPr>
        <w:spacing w:before="100" w:beforeAutospacing="1" w:after="100" w:afterAutospacing="1"/>
        <w:jc w:val="left"/>
      </w:pPr>
      <w:r>
        <w:t>Hệ thống thực hiện phục hồi dữ liệu và hiển thị tiến trình</w:t>
      </w:r>
    </w:p>
    <w:p w14:paraId="0F2E00DF" w14:textId="77777777" w:rsidR="00B071EE" w:rsidRDefault="00B071EE" w:rsidP="007009AE">
      <w:pPr>
        <w:numPr>
          <w:ilvl w:val="0"/>
          <w:numId w:val="70"/>
        </w:numPr>
        <w:spacing w:before="100" w:beforeAutospacing="1" w:after="100" w:afterAutospacing="1"/>
        <w:jc w:val="left"/>
      </w:pPr>
      <w:r>
        <w:t>Sau khi hoàn thành, hệ thống khởi động lại và thông báo kết quả</w:t>
      </w:r>
    </w:p>
    <w:p w14:paraId="72E43710" w14:textId="77777777" w:rsidR="00B071EE" w:rsidRDefault="00B071EE" w:rsidP="00B071EE">
      <w:pPr>
        <w:pStyle w:val="Heading3"/>
      </w:pPr>
      <w:bookmarkStart w:id="120" w:name="_Toc196170386"/>
      <w:r>
        <w:t>3.20.3 Yêu cầu chức năng</w:t>
      </w:r>
      <w:bookmarkEnd w:id="120"/>
    </w:p>
    <w:p w14:paraId="382148AA" w14:textId="77777777" w:rsidR="00B071EE" w:rsidRDefault="00B071EE" w:rsidP="007009AE">
      <w:pPr>
        <w:numPr>
          <w:ilvl w:val="0"/>
          <w:numId w:val="71"/>
        </w:numPr>
        <w:spacing w:before="100" w:beforeAutospacing="1" w:after="100" w:afterAutospacing="1"/>
        <w:jc w:val="left"/>
      </w:pPr>
      <w:r>
        <w:rPr>
          <w:rStyle w:val="Strong"/>
        </w:rPr>
        <w:t>PH-01:</w:t>
      </w:r>
      <w:r>
        <w:t xml:space="preserve"> Hệ thống phải cho phép quản trị viên xem danh sách các bản sao lưu với đầy đủ thông tin meta.</w:t>
      </w:r>
    </w:p>
    <w:p w14:paraId="6FED724E" w14:textId="77777777" w:rsidR="00B071EE" w:rsidRDefault="00B071EE" w:rsidP="007009AE">
      <w:pPr>
        <w:numPr>
          <w:ilvl w:val="0"/>
          <w:numId w:val="71"/>
        </w:numPr>
        <w:spacing w:before="100" w:beforeAutospacing="1" w:after="100" w:afterAutospacing="1"/>
        <w:jc w:val="left"/>
      </w:pPr>
      <w:r>
        <w:rPr>
          <w:rStyle w:val="Strong"/>
        </w:rPr>
        <w:t>PH-02:</w:t>
      </w:r>
      <w:r>
        <w:t xml:space="preserve"> Quản trị viên phải có khả năng thực hiện phục hồi: </w:t>
      </w:r>
    </w:p>
    <w:p w14:paraId="0346FE4B" w14:textId="77777777" w:rsidR="00B071EE" w:rsidRDefault="00B071EE" w:rsidP="007009AE">
      <w:pPr>
        <w:numPr>
          <w:ilvl w:val="1"/>
          <w:numId w:val="71"/>
        </w:numPr>
        <w:spacing w:before="100" w:beforeAutospacing="1" w:after="100" w:afterAutospacing="1"/>
        <w:jc w:val="left"/>
      </w:pPr>
      <w:r>
        <w:t>Toàn bộ hệ thống</w:t>
      </w:r>
    </w:p>
    <w:p w14:paraId="559642B6" w14:textId="77777777" w:rsidR="00B071EE" w:rsidRDefault="00B071EE" w:rsidP="007009AE">
      <w:pPr>
        <w:numPr>
          <w:ilvl w:val="1"/>
          <w:numId w:val="71"/>
        </w:numPr>
        <w:spacing w:before="100" w:beforeAutospacing="1" w:after="100" w:afterAutospacing="1"/>
        <w:jc w:val="left"/>
      </w:pPr>
      <w:r>
        <w:t>Một phần dữ liệu cụ thể (module dữ liệu)</w:t>
      </w:r>
    </w:p>
    <w:p w14:paraId="008A1431" w14:textId="77777777" w:rsidR="00B071EE" w:rsidRDefault="00B071EE" w:rsidP="007009AE">
      <w:pPr>
        <w:numPr>
          <w:ilvl w:val="0"/>
          <w:numId w:val="71"/>
        </w:numPr>
        <w:spacing w:before="100" w:beforeAutospacing="1" w:after="100" w:afterAutospacing="1"/>
        <w:jc w:val="left"/>
      </w:pPr>
      <w:r>
        <w:rPr>
          <w:rStyle w:val="Strong"/>
        </w:rPr>
        <w:t>PH-03:</w:t>
      </w:r>
      <w:r>
        <w:t xml:space="preserve"> Trước khi thực hiện phục hồi, hệ thống phải: </w:t>
      </w:r>
    </w:p>
    <w:p w14:paraId="4C355EA3" w14:textId="77777777" w:rsidR="00B071EE" w:rsidRDefault="00B071EE" w:rsidP="007009AE">
      <w:pPr>
        <w:numPr>
          <w:ilvl w:val="1"/>
          <w:numId w:val="71"/>
        </w:numPr>
        <w:spacing w:before="100" w:beforeAutospacing="1" w:after="100" w:afterAutospacing="1"/>
        <w:jc w:val="left"/>
      </w:pPr>
      <w:r>
        <w:t>Tự động tạo bản sao lưu hiện trạng hiện tại</w:t>
      </w:r>
    </w:p>
    <w:p w14:paraId="367C6DF5" w14:textId="77777777" w:rsidR="00B071EE" w:rsidRDefault="00B071EE" w:rsidP="007009AE">
      <w:pPr>
        <w:numPr>
          <w:ilvl w:val="1"/>
          <w:numId w:val="71"/>
        </w:numPr>
        <w:spacing w:before="100" w:beforeAutospacing="1" w:after="100" w:afterAutospacing="1"/>
        <w:jc w:val="left"/>
      </w:pPr>
      <w:r>
        <w:t>Hiển thị cảnh báo rõ ràng về các tác động tiềm ẩn</w:t>
      </w:r>
    </w:p>
    <w:p w14:paraId="5E930DAB" w14:textId="77777777" w:rsidR="00B071EE" w:rsidRDefault="00B071EE" w:rsidP="007009AE">
      <w:pPr>
        <w:numPr>
          <w:ilvl w:val="1"/>
          <w:numId w:val="71"/>
        </w:numPr>
        <w:spacing w:before="100" w:beforeAutospacing="1" w:after="100" w:afterAutospacing="1"/>
        <w:jc w:val="left"/>
      </w:pPr>
      <w:r>
        <w:t>Yêu cầu xác nhận bằng mật khẩu quản trị viên</w:t>
      </w:r>
    </w:p>
    <w:p w14:paraId="4A8045C4" w14:textId="77777777" w:rsidR="00B071EE" w:rsidRDefault="00B071EE" w:rsidP="007009AE">
      <w:pPr>
        <w:numPr>
          <w:ilvl w:val="0"/>
          <w:numId w:val="71"/>
        </w:numPr>
        <w:spacing w:before="100" w:beforeAutospacing="1" w:after="100" w:afterAutospacing="1"/>
        <w:jc w:val="left"/>
      </w:pPr>
      <w:r>
        <w:rPr>
          <w:rStyle w:val="Strong"/>
        </w:rPr>
        <w:t>PH-04:</w:t>
      </w:r>
      <w:r>
        <w:t xml:space="preserve"> Trong quá trình phục hồi, hệ thống phải: </w:t>
      </w:r>
    </w:p>
    <w:p w14:paraId="36015894" w14:textId="77777777" w:rsidR="00B071EE" w:rsidRDefault="00B071EE" w:rsidP="007009AE">
      <w:pPr>
        <w:numPr>
          <w:ilvl w:val="1"/>
          <w:numId w:val="71"/>
        </w:numPr>
        <w:spacing w:before="100" w:beforeAutospacing="1" w:after="100" w:afterAutospacing="1"/>
        <w:jc w:val="left"/>
      </w:pPr>
      <w:r>
        <w:t>Tạm dừng các hoạt động người dùng</w:t>
      </w:r>
    </w:p>
    <w:p w14:paraId="6CB00094" w14:textId="77777777" w:rsidR="00B071EE" w:rsidRDefault="00B071EE" w:rsidP="007009AE">
      <w:pPr>
        <w:numPr>
          <w:ilvl w:val="1"/>
          <w:numId w:val="71"/>
        </w:numPr>
        <w:spacing w:before="100" w:beforeAutospacing="1" w:after="100" w:afterAutospacing="1"/>
        <w:jc w:val="left"/>
      </w:pPr>
      <w:r>
        <w:t>Hiển thị thông báo bảo trì cho người dùng đang cố gắng truy cập</w:t>
      </w:r>
    </w:p>
    <w:p w14:paraId="37130D4D" w14:textId="77777777" w:rsidR="00B071EE" w:rsidRDefault="00B071EE" w:rsidP="007009AE">
      <w:pPr>
        <w:numPr>
          <w:ilvl w:val="1"/>
          <w:numId w:val="71"/>
        </w:numPr>
        <w:spacing w:before="100" w:beforeAutospacing="1" w:after="100" w:afterAutospacing="1"/>
        <w:jc w:val="left"/>
      </w:pPr>
      <w:r>
        <w:t>Hiển thị tiến trình phục hồi cho quản trị viên</w:t>
      </w:r>
    </w:p>
    <w:p w14:paraId="70F20D39" w14:textId="77777777" w:rsidR="00B071EE" w:rsidRDefault="00B071EE" w:rsidP="007009AE">
      <w:pPr>
        <w:numPr>
          <w:ilvl w:val="0"/>
          <w:numId w:val="71"/>
        </w:numPr>
        <w:spacing w:before="100" w:beforeAutospacing="1" w:after="100" w:afterAutospacing="1"/>
        <w:jc w:val="left"/>
      </w:pPr>
      <w:r>
        <w:rPr>
          <w:rStyle w:val="Strong"/>
        </w:rPr>
        <w:t>PH-05:</w:t>
      </w:r>
      <w:r>
        <w:t xml:space="preserve"> Hệ thống phải ghi lại đầy đủ nhật ký phục hồi, bao gồm: </w:t>
      </w:r>
    </w:p>
    <w:p w14:paraId="10F24423" w14:textId="77777777" w:rsidR="00B071EE" w:rsidRDefault="00B071EE" w:rsidP="007009AE">
      <w:pPr>
        <w:numPr>
          <w:ilvl w:val="1"/>
          <w:numId w:val="71"/>
        </w:numPr>
        <w:spacing w:before="100" w:beforeAutospacing="1" w:after="100" w:afterAutospacing="1"/>
        <w:jc w:val="left"/>
      </w:pPr>
      <w:r>
        <w:t>Thời gian bắt đầu và kết thúc</w:t>
      </w:r>
    </w:p>
    <w:p w14:paraId="392CB314" w14:textId="77777777" w:rsidR="00B071EE" w:rsidRDefault="00B071EE" w:rsidP="007009AE">
      <w:pPr>
        <w:numPr>
          <w:ilvl w:val="1"/>
          <w:numId w:val="71"/>
        </w:numPr>
        <w:spacing w:before="100" w:beforeAutospacing="1" w:after="100" w:afterAutospacing="1"/>
        <w:jc w:val="left"/>
      </w:pPr>
      <w:r>
        <w:t>Quản trị viên thực hiện</w:t>
      </w:r>
    </w:p>
    <w:p w14:paraId="02DEE13C" w14:textId="77777777" w:rsidR="00B071EE" w:rsidRDefault="00B071EE" w:rsidP="007009AE">
      <w:pPr>
        <w:numPr>
          <w:ilvl w:val="1"/>
          <w:numId w:val="71"/>
        </w:numPr>
        <w:spacing w:before="100" w:beforeAutospacing="1" w:after="100" w:afterAutospacing="1"/>
        <w:jc w:val="left"/>
      </w:pPr>
      <w:r>
        <w:t>Bản sao lưu được sử dụng</w:t>
      </w:r>
    </w:p>
    <w:p w14:paraId="3B735B8B" w14:textId="77777777" w:rsidR="00B071EE" w:rsidRDefault="00B071EE" w:rsidP="007009AE">
      <w:pPr>
        <w:numPr>
          <w:ilvl w:val="1"/>
          <w:numId w:val="71"/>
        </w:numPr>
        <w:spacing w:before="100" w:beforeAutospacing="1" w:after="100" w:afterAutospacing="1"/>
        <w:jc w:val="left"/>
      </w:pPr>
      <w:r>
        <w:t>Kết quả phục hồi (thành công/thất bại)</w:t>
      </w:r>
    </w:p>
    <w:p w14:paraId="538BA56F" w14:textId="77777777" w:rsidR="00B071EE" w:rsidRDefault="00B071EE" w:rsidP="007009AE">
      <w:pPr>
        <w:numPr>
          <w:ilvl w:val="1"/>
          <w:numId w:val="71"/>
        </w:numPr>
        <w:spacing w:before="100" w:beforeAutospacing="1" w:after="100" w:afterAutospacing="1"/>
        <w:jc w:val="left"/>
      </w:pPr>
      <w:r>
        <w:t>Chi tiết lỗi (nếu có)</w:t>
      </w:r>
    </w:p>
    <w:p w14:paraId="2F567E2C" w14:textId="77777777" w:rsidR="00B071EE" w:rsidRDefault="00B071EE" w:rsidP="007009AE">
      <w:pPr>
        <w:numPr>
          <w:ilvl w:val="0"/>
          <w:numId w:val="71"/>
        </w:numPr>
        <w:spacing w:before="100" w:beforeAutospacing="1" w:after="100" w:afterAutospacing="1"/>
        <w:jc w:val="left"/>
      </w:pPr>
      <w:r>
        <w:rPr>
          <w:rStyle w:val="Strong"/>
        </w:rPr>
        <w:t>PH-06:</w:t>
      </w:r>
      <w:r>
        <w:t xml:space="preserve"> Sau khi phục hồi thành công, hệ thống phải thực hiện kiểm tra tính toàn vẹn dữ liệu.</w:t>
      </w:r>
    </w:p>
    <w:p w14:paraId="24333893" w14:textId="77777777" w:rsidR="00B071EE" w:rsidRDefault="00B071EE" w:rsidP="007009AE">
      <w:pPr>
        <w:numPr>
          <w:ilvl w:val="0"/>
          <w:numId w:val="71"/>
        </w:numPr>
        <w:spacing w:before="100" w:beforeAutospacing="1" w:after="100" w:afterAutospacing="1"/>
        <w:jc w:val="left"/>
      </w:pPr>
      <w:r>
        <w:rPr>
          <w:rStyle w:val="Strong"/>
        </w:rPr>
        <w:t>PH-07:</w:t>
      </w:r>
      <w:r>
        <w:t xml:space="preserve"> Hệ thống phải hỗ trợ khôi phục bản sao lưu từ các nguồn khác nhau: </w:t>
      </w:r>
    </w:p>
    <w:p w14:paraId="5C0E2A08" w14:textId="77777777" w:rsidR="00B071EE" w:rsidRDefault="00B071EE" w:rsidP="007009AE">
      <w:pPr>
        <w:numPr>
          <w:ilvl w:val="1"/>
          <w:numId w:val="71"/>
        </w:numPr>
        <w:spacing w:before="100" w:beforeAutospacing="1" w:after="100" w:afterAutospacing="1"/>
        <w:jc w:val="left"/>
      </w:pPr>
      <w:r>
        <w:t>Lưu trữ cục bộ</w:t>
      </w:r>
    </w:p>
    <w:p w14:paraId="266F4B73" w14:textId="77777777" w:rsidR="00B071EE" w:rsidRDefault="00B071EE" w:rsidP="007009AE">
      <w:pPr>
        <w:numPr>
          <w:ilvl w:val="1"/>
          <w:numId w:val="71"/>
        </w:numPr>
        <w:spacing w:before="100" w:beforeAutospacing="1" w:after="100" w:afterAutospacing="1"/>
        <w:jc w:val="left"/>
      </w:pPr>
      <w:r>
        <w:t>Lưu trữ mạng (NAS hoặc máy chủ FTP)</w:t>
      </w:r>
    </w:p>
    <w:p w14:paraId="16AE4CC0" w14:textId="77777777" w:rsidR="00B071EE" w:rsidRDefault="00B071EE" w:rsidP="007009AE">
      <w:pPr>
        <w:numPr>
          <w:ilvl w:val="1"/>
          <w:numId w:val="71"/>
        </w:numPr>
        <w:spacing w:before="100" w:beforeAutospacing="1" w:after="100" w:afterAutospacing="1"/>
        <w:jc w:val="left"/>
      </w:pPr>
      <w:r>
        <w:t>Lưu trữ đám mây (nếu được cấu hình)</w:t>
      </w:r>
    </w:p>
    <w:p w14:paraId="37C330A6" w14:textId="77777777" w:rsidR="00B071EE" w:rsidRDefault="00B071EE" w:rsidP="007009AE">
      <w:pPr>
        <w:numPr>
          <w:ilvl w:val="0"/>
          <w:numId w:val="71"/>
        </w:numPr>
        <w:spacing w:before="100" w:beforeAutospacing="1" w:after="100" w:afterAutospacing="1"/>
        <w:jc w:val="left"/>
      </w:pPr>
      <w:r>
        <w:rPr>
          <w:rStyle w:val="Strong"/>
        </w:rPr>
        <w:t>PH-08:</w:t>
      </w:r>
      <w:r>
        <w:t xml:space="preserve"> Hệ thống phải cho phép kiểm tra tính hợp lệ của bản sao lưu trước khi thực hiện phục hồi.</w:t>
      </w:r>
    </w:p>
    <w:p w14:paraId="562E3468" w14:textId="77777777" w:rsidR="00B071EE" w:rsidRDefault="00B071EE" w:rsidP="007009AE">
      <w:pPr>
        <w:numPr>
          <w:ilvl w:val="0"/>
          <w:numId w:val="71"/>
        </w:numPr>
        <w:spacing w:before="100" w:beforeAutospacing="1" w:after="100" w:afterAutospacing="1"/>
        <w:jc w:val="left"/>
      </w:pPr>
      <w:r>
        <w:rPr>
          <w:rStyle w:val="Strong"/>
        </w:rPr>
        <w:t>PH-09:</w:t>
      </w:r>
      <w:r>
        <w:t xml:space="preserve"> Hệ thống phải hỗ trợ phục hồi theo thời điểm cụ thể (point-in-time recovery) nếu có đủ nhật ký giao dịch.</w:t>
      </w:r>
    </w:p>
    <w:p w14:paraId="459D6D65" w14:textId="77777777" w:rsidR="00B071EE" w:rsidRDefault="00B071EE" w:rsidP="007009AE">
      <w:pPr>
        <w:numPr>
          <w:ilvl w:val="0"/>
          <w:numId w:val="71"/>
        </w:numPr>
        <w:spacing w:before="100" w:beforeAutospacing="1" w:after="100" w:afterAutospacing="1"/>
        <w:jc w:val="left"/>
      </w:pPr>
      <w:r>
        <w:rPr>
          <w:rStyle w:val="Strong"/>
        </w:rPr>
        <w:t>PH-10:</w:t>
      </w:r>
      <w:r>
        <w:t xml:space="preserve"> Sau khi phục hồi, hệ thống phải gửi thông báo chi tiết về kết quả cho quản trị viên qua email hoặc SMS.</w:t>
      </w:r>
    </w:p>
    <w:p w14:paraId="437A9FF2" w14:textId="77777777" w:rsidR="00B071EE" w:rsidRDefault="00B071EE" w:rsidP="00B071EE">
      <w:pPr>
        <w:pStyle w:val="Heading2"/>
        <w:rPr>
          <w:rFonts w:cs="Times New Roman"/>
          <w:sz w:val="36"/>
        </w:rPr>
      </w:pPr>
      <w:bookmarkStart w:id="121" w:name="_Toc196170387"/>
      <w:r>
        <w:t>3.21 Chức năng: Phân quyền người dùng</w:t>
      </w:r>
      <w:bookmarkEnd w:id="121"/>
    </w:p>
    <w:p w14:paraId="5256E21A" w14:textId="77777777" w:rsidR="00B071EE" w:rsidRDefault="00B071EE" w:rsidP="00B071EE">
      <w:pPr>
        <w:pStyle w:val="Heading3"/>
      </w:pPr>
      <w:bookmarkStart w:id="122" w:name="_Toc196170388"/>
      <w:r>
        <w:t>3.21.1 Mô tả và Mức độ ưu tiên</w:t>
      </w:r>
      <w:bookmarkEnd w:id="122"/>
    </w:p>
    <w:p w14:paraId="6A2CDB74" w14:textId="77777777" w:rsidR="00B071EE" w:rsidRDefault="00B071EE" w:rsidP="00B071EE">
      <w:pPr>
        <w:pStyle w:val="whitespace-pre-wrap"/>
      </w:pPr>
      <w:r>
        <w:rPr>
          <w:rStyle w:val="Strong"/>
        </w:rPr>
        <w:t>Mô tả:</w:t>
      </w:r>
      <w:r>
        <w:t xml:space="preserve"> Chức năng này cho phép Quản trị viên phân quyền cho người dùng trong hệ thống, xác định vai trò và các quyền truy cập chức năng phù hợp.</w:t>
      </w:r>
      <w:r>
        <w:br/>
      </w:r>
      <w:r>
        <w:rPr>
          <w:rStyle w:val="Strong"/>
        </w:rPr>
        <w:t>Mức độ ưu tiên:</w:t>
      </w:r>
      <w:r>
        <w:t xml:space="preserve"> Cao</w:t>
      </w:r>
    </w:p>
    <w:p w14:paraId="55EBF371" w14:textId="77777777" w:rsidR="00B071EE" w:rsidRDefault="00B071EE" w:rsidP="00B071EE">
      <w:pPr>
        <w:pStyle w:val="Heading3"/>
      </w:pPr>
      <w:bookmarkStart w:id="123" w:name="_Toc196170389"/>
      <w:r>
        <w:t>3.21.2 Chuỗi kích thích/phản hồi</w:t>
      </w:r>
      <w:bookmarkEnd w:id="123"/>
    </w:p>
    <w:p w14:paraId="57E70B05" w14:textId="77777777" w:rsidR="00B071EE" w:rsidRDefault="00B071EE" w:rsidP="007009AE">
      <w:pPr>
        <w:numPr>
          <w:ilvl w:val="0"/>
          <w:numId w:val="76"/>
        </w:numPr>
        <w:spacing w:before="100" w:beforeAutospacing="1" w:after="100" w:afterAutospacing="1"/>
        <w:jc w:val="left"/>
      </w:pPr>
      <w:r>
        <w:t>Quản trị viên đăng nhập vào hệ thống</w:t>
      </w:r>
    </w:p>
    <w:p w14:paraId="559E97E8" w14:textId="77777777" w:rsidR="00B071EE" w:rsidRDefault="00B071EE" w:rsidP="007009AE">
      <w:pPr>
        <w:numPr>
          <w:ilvl w:val="0"/>
          <w:numId w:val="76"/>
        </w:numPr>
        <w:spacing w:before="100" w:beforeAutospacing="1" w:after="100" w:afterAutospacing="1"/>
        <w:jc w:val="left"/>
      </w:pPr>
      <w:r>
        <w:t>Hệ thống hiển thị trang chức năng của Quản trị viên</w:t>
      </w:r>
    </w:p>
    <w:p w14:paraId="403677FF" w14:textId="77777777" w:rsidR="00B071EE" w:rsidRDefault="00B071EE" w:rsidP="007009AE">
      <w:pPr>
        <w:numPr>
          <w:ilvl w:val="0"/>
          <w:numId w:val="76"/>
        </w:numPr>
        <w:spacing w:before="100" w:beforeAutospacing="1" w:after="100" w:afterAutospacing="1"/>
        <w:jc w:val="left"/>
      </w:pPr>
      <w:r>
        <w:t>Quản trị viên chọn tùy chọn "Quản lý người dùng"</w:t>
      </w:r>
    </w:p>
    <w:p w14:paraId="04A64DE1" w14:textId="77777777" w:rsidR="00B071EE" w:rsidRDefault="00B071EE" w:rsidP="007009AE">
      <w:pPr>
        <w:numPr>
          <w:ilvl w:val="0"/>
          <w:numId w:val="76"/>
        </w:numPr>
        <w:spacing w:before="100" w:beforeAutospacing="1" w:after="100" w:afterAutospacing="1"/>
        <w:jc w:val="left"/>
      </w:pPr>
      <w:r>
        <w:t>Hệ thống hiển thị danh sách người dùng</w:t>
      </w:r>
    </w:p>
    <w:p w14:paraId="7B0654DA" w14:textId="77777777" w:rsidR="00B071EE" w:rsidRDefault="00B071EE" w:rsidP="007009AE">
      <w:pPr>
        <w:numPr>
          <w:ilvl w:val="0"/>
          <w:numId w:val="76"/>
        </w:numPr>
        <w:spacing w:before="100" w:beforeAutospacing="1" w:after="100" w:afterAutospacing="1"/>
        <w:jc w:val="left"/>
      </w:pPr>
      <w:r>
        <w:t>Quản trị viên chọn người dùng cần phân quyền</w:t>
      </w:r>
    </w:p>
    <w:p w14:paraId="3CF21E2A" w14:textId="77777777" w:rsidR="00B071EE" w:rsidRDefault="00B071EE" w:rsidP="007009AE">
      <w:pPr>
        <w:numPr>
          <w:ilvl w:val="0"/>
          <w:numId w:val="76"/>
        </w:numPr>
        <w:spacing w:before="100" w:beforeAutospacing="1" w:after="100" w:afterAutospacing="1"/>
        <w:jc w:val="left"/>
      </w:pPr>
      <w:r>
        <w:t>Hệ thống hiển thị thông tin người dùng và bảng phân quyền hiện tại</w:t>
      </w:r>
    </w:p>
    <w:p w14:paraId="2F7C0B8C" w14:textId="77777777" w:rsidR="00B071EE" w:rsidRDefault="00B071EE" w:rsidP="007009AE">
      <w:pPr>
        <w:numPr>
          <w:ilvl w:val="0"/>
          <w:numId w:val="76"/>
        </w:numPr>
        <w:spacing w:before="100" w:beforeAutospacing="1" w:after="100" w:afterAutospacing="1"/>
        <w:jc w:val="left"/>
      </w:pPr>
      <w:r>
        <w:t>Quản trị viên tích chọn/bỏ tích các quyền truy cập cho người dùng</w:t>
      </w:r>
    </w:p>
    <w:p w14:paraId="44D3CEFA" w14:textId="77777777" w:rsidR="00B071EE" w:rsidRDefault="00B071EE" w:rsidP="007009AE">
      <w:pPr>
        <w:numPr>
          <w:ilvl w:val="0"/>
          <w:numId w:val="76"/>
        </w:numPr>
        <w:spacing w:before="100" w:beforeAutospacing="1" w:after="100" w:afterAutospacing="1"/>
        <w:jc w:val="left"/>
      </w:pPr>
      <w:r>
        <w:t>Quản trị viên nhấn nút "Lưu thay đổi"</w:t>
      </w:r>
    </w:p>
    <w:p w14:paraId="0CB833DA" w14:textId="77777777" w:rsidR="00B071EE" w:rsidRDefault="00B071EE" w:rsidP="007009AE">
      <w:pPr>
        <w:numPr>
          <w:ilvl w:val="0"/>
          <w:numId w:val="76"/>
        </w:numPr>
        <w:spacing w:before="100" w:beforeAutospacing="1" w:after="100" w:afterAutospacing="1"/>
        <w:jc w:val="left"/>
      </w:pPr>
      <w:r>
        <w:t xml:space="preserve">Hệ thống kiểm tra tính hợp lệ của phân quyền: </w:t>
      </w:r>
    </w:p>
    <w:p w14:paraId="11A9DC4F" w14:textId="77777777" w:rsidR="00B071EE" w:rsidRDefault="00B071EE" w:rsidP="007009AE">
      <w:pPr>
        <w:numPr>
          <w:ilvl w:val="1"/>
          <w:numId w:val="76"/>
        </w:numPr>
        <w:spacing w:before="100" w:beforeAutospacing="1" w:after="100" w:afterAutospacing="1"/>
        <w:jc w:val="left"/>
      </w:pPr>
      <w:r>
        <w:t>Nếu hợp lệ: Hệ thống lưu thông tin phân quyền và hiển thị thông báo thành công</w:t>
      </w:r>
    </w:p>
    <w:p w14:paraId="3C757953" w14:textId="77777777" w:rsidR="00B071EE" w:rsidRDefault="00B071EE" w:rsidP="007009AE">
      <w:pPr>
        <w:numPr>
          <w:ilvl w:val="1"/>
          <w:numId w:val="76"/>
        </w:numPr>
        <w:spacing w:before="100" w:beforeAutospacing="1" w:after="100" w:afterAutospacing="1"/>
        <w:jc w:val="left"/>
      </w:pPr>
      <w:r>
        <w:t>Nếu không hợp lệ: Hệ thống hiển thị thông báo lỗi và yêu cầu Quản trị viên điều chỉnh lại</w:t>
      </w:r>
    </w:p>
    <w:p w14:paraId="01BC2898" w14:textId="77777777" w:rsidR="00B071EE" w:rsidRDefault="00B071EE" w:rsidP="00B071EE">
      <w:pPr>
        <w:pStyle w:val="Heading3"/>
      </w:pPr>
      <w:bookmarkStart w:id="124" w:name="_Toc196170390"/>
      <w:r>
        <w:t>3.21.3 Yêu cầu chức năng</w:t>
      </w:r>
      <w:bookmarkEnd w:id="124"/>
    </w:p>
    <w:p w14:paraId="2A6DEE9E" w14:textId="77777777" w:rsidR="00B071EE" w:rsidRDefault="00B071EE" w:rsidP="007009AE">
      <w:pPr>
        <w:numPr>
          <w:ilvl w:val="0"/>
          <w:numId w:val="77"/>
        </w:numPr>
        <w:spacing w:before="100" w:beforeAutospacing="1" w:after="100" w:afterAutospacing="1"/>
        <w:jc w:val="left"/>
      </w:pPr>
      <w:r>
        <w:rPr>
          <w:rStyle w:val="Strong"/>
        </w:rPr>
        <w:t>PQ-01:</w:t>
      </w:r>
      <w:r>
        <w:t xml:space="preserve"> Hệ thống phải hiển thị danh sách người dùng với thông tin: tên đăng nhập, họ tên, vai trò hiện tại, trạng thái.</w:t>
      </w:r>
    </w:p>
    <w:p w14:paraId="5667DAFF" w14:textId="77777777" w:rsidR="00B071EE" w:rsidRDefault="00B071EE" w:rsidP="007009AE">
      <w:pPr>
        <w:numPr>
          <w:ilvl w:val="0"/>
          <w:numId w:val="77"/>
        </w:numPr>
        <w:spacing w:before="100" w:beforeAutospacing="1" w:after="100" w:afterAutospacing="1"/>
        <w:jc w:val="left"/>
      </w:pPr>
      <w:r>
        <w:rPr>
          <w:rStyle w:val="Strong"/>
        </w:rPr>
        <w:t>PQ-02:</w:t>
      </w:r>
      <w:r>
        <w:t xml:space="preserve"> Hệ thống phải hiển thị bảng phân quyền với đầy đủ các nhóm quyền truy cập và các quyền chi tiết trong mỗi nhóm.</w:t>
      </w:r>
    </w:p>
    <w:p w14:paraId="694950EF" w14:textId="77777777" w:rsidR="00B071EE" w:rsidRDefault="00B071EE" w:rsidP="007009AE">
      <w:pPr>
        <w:numPr>
          <w:ilvl w:val="0"/>
          <w:numId w:val="77"/>
        </w:numPr>
        <w:spacing w:before="100" w:beforeAutospacing="1" w:after="100" w:afterAutospacing="1"/>
        <w:jc w:val="left"/>
      </w:pPr>
      <w:r>
        <w:rPr>
          <w:rStyle w:val="Strong"/>
        </w:rPr>
        <w:t>PQ-03:</w:t>
      </w:r>
      <w:r>
        <w:t xml:space="preserve"> Hệ thống phải cho phép Quản trị viên phân quyền theo nhóm quyền hoặc theo từng quyền riêng lẻ.</w:t>
      </w:r>
    </w:p>
    <w:p w14:paraId="3CB2DB08" w14:textId="77777777" w:rsidR="00B071EE" w:rsidRDefault="00B071EE" w:rsidP="007009AE">
      <w:pPr>
        <w:numPr>
          <w:ilvl w:val="0"/>
          <w:numId w:val="77"/>
        </w:numPr>
        <w:spacing w:before="100" w:beforeAutospacing="1" w:after="100" w:afterAutospacing="1"/>
        <w:jc w:val="left"/>
      </w:pPr>
      <w:r>
        <w:rPr>
          <w:rStyle w:val="Strong"/>
        </w:rPr>
        <w:t>PQ-04:</w:t>
      </w:r>
      <w:r>
        <w:t xml:space="preserve"> Hệ thống phải kiểm tra tính hợp lệ của phân quyền, đảm bảo không có xung đột giữa các quyền.</w:t>
      </w:r>
    </w:p>
    <w:p w14:paraId="3489A590" w14:textId="77777777" w:rsidR="00B071EE" w:rsidRDefault="00B071EE" w:rsidP="007009AE">
      <w:pPr>
        <w:numPr>
          <w:ilvl w:val="0"/>
          <w:numId w:val="77"/>
        </w:numPr>
        <w:spacing w:before="100" w:beforeAutospacing="1" w:after="100" w:afterAutospacing="1"/>
        <w:jc w:val="left"/>
      </w:pPr>
      <w:r>
        <w:rPr>
          <w:rStyle w:val="Strong"/>
        </w:rPr>
        <w:t>PQ-05:</w:t>
      </w:r>
      <w:r>
        <w:t xml:space="preserve"> Hệ thống phải lưu lịch sử thay đổi phân quyền với thông tin: Quản trị viên thực hiện, người dùng được phân quyền, thời gian thay đổi, nội dung thay đổi.</w:t>
      </w:r>
    </w:p>
    <w:p w14:paraId="1FA14F1F" w14:textId="77777777" w:rsidR="00B071EE" w:rsidRDefault="00B071EE" w:rsidP="00B071EE">
      <w:pPr>
        <w:pStyle w:val="Heading2"/>
      </w:pPr>
      <w:bookmarkStart w:id="125" w:name="_Toc196170391"/>
      <w:r>
        <w:t>3.22 Chức năng: Thêm tài khoản người dùng</w:t>
      </w:r>
      <w:bookmarkEnd w:id="125"/>
    </w:p>
    <w:p w14:paraId="0A650885" w14:textId="77777777" w:rsidR="00B071EE" w:rsidRDefault="00B071EE" w:rsidP="00B071EE">
      <w:pPr>
        <w:pStyle w:val="Heading3"/>
      </w:pPr>
      <w:bookmarkStart w:id="126" w:name="_Toc196170392"/>
      <w:r>
        <w:t>3.22.1 Mô tả và Mức độ ưu tiên</w:t>
      </w:r>
      <w:bookmarkEnd w:id="126"/>
    </w:p>
    <w:p w14:paraId="610488E4" w14:textId="77777777" w:rsidR="00B071EE" w:rsidRDefault="00B071EE" w:rsidP="00B071EE">
      <w:pPr>
        <w:pStyle w:val="whitespace-pre-wrap"/>
      </w:pPr>
      <w:r>
        <w:rPr>
          <w:rStyle w:val="Strong"/>
        </w:rPr>
        <w:t>Mô tả:</w:t>
      </w:r>
      <w:r>
        <w:t xml:space="preserve"> Chức năng này cho phép Quản trị viên tạo mới tài khoản người dùng trong hệ thống.</w:t>
      </w:r>
      <w:r>
        <w:br/>
      </w:r>
      <w:r>
        <w:rPr>
          <w:rStyle w:val="Strong"/>
        </w:rPr>
        <w:t>Mức độ ưu tiên:</w:t>
      </w:r>
      <w:r>
        <w:t xml:space="preserve"> Cao</w:t>
      </w:r>
    </w:p>
    <w:p w14:paraId="060483F9" w14:textId="77777777" w:rsidR="00B071EE" w:rsidRDefault="00B071EE" w:rsidP="00B071EE">
      <w:pPr>
        <w:pStyle w:val="Heading3"/>
      </w:pPr>
      <w:bookmarkStart w:id="127" w:name="_Toc196170393"/>
      <w:r>
        <w:t>3.22.2 Chuỗi kích thích/phản hồi</w:t>
      </w:r>
      <w:bookmarkEnd w:id="127"/>
    </w:p>
    <w:p w14:paraId="7647A592" w14:textId="77777777" w:rsidR="00B071EE" w:rsidRDefault="00B071EE" w:rsidP="007009AE">
      <w:pPr>
        <w:numPr>
          <w:ilvl w:val="0"/>
          <w:numId w:val="78"/>
        </w:numPr>
        <w:spacing w:before="100" w:beforeAutospacing="1" w:after="100" w:afterAutospacing="1"/>
        <w:jc w:val="left"/>
      </w:pPr>
      <w:r>
        <w:t>Quản trị viên đăng nhập vào hệ thống</w:t>
      </w:r>
    </w:p>
    <w:p w14:paraId="35A7C222" w14:textId="77777777" w:rsidR="00B071EE" w:rsidRDefault="00B071EE" w:rsidP="007009AE">
      <w:pPr>
        <w:numPr>
          <w:ilvl w:val="0"/>
          <w:numId w:val="78"/>
        </w:numPr>
        <w:spacing w:before="100" w:beforeAutospacing="1" w:after="100" w:afterAutospacing="1"/>
        <w:jc w:val="left"/>
      </w:pPr>
      <w:r>
        <w:t>Hệ thống hiển thị trang chức năng của Quản trị viên</w:t>
      </w:r>
    </w:p>
    <w:p w14:paraId="7FCF61FF" w14:textId="77777777" w:rsidR="00B071EE" w:rsidRDefault="00B071EE" w:rsidP="007009AE">
      <w:pPr>
        <w:numPr>
          <w:ilvl w:val="0"/>
          <w:numId w:val="78"/>
        </w:numPr>
        <w:spacing w:before="100" w:beforeAutospacing="1" w:after="100" w:afterAutospacing="1"/>
        <w:jc w:val="left"/>
      </w:pPr>
      <w:r>
        <w:t>Quản trị viên chọn tùy chọn "Quản lý người dùng"</w:t>
      </w:r>
    </w:p>
    <w:p w14:paraId="51EF770F" w14:textId="77777777" w:rsidR="00B071EE" w:rsidRDefault="00B071EE" w:rsidP="007009AE">
      <w:pPr>
        <w:numPr>
          <w:ilvl w:val="0"/>
          <w:numId w:val="78"/>
        </w:numPr>
        <w:spacing w:before="100" w:beforeAutospacing="1" w:after="100" w:afterAutospacing="1"/>
        <w:jc w:val="left"/>
      </w:pPr>
      <w:r>
        <w:t>Hệ thống hiển thị danh sách người dùng</w:t>
      </w:r>
    </w:p>
    <w:p w14:paraId="6AB76B5D" w14:textId="77777777" w:rsidR="00B071EE" w:rsidRDefault="00B071EE" w:rsidP="007009AE">
      <w:pPr>
        <w:numPr>
          <w:ilvl w:val="0"/>
          <w:numId w:val="78"/>
        </w:numPr>
        <w:spacing w:before="100" w:beforeAutospacing="1" w:after="100" w:afterAutospacing="1"/>
        <w:jc w:val="left"/>
      </w:pPr>
      <w:r>
        <w:t>Quản trị viên chọn tùy chọn "Thêm người dùng mới"</w:t>
      </w:r>
    </w:p>
    <w:p w14:paraId="199EC4BA" w14:textId="77777777" w:rsidR="00B071EE" w:rsidRDefault="00B071EE" w:rsidP="007009AE">
      <w:pPr>
        <w:numPr>
          <w:ilvl w:val="0"/>
          <w:numId w:val="78"/>
        </w:numPr>
        <w:spacing w:before="100" w:beforeAutospacing="1" w:after="100" w:afterAutospacing="1"/>
        <w:jc w:val="left"/>
      </w:pPr>
      <w:r>
        <w:t>Hệ thống hiển thị form tạo tài khoản mới</w:t>
      </w:r>
    </w:p>
    <w:p w14:paraId="7AEDC34C" w14:textId="77777777" w:rsidR="00B071EE" w:rsidRDefault="00B071EE" w:rsidP="007009AE">
      <w:pPr>
        <w:numPr>
          <w:ilvl w:val="0"/>
          <w:numId w:val="78"/>
        </w:numPr>
        <w:spacing w:before="100" w:beforeAutospacing="1" w:after="100" w:afterAutospacing="1"/>
        <w:jc w:val="left"/>
      </w:pPr>
      <w:r>
        <w:t>Quản trị viên nhập thông tin tài khoản: tên đăng nhập, họ tên, email, số điện thoại, vai trò, mật khẩu ban đầu</w:t>
      </w:r>
    </w:p>
    <w:p w14:paraId="0E6A2F80" w14:textId="77777777" w:rsidR="00B071EE" w:rsidRDefault="00B071EE" w:rsidP="007009AE">
      <w:pPr>
        <w:numPr>
          <w:ilvl w:val="0"/>
          <w:numId w:val="78"/>
        </w:numPr>
        <w:spacing w:before="100" w:beforeAutospacing="1" w:after="100" w:afterAutospacing="1"/>
        <w:jc w:val="left"/>
      </w:pPr>
      <w:r>
        <w:t>Quản trị viên nhấn nút "Tạo tài khoản"</w:t>
      </w:r>
    </w:p>
    <w:p w14:paraId="1AAD02C4" w14:textId="77777777" w:rsidR="00B071EE" w:rsidRDefault="00B071EE" w:rsidP="007009AE">
      <w:pPr>
        <w:numPr>
          <w:ilvl w:val="0"/>
          <w:numId w:val="78"/>
        </w:numPr>
        <w:spacing w:before="100" w:beforeAutospacing="1" w:after="100" w:afterAutospacing="1"/>
        <w:jc w:val="left"/>
      </w:pPr>
      <w:r>
        <w:t xml:space="preserve">Hệ thống kiểm tra tính hợp lệ của thông tin: </w:t>
      </w:r>
    </w:p>
    <w:p w14:paraId="7A4FD4B1" w14:textId="77777777" w:rsidR="00B071EE" w:rsidRDefault="00B071EE" w:rsidP="007009AE">
      <w:pPr>
        <w:numPr>
          <w:ilvl w:val="1"/>
          <w:numId w:val="78"/>
        </w:numPr>
        <w:spacing w:before="100" w:beforeAutospacing="1" w:after="100" w:afterAutospacing="1"/>
        <w:jc w:val="left"/>
      </w:pPr>
      <w:r>
        <w:t>Nếu hợp lệ: Hệ thống tạo tài khoản mới và hiển thị thông báo thành công</w:t>
      </w:r>
    </w:p>
    <w:p w14:paraId="639F930B" w14:textId="77777777" w:rsidR="00B071EE" w:rsidRDefault="00B071EE" w:rsidP="007009AE">
      <w:pPr>
        <w:numPr>
          <w:ilvl w:val="1"/>
          <w:numId w:val="78"/>
        </w:numPr>
        <w:spacing w:before="100" w:beforeAutospacing="1" w:after="100" w:afterAutospacing="1"/>
        <w:jc w:val="left"/>
      </w:pPr>
      <w:r>
        <w:t>Nếu không hợp lệ: Hệ thống hiển thị thông báo lỗi và yêu cầu Quản trị viên điều chỉnh lại</w:t>
      </w:r>
    </w:p>
    <w:p w14:paraId="7BD8F9DD" w14:textId="77777777" w:rsidR="00B071EE" w:rsidRDefault="00B071EE" w:rsidP="00B071EE">
      <w:pPr>
        <w:pStyle w:val="Heading3"/>
      </w:pPr>
      <w:bookmarkStart w:id="128" w:name="_Toc196170394"/>
      <w:r>
        <w:t>3.22.3 Yêu cầu chức năng</w:t>
      </w:r>
      <w:bookmarkEnd w:id="128"/>
    </w:p>
    <w:p w14:paraId="4DF69091" w14:textId="77777777" w:rsidR="00B071EE" w:rsidRDefault="00B071EE" w:rsidP="007009AE">
      <w:pPr>
        <w:numPr>
          <w:ilvl w:val="0"/>
          <w:numId w:val="79"/>
        </w:numPr>
        <w:spacing w:before="100" w:beforeAutospacing="1" w:after="100" w:afterAutospacing="1"/>
        <w:jc w:val="left"/>
      </w:pPr>
      <w:r>
        <w:rPr>
          <w:rStyle w:val="Strong"/>
        </w:rPr>
        <w:t>TK-01:</w:t>
      </w:r>
      <w:r>
        <w:t xml:space="preserve"> Hệ thống phải kiểm tra tính duy nhất của tên đăng nhập và email trong hệ thống.</w:t>
      </w:r>
    </w:p>
    <w:p w14:paraId="0714D921" w14:textId="77777777" w:rsidR="00B071EE" w:rsidRDefault="00B071EE" w:rsidP="007009AE">
      <w:pPr>
        <w:numPr>
          <w:ilvl w:val="0"/>
          <w:numId w:val="79"/>
        </w:numPr>
        <w:spacing w:before="100" w:beforeAutospacing="1" w:after="100" w:afterAutospacing="1"/>
        <w:jc w:val="left"/>
      </w:pPr>
      <w:r>
        <w:rPr>
          <w:rStyle w:val="Strong"/>
        </w:rPr>
        <w:t>TK-02:</w:t>
      </w:r>
      <w:r>
        <w:t xml:space="preserve"> Hệ thống phải yêu cầu mật khẩu ban đầu đáp ứng các tiêu chí bảo mật: ít nhất 8 ký tự, bao gồm chữ hoa, chữ thường, số và ký tự đặc biệt.</w:t>
      </w:r>
    </w:p>
    <w:p w14:paraId="45DA8148" w14:textId="77777777" w:rsidR="00B071EE" w:rsidRDefault="00B071EE" w:rsidP="007009AE">
      <w:pPr>
        <w:numPr>
          <w:ilvl w:val="0"/>
          <w:numId w:val="79"/>
        </w:numPr>
        <w:spacing w:before="100" w:beforeAutospacing="1" w:after="100" w:afterAutospacing="1"/>
        <w:jc w:val="left"/>
      </w:pPr>
      <w:r>
        <w:rPr>
          <w:rStyle w:val="Strong"/>
        </w:rPr>
        <w:t>TK-03:</w:t>
      </w:r>
      <w:r>
        <w:t xml:space="preserve"> Hệ thống phải mã hóa mật khẩu trước khi lưu vào cơ sở dữ liệu.</w:t>
      </w:r>
    </w:p>
    <w:p w14:paraId="6A9E8D22" w14:textId="77777777" w:rsidR="00B071EE" w:rsidRDefault="00B071EE" w:rsidP="007009AE">
      <w:pPr>
        <w:numPr>
          <w:ilvl w:val="0"/>
          <w:numId w:val="79"/>
        </w:numPr>
        <w:spacing w:before="100" w:beforeAutospacing="1" w:after="100" w:afterAutospacing="1"/>
        <w:jc w:val="left"/>
      </w:pPr>
      <w:r>
        <w:rPr>
          <w:rStyle w:val="Strong"/>
        </w:rPr>
        <w:t>TK-04:</w:t>
      </w:r>
      <w:r>
        <w:t xml:space="preserve"> Hệ thống phải tự động gửi email thông báo tạo tài khoản thành công đến người dùng mới, kèm theo hướng dẫn đăng nhập và thay đổi mật khẩu.</w:t>
      </w:r>
    </w:p>
    <w:p w14:paraId="5F99335B" w14:textId="77777777" w:rsidR="00B071EE" w:rsidRDefault="00B071EE" w:rsidP="007009AE">
      <w:pPr>
        <w:numPr>
          <w:ilvl w:val="0"/>
          <w:numId w:val="79"/>
        </w:numPr>
        <w:spacing w:before="100" w:beforeAutospacing="1" w:after="100" w:afterAutospacing="1"/>
        <w:jc w:val="left"/>
      </w:pPr>
      <w:r>
        <w:rPr>
          <w:rStyle w:val="Strong"/>
        </w:rPr>
        <w:t>TK-05:</w:t>
      </w:r>
      <w:r>
        <w:t xml:space="preserve"> Hệ thống phải cung cấp tùy chọn chọn vai trò và quyền mặc định cho người dùng mới.</w:t>
      </w:r>
    </w:p>
    <w:p w14:paraId="13541A61" w14:textId="77777777" w:rsidR="00B071EE" w:rsidRDefault="00B071EE" w:rsidP="00B071EE">
      <w:pPr>
        <w:pStyle w:val="Heading2"/>
      </w:pPr>
      <w:bookmarkStart w:id="129" w:name="_Toc196170395"/>
      <w:r>
        <w:t>3.23 Chức năng: Sửa thông tin tài khoản</w:t>
      </w:r>
      <w:bookmarkEnd w:id="129"/>
    </w:p>
    <w:p w14:paraId="1C84B96E" w14:textId="77777777" w:rsidR="00B071EE" w:rsidRDefault="00B071EE" w:rsidP="00B071EE">
      <w:pPr>
        <w:pStyle w:val="Heading3"/>
      </w:pPr>
      <w:bookmarkStart w:id="130" w:name="_Toc196170396"/>
      <w:r>
        <w:t>3.23.1 Mô tả và Mức độ ưu tiên</w:t>
      </w:r>
      <w:bookmarkEnd w:id="130"/>
    </w:p>
    <w:p w14:paraId="2ACA81A9" w14:textId="77777777" w:rsidR="00B071EE" w:rsidRDefault="00B071EE" w:rsidP="00B071EE">
      <w:pPr>
        <w:pStyle w:val="whitespace-pre-wrap"/>
      </w:pPr>
      <w:r>
        <w:rPr>
          <w:rStyle w:val="Strong"/>
        </w:rPr>
        <w:t>Mô tả:</w:t>
      </w:r>
      <w:r>
        <w:t xml:space="preserve"> Chức năng này cho phép Quản trị viên cập nhật thông tin tài khoản người dùng trong hệ thống.</w:t>
      </w:r>
      <w:r>
        <w:br/>
      </w:r>
      <w:r>
        <w:rPr>
          <w:rStyle w:val="Strong"/>
        </w:rPr>
        <w:t>Mức độ ưu tiên:</w:t>
      </w:r>
      <w:r>
        <w:t xml:space="preserve"> Trung bình</w:t>
      </w:r>
    </w:p>
    <w:p w14:paraId="35DCFBEC" w14:textId="77777777" w:rsidR="00B071EE" w:rsidRDefault="00B071EE" w:rsidP="00B071EE">
      <w:pPr>
        <w:pStyle w:val="Heading3"/>
      </w:pPr>
      <w:bookmarkStart w:id="131" w:name="_Toc196170397"/>
      <w:r>
        <w:t>3.23.2 Chuỗi kích thích/phản hồi</w:t>
      </w:r>
      <w:bookmarkEnd w:id="131"/>
    </w:p>
    <w:p w14:paraId="79B96A2B" w14:textId="77777777" w:rsidR="00B071EE" w:rsidRDefault="00B071EE" w:rsidP="007009AE">
      <w:pPr>
        <w:numPr>
          <w:ilvl w:val="0"/>
          <w:numId w:val="80"/>
        </w:numPr>
        <w:spacing w:before="100" w:beforeAutospacing="1" w:after="100" w:afterAutospacing="1"/>
        <w:jc w:val="left"/>
      </w:pPr>
      <w:r>
        <w:t>Quản trị viên đăng nhập vào hệ thống</w:t>
      </w:r>
    </w:p>
    <w:p w14:paraId="592AE0DE" w14:textId="77777777" w:rsidR="00B071EE" w:rsidRDefault="00B071EE" w:rsidP="007009AE">
      <w:pPr>
        <w:numPr>
          <w:ilvl w:val="0"/>
          <w:numId w:val="80"/>
        </w:numPr>
        <w:spacing w:before="100" w:beforeAutospacing="1" w:after="100" w:afterAutospacing="1"/>
        <w:jc w:val="left"/>
      </w:pPr>
      <w:r>
        <w:t>Hệ thống hiển thị trang chức năng của Quản trị viên</w:t>
      </w:r>
    </w:p>
    <w:p w14:paraId="5D017831" w14:textId="77777777" w:rsidR="00B071EE" w:rsidRDefault="00B071EE" w:rsidP="007009AE">
      <w:pPr>
        <w:numPr>
          <w:ilvl w:val="0"/>
          <w:numId w:val="80"/>
        </w:numPr>
        <w:spacing w:before="100" w:beforeAutospacing="1" w:after="100" w:afterAutospacing="1"/>
        <w:jc w:val="left"/>
      </w:pPr>
      <w:r>
        <w:t>Quản trị viên chọn tùy chọn "Quản lý người dùng"</w:t>
      </w:r>
    </w:p>
    <w:p w14:paraId="1C6CDDF3" w14:textId="77777777" w:rsidR="00B071EE" w:rsidRDefault="00B071EE" w:rsidP="007009AE">
      <w:pPr>
        <w:numPr>
          <w:ilvl w:val="0"/>
          <w:numId w:val="80"/>
        </w:numPr>
        <w:spacing w:before="100" w:beforeAutospacing="1" w:after="100" w:afterAutospacing="1"/>
        <w:jc w:val="left"/>
      </w:pPr>
      <w:r>
        <w:t>Hệ thống hiển thị danh sách người dùng</w:t>
      </w:r>
    </w:p>
    <w:p w14:paraId="178B6735" w14:textId="77777777" w:rsidR="00B071EE" w:rsidRDefault="00B071EE" w:rsidP="007009AE">
      <w:pPr>
        <w:numPr>
          <w:ilvl w:val="0"/>
          <w:numId w:val="80"/>
        </w:numPr>
        <w:spacing w:before="100" w:beforeAutospacing="1" w:after="100" w:afterAutospacing="1"/>
        <w:jc w:val="left"/>
      </w:pPr>
      <w:r>
        <w:t>Quản trị viên chọn người dùng cần cập nhật thông tin</w:t>
      </w:r>
    </w:p>
    <w:p w14:paraId="5A030B02" w14:textId="77777777" w:rsidR="00B071EE" w:rsidRDefault="00B071EE" w:rsidP="007009AE">
      <w:pPr>
        <w:numPr>
          <w:ilvl w:val="0"/>
          <w:numId w:val="80"/>
        </w:numPr>
        <w:spacing w:before="100" w:beforeAutospacing="1" w:after="100" w:afterAutospacing="1"/>
        <w:jc w:val="left"/>
      </w:pPr>
      <w:r>
        <w:t>Hệ thống hiển thị form thông tin hiện tại của người dùng</w:t>
      </w:r>
    </w:p>
    <w:p w14:paraId="41CA32C1" w14:textId="77777777" w:rsidR="00B071EE" w:rsidRDefault="00B071EE" w:rsidP="007009AE">
      <w:pPr>
        <w:numPr>
          <w:ilvl w:val="0"/>
          <w:numId w:val="80"/>
        </w:numPr>
        <w:spacing w:before="100" w:beforeAutospacing="1" w:after="100" w:afterAutospacing="1"/>
        <w:jc w:val="left"/>
      </w:pPr>
      <w:r>
        <w:t>Quản trị viên thay đổi thông tin cần cập nhật: họ tên, email, số điện thoại, vai trò, trạng thái</w:t>
      </w:r>
    </w:p>
    <w:p w14:paraId="0509E697" w14:textId="77777777" w:rsidR="00B071EE" w:rsidRDefault="00B071EE" w:rsidP="007009AE">
      <w:pPr>
        <w:numPr>
          <w:ilvl w:val="0"/>
          <w:numId w:val="80"/>
        </w:numPr>
        <w:spacing w:before="100" w:beforeAutospacing="1" w:after="100" w:afterAutospacing="1"/>
        <w:jc w:val="left"/>
      </w:pPr>
      <w:r>
        <w:t>Quản trị viên nhấn nút "Lưu thay đổi"</w:t>
      </w:r>
    </w:p>
    <w:p w14:paraId="67DFE57A" w14:textId="77777777" w:rsidR="00B071EE" w:rsidRDefault="00B071EE" w:rsidP="007009AE">
      <w:pPr>
        <w:numPr>
          <w:ilvl w:val="0"/>
          <w:numId w:val="80"/>
        </w:numPr>
        <w:spacing w:before="100" w:beforeAutospacing="1" w:after="100" w:afterAutospacing="1"/>
        <w:jc w:val="left"/>
      </w:pPr>
      <w:r>
        <w:t xml:space="preserve">Hệ thống kiểm tra tính hợp lệ của thông tin: </w:t>
      </w:r>
    </w:p>
    <w:p w14:paraId="1373631F" w14:textId="77777777" w:rsidR="00B071EE" w:rsidRDefault="00B071EE" w:rsidP="007009AE">
      <w:pPr>
        <w:numPr>
          <w:ilvl w:val="1"/>
          <w:numId w:val="80"/>
        </w:numPr>
        <w:spacing w:before="100" w:beforeAutospacing="1" w:after="100" w:afterAutospacing="1"/>
        <w:jc w:val="left"/>
      </w:pPr>
      <w:r>
        <w:t>Nếu hợp lệ: Hệ thống cập nhật thông tin và hiển thị thông báo thành công</w:t>
      </w:r>
    </w:p>
    <w:p w14:paraId="4CAE6205" w14:textId="77777777" w:rsidR="00B071EE" w:rsidRDefault="00B071EE" w:rsidP="007009AE">
      <w:pPr>
        <w:numPr>
          <w:ilvl w:val="1"/>
          <w:numId w:val="80"/>
        </w:numPr>
        <w:spacing w:before="100" w:beforeAutospacing="1" w:after="100" w:afterAutospacing="1"/>
        <w:jc w:val="left"/>
      </w:pPr>
      <w:r>
        <w:t>Nếu không hợp lệ: Hệ thống hiển thị thông báo lỗi và yêu cầu Quản trị viên điều chỉnh lại</w:t>
      </w:r>
    </w:p>
    <w:p w14:paraId="58F337C6" w14:textId="77777777" w:rsidR="00B071EE" w:rsidRDefault="00B071EE" w:rsidP="00B071EE">
      <w:pPr>
        <w:pStyle w:val="Heading3"/>
      </w:pPr>
      <w:bookmarkStart w:id="132" w:name="_Toc196170398"/>
      <w:r>
        <w:t>3.23.3 Yêu cầu chức năng</w:t>
      </w:r>
      <w:bookmarkEnd w:id="132"/>
    </w:p>
    <w:p w14:paraId="05AF9E98" w14:textId="77777777" w:rsidR="00B071EE" w:rsidRDefault="00B071EE" w:rsidP="007009AE">
      <w:pPr>
        <w:numPr>
          <w:ilvl w:val="0"/>
          <w:numId w:val="81"/>
        </w:numPr>
        <w:spacing w:before="100" w:beforeAutospacing="1" w:after="100" w:afterAutospacing="1"/>
        <w:jc w:val="left"/>
      </w:pPr>
      <w:r>
        <w:rPr>
          <w:rStyle w:val="Strong"/>
        </w:rPr>
        <w:t>STK-01:</w:t>
      </w:r>
      <w:r>
        <w:t xml:space="preserve"> Hệ thống phải hiển thị đầy đủ thông tin hiện tại của người dùng, bao gồm: tên đăng nhập, họ tên, email, số điện thoại, vai trò, trạng thái.</w:t>
      </w:r>
    </w:p>
    <w:p w14:paraId="3D63E3C4" w14:textId="77777777" w:rsidR="00B071EE" w:rsidRDefault="00B071EE" w:rsidP="007009AE">
      <w:pPr>
        <w:numPr>
          <w:ilvl w:val="0"/>
          <w:numId w:val="81"/>
        </w:numPr>
        <w:spacing w:before="100" w:beforeAutospacing="1" w:after="100" w:afterAutospacing="1"/>
        <w:jc w:val="left"/>
      </w:pPr>
      <w:r>
        <w:rPr>
          <w:rStyle w:val="Strong"/>
        </w:rPr>
        <w:t>STK-02:</w:t>
      </w:r>
      <w:r>
        <w:t xml:space="preserve"> Hệ thống phải kiểm tra tính duy nhất của email khi cập nhật.</w:t>
      </w:r>
    </w:p>
    <w:p w14:paraId="3C25B909" w14:textId="77777777" w:rsidR="00B071EE" w:rsidRDefault="00B071EE" w:rsidP="007009AE">
      <w:pPr>
        <w:numPr>
          <w:ilvl w:val="0"/>
          <w:numId w:val="81"/>
        </w:numPr>
        <w:spacing w:before="100" w:beforeAutospacing="1" w:after="100" w:afterAutospacing="1"/>
        <w:jc w:val="left"/>
      </w:pPr>
      <w:r>
        <w:rPr>
          <w:rStyle w:val="Strong"/>
        </w:rPr>
        <w:t>STK-03:</w:t>
      </w:r>
      <w:r>
        <w:t xml:space="preserve"> Hệ thống phải cho phép Quản trị viên thay đổi trạng thái tài khoản (Kích hoạt/Vô hiệu hóa).</w:t>
      </w:r>
    </w:p>
    <w:p w14:paraId="0E385827" w14:textId="77777777" w:rsidR="00B071EE" w:rsidRDefault="00B071EE" w:rsidP="007009AE">
      <w:pPr>
        <w:numPr>
          <w:ilvl w:val="0"/>
          <w:numId w:val="81"/>
        </w:numPr>
        <w:spacing w:before="100" w:beforeAutospacing="1" w:after="100" w:afterAutospacing="1"/>
        <w:jc w:val="left"/>
      </w:pPr>
      <w:r>
        <w:rPr>
          <w:rStyle w:val="Strong"/>
        </w:rPr>
        <w:t>STK-04:</w:t>
      </w:r>
      <w:r>
        <w:t xml:space="preserve"> Hệ thống phải ghi lại lịch sử thay đổi thông tin tài khoản, bao gồm Quản trị viên thực hiện, thời gian thay đổi, nội dung thay đổi.</w:t>
      </w:r>
    </w:p>
    <w:p w14:paraId="229A8764" w14:textId="77777777" w:rsidR="00B071EE" w:rsidRDefault="00B071EE" w:rsidP="007009AE">
      <w:pPr>
        <w:numPr>
          <w:ilvl w:val="0"/>
          <w:numId w:val="81"/>
        </w:numPr>
        <w:spacing w:before="100" w:beforeAutospacing="1" w:after="100" w:afterAutospacing="1"/>
        <w:jc w:val="left"/>
      </w:pPr>
      <w:r>
        <w:rPr>
          <w:rStyle w:val="Strong"/>
        </w:rPr>
        <w:t>STK-05:</w:t>
      </w:r>
      <w:r>
        <w:t xml:space="preserve"> Hệ thống phải gửi email thông báo thay đổi thông tin cho người dùng bị ảnh hưởng.</w:t>
      </w:r>
    </w:p>
    <w:p w14:paraId="1D48DC26" w14:textId="77777777" w:rsidR="00B071EE" w:rsidRDefault="00B071EE" w:rsidP="00B071EE">
      <w:pPr>
        <w:pStyle w:val="Heading2"/>
      </w:pPr>
      <w:bookmarkStart w:id="133" w:name="_Toc196170399"/>
      <w:r>
        <w:t>3.24 Chức năng: Xóa tài khoản</w:t>
      </w:r>
      <w:bookmarkEnd w:id="133"/>
    </w:p>
    <w:p w14:paraId="0F3268F6" w14:textId="77777777" w:rsidR="00B071EE" w:rsidRDefault="00B071EE" w:rsidP="00B071EE">
      <w:pPr>
        <w:pStyle w:val="Heading3"/>
      </w:pPr>
      <w:bookmarkStart w:id="134" w:name="_Toc196170400"/>
      <w:r>
        <w:t>3.24.1 Mô tả và Mức độ ưu tiên</w:t>
      </w:r>
      <w:bookmarkEnd w:id="134"/>
    </w:p>
    <w:p w14:paraId="1BF15FF7" w14:textId="77777777" w:rsidR="00B071EE" w:rsidRDefault="00B071EE" w:rsidP="00B071EE">
      <w:pPr>
        <w:pStyle w:val="whitespace-pre-wrap"/>
      </w:pPr>
      <w:r>
        <w:rPr>
          <w:rStyle w:val="Strong"/>
        </w:rPr>
        <w:t>Mô tả:</w:t>
      </w:r>
      <w:r>
        <w:t xml:space="preserve"> Chức năng này cho phép Quản trị viên xóa tài khoản người dùng khỏi hệ thống.</w:t>
      </w:r>
      <w:r>
        <w:br/>
      </w:r>
      <w:r>
        <w:rPr>
          <w:rStyle w:val="Strong"/>
        </w:rPr>
        <w:t>Mức độ ưu tiên:</w:t>
      </w:r>
      <w:r>
        <w:t xml:space="preserve"> Trung bình</w:t>
      </w:r>
    </w:p>
    <w:p w14:paraId="15FB3BDC" w14:textId="77777777" w:rsidR="00B071EE" w:rsidRDefault="00B071EE" w:rsidP="00B071EE">
      <w:pPr>
        <w:pStyle w:val="Heading3"/>
      </w:pPr>
      <w:bookmarkStart w:id="135" w:name="_Toc196170401"/>
      <w:r>
        <w:t>3.24.2 Chuỗi kích thích/phản hồi</w:t>
      </w:r>
      <w:bookmarkEnd w:id="135"/>
    </w:p>
    <w:p w14:paraId="62341214" w14:textId="77777777" w:rsidR="00B071EE" w:rsidRDefault="00B071EE" w:rsidP="007009AE">
      <w:pPr>
        <w:numPr>
          <w:ilvl w:val="0"/>
          <w:numId w:val="82"/>
        </w:numPr>
        <w:spacing w:before="100" w:beforeAutospacing="1" w:after="100" w:afterAutospacing="1"/>
        <w:jc w:val="left"/>
      </w:pPr>
      <w:r>
        <w:t>Quản trị viên đăng nhập vào hệ thống</w:t>
      </w:r>
    </w:p>
    <w:p w14:paraId="02A67B16" w14:textId="77777777" w:rsidR="00B071EE" w:rsidRDefault="00B071EE" w:rsidP="007009AE">
      <w:pPr>
        <w:numPr>
          <w:ilvl w:val="0"/>
          <w:numId w:val="82"/>
        </w:numPr>
        <w:spacing w:before="100" w:beforeAutospacing="1" w:after="100" w:afterAutospacing="1"/>
        <w:jc w:val="left"/>
      </w:pPr>
      <w:r>
        <w:t>Hệ thống hiển thị trang chức năng của Quản trị viên</w:t>
      </w:r>
    </w:p>
    <w:p w14:paraId="47CCAB19" w14:textId="77777777" w:rsidR="00B071EE" w:rsidRDefault="00B071EE" w:rsidP="007009AE">
      <w:pPr>
        <w:numPr>
          <w:ilvl w:val="0"/>
          <w:numId w:val="82"/>
        </w:numPr>
        <w:spacing w:before="100" w:beforeAutospacing="1" w:after="100" w:afterAutospacing="1"/>
        <w:jc w:val="left"/>
      </w:pPr>
      <w:r>
        <w:t>Quản trị viên chọn tùy chọn "Quản lý người dùng"</w:t>
      </w:r>
    </w:p>
    <w:p w14:paraId="11CCA917" w14:textId="77777777" w:rsidR="00B071EE" w:rsidRDefault="00B071EE" w:rsidP="007009AE">
      <w:pPr>
        <w:numPr>
          <w:ilvl w:val="0"/>
          <w:numId w:val="82"/>
        </w:numPr>
        <w:spacing w:before="100" w:beforeAutospacing="1" w:after="100" w:afterAutospacing="1"/>
        <w:jc w:val="left"/>
      </w:pPr>
      <w:r>
        <w:t>Hệ thống hiển thị danh sách người dùng</w:t>
      </w:r>
    </w:p>
    <w:p w14:paraId="737F9B03" w14:textId="77777777" w:rsidR="00B071EE" w:rsidRDefault="00B071EE" w:rsidP="007009AE">
      <w:pPr>
        <w:numPr>
          <w:ilvl w:val="0"/>
          <w:numId w:val="82"/>
        </w:numPr>
        <w:spacing w:before="100" w:beforeAutospacing="1" w:after="100" w:afterAutospacing="1"/>
        <w:jc w:val="left"/>
      </w:pPr>
      <w:r>
        <w:t>Quản trị viên chọn người dùng cần xóa</w:t>
      </w:r>
    </w:p>
    <w:p w14:paraId="016AC31F" w14:textId="77777777" w:rsidR="00B071EE" w:rsidRDefault="00B071EE" w:rsidP="007009AE">
      <w:pPr>
        <w:numPr>
          <w:ilvl w:val="0"/>
          <w:numId w:val="82"/>
        </w:numPr>
        <w:spacing w:before="100" w:beforeAutospacing="1" w:after="100" w:afterAutospacing="1"/>
        <w:jc w:val="left"/>
      </w:pPr>
      <w:r>
        <w:t>Quản trị viên nhấn nút "Xóa tài khoản"</w:t>
      </w:r>
    </w:p>
    <w:p w14:paraId="77CC27A4" w14:textId="77777777" w:rsidR="00B071EE" w:rsidRDefault="00B071EE" w:rsidP="007009AE">
      <w:pPr>
        <w:numPr>
          <w:ilvl w:val="0"/>
          <w:numId w:val="82"/>
        </w:numPr>
        <w:spacing w:before="100" w:beforeAutospacing="1" w:after="100" w:afterAutospacing="1"/>
        <w:jc w:val="left"/>
      </w:pPr>
      <w:r>
        <w:t>Hệ thống hiển thị hộp thoại xác nhận xóa</w:t>
      </w:r>
    </w:p>
    <w:p w14:paraId="6E19C54C" w14:textId="77777777" w:rsidR="00B071EE" w:rsidRDefault="00B071EE" w:rsidP="007009AE">
      <w:pPr>
        <w:numPr>
          <w:ilvl w:val="0"/>
          <w:numId w:val="82"/>
        </w:numPr>
        <w:spacing w:before="100" w:beforeAutospacing="1" w:after="100" w:afterAutospacing="1"/>
        <w:jc w:val="left"/>
      </w:pPr>
      <w:r>
        <w:t>Quản trị viên xác nhận xóa tài khoản</w:t>
      </w:r>
    </w:p>
    <w:p w14:paraId="6DB2F09D" w14:textId="77777777" w:rsidR="00B071EE" w:rsidRDefault="00B071EE" w:rsidP="007009AE">
      <w:pPr>
        <w:numPr>
          <w:ilvl w:val="0"/>
          <w:numId w:val="82"/>
        </w:numPr>
        <w:spacing w:before="100" w:beforeAutospacing="1" w:after="100" w:afterAutospacing="1"/>
        <w:jc w:val="left"/>
      </w:pPr>
      <w:r>
        <w:t xml:space="preserve">Hệ thống kiểm tra tính hợp lệ của yêu cầu xóa: </w:t>
      </w:r>
    </w:p>
    <w:p w14:paraId="04C5A88E" w14:textId="77777777" w:rsidR="00B071EE" w:rsidRDefault="00B071EE" w:rsidP="007009AE">
      <w:pPr>
        <w:numPr>
          <w:ilvl w:val="1"/>
          <w:numId w:val="82"/>
        </w:numPr>
        <w:spacing w:before="100" w:beforeAutospacing="1" w:after="100" w:afterAutospacing="1"/>
        <w:jc w:val="left"/>
      </w:pPr>
      <w:r>
        <w:t>Nếu hợp lệ: Hệ thống xóa tài khoản (hoặc đánh dấu xóa) và hiển thị thông báo thành công</w:t>
      </w:r>
    </w:p>
    <w:p w14:paraId="2DE00A42" w14:textId="77777777" w:rsidR="00B071EE" w:rsidRDefault="00B071EE" w:rsidP="007009AE">
      <w:pPr>
        <w:numPr>
          <w:ilvl w:val="1"/>
          <w:numId w:val="82"/>
        </w:numPr>
        <w:spacing w:before="100" w:beforeAutospacing="1" w:after="100" w:afterAutospacing="1"/>
        <w:jc w:val="left"/>
      </w:pPr>
      <w:r>
        <w:t>Nếu không hợp lệ: Hệ thống hiển thị thông báo lỗi và lý do không thể xóa</w:t>
      </w:r>
    </w:p>
    <w:p w14:paraId="06F64213" w14:textId="77777777" w:rsidR="00B071EE" w:rsidRDefault="00B071EE" w:rsidP="00B071EE">
      <w:pPr>
        <w:pStyle w:val="Heading3"/>
      </w:pPr>
      <w:bookmarkStart w:id="136" w:name="_Toc196170402"/>
      <w:r>
        <w:t>3.24.3 Yêu cầu chức năng</w:t>
      </w:r>
      <w:bookmarkEnd w:id="136"/>
    </w:p>
    <w:p w14:paraId="305179F1" w14:textId="77777777" w:rsidR="00B071EE" w:rsidRDefault="00B071EE" w:rsidP="007009AE">
      <w:pPr>
        <w:numPr>
          <w:ilvl w:val="0"/>
          <w:numId w:val="83"/>
        </w:numPr>
        <w:spacing w:before="100" w:beforeAutospacing="1" w:after="100" w:afterAutospacing="1"/>
        <w:jc w:val="left"/>
      </w:pPr>
      <w:r>
        <w:rPr>
          <w:rStyle w:val="Strong"/>
        </w:rPr>
        <w:t>XTK-01:</w:t>
      </w:r>
      <w:r>
        <w:t xml:space="preserve"> Hệ thống phải hiển thị cảnh báo và yêu cầu xác nhận trước khi xóa tài khoản.</w:t>
      </w:r>
    </w:p>
    <w:p w14:paraId="40BFDE61" w14:textId="77777777" w:rsidR="00B071EE" w:rsidRDefault="00B071EE" w:rsidP="007009AE">
      <w:pPr>
        <w:numPr>
          <w:ilvl w:val="0"/>
          <w:numId w:val="83"/>
        </w:numPr>
        <w:spacing w:before="100" w:beforeAutospacing="1" w:after="100" w:afterAutospacing="1"/>
        <w:jc w:val="left"/>
      </w:pPr>
      <w:r>
        <w:rPr>
          <w:rStyle w:val="Strong"/>
        </w:rPr>
        <w:t>XTK-02:</w:t>
      </w:r>
      <w:r>
        <w:t xml:space="preserve"> Hệ thống phải kiểm tra các ràng buộc liên quan đến tài khoản cần xóa, đảm bảo không ảnh hưởng đến dữ liệu khác trong hệ thống.</w:t>
      </w:r>
    </w:p>
    <w:p w14:paraId="1BC30230" w14:textId="77777777" w:rsidR="00B071EE" w:rsidRDefault="00B071EE" w:rsidP="007009AE">
      <w:pPr>
        <w:numPr>
          <w:ilvl w:val="0"/>
          <w:numId w:val="83"/>
        </w:numPr>
        <w:spacing w:before="100" w:beforeAutospacing="1" w:after="100" w:afterAutospacing="1"/>
        <w:jc w:val="left"/>
      </w:pPr>
      <w:r>
        <w:rPr>
          <w:rStyle w:val="Strong"/>
        </w:rPr>
        <w:t>XTK-03:</w:t>
      </w:r>
      <w:r>
        <w:t xml:space="preserve"> Hệ thống phải thực hiện "soft delete" (đánh dấu xóa) thay vì xóa hoàn toàn tài khoản khỏi cơ sở dữ liệu.</w:t>
      </w:r>
    </w:p>
    <w:p w14:paraId="2337A1D6" w14:textId="77777777" w:rsidR="00B071EE" w:rsidRDefault="00B071EE" w:rsidP="007009AE">
      <w:pPr>
        <w:numPr>
          <w:ilvl w:val="0"/>
          <w:numId w:val="83"/>
        </w:numPr>
        <w:spacing w:before="100" w:beforeAutospacing="1" w:after="100" w:afterAutospacing="1"/>
        <w:jc w:val="left"/>
      </w:pPr>
      <w:r>
        <w:rPr>
          <w:rStyle w:val="Strong"/>
        </w:rPr>
        <w:t>XTK-04:</w:t>
      </w:r>
      <w:r>
        <w:t xml:space="preserve"> Hệ thống phải ghi lại thông tin về việc xóa tài khoản, bao gồm: Quản trị viên thực hiện, thời gian xóa, người dùng bị xóa.</w:t>
      </w:r>
    </w:p>
    <w:p w14:paraId="284863A3" w14:textId="77777777" w:rsidR="00B071EE" w:rsidRDefault="00B071EE" w:rsidP="007009AE">
      <w:pPr>
        <w:numPr>
          <w:ilvl w:val="0"/>
          <w:numId w:val="83"/>
        </w:numPr>
        <w:spacing w:before="100" w:beforeAutospacing="1" w:after="100" w:afterAutospacing="1"/>
        <w:jc w:val="left"/>
      </w:pPr>
      <w:r>
        <w:rPr>
          <w:rStyle w:val="Strong"/>
        </w:rPr>
        <w:t>XTK-05:</w:t>
      </w:r>
      <w:r>
        <w:t xml:space="preserve"> Hệ thống không cho phép xóa tài khoản Quản trị viên cuối cùng của hệ thống.</w:t>
      </w:r>
    </w:p>
    <w:p w14:paraId="7C233655" w14:textId="77777777" w:rsidR="00B071EE" w:rsidRDefault="00B071EE" w:rsidP="00B071EE">
      <w:pPr>
        <w:pStyle w:val="Heading2"/>
      </w:pPr>
      <w:bookmarkStart w:id="137" w:name="_Toc196170403"/>
      <w:r>
        <w:t>3.25 Chức năng: Thay đổi mật khẩu</w:t>
      </w:r>
      <w:bookmarkEnd w:id="137"/>
    </w:p>
    <w:p w14:paraId="6DE85E13" w14:textId="77777777" w:rsidR="00B071EE" w:rsidRDefault="00B071EE" w:rsidP="00B071EE">
      <w:pPr>
        <w:pStyle w:val="Heading3"/>
      </w:pPr>
      <w:bookmarkStart w:id="138" w:name="_Toc196170404"/>
      <w:r>
        <w:t>3.25.1 Mô tả và Mức độ ưu tiên</w:t>
      </w:r>
      <w:bookmarkEnd w:id="138"/>
    </w:p>
    <w:p w14:paraId="066E0135" w14:textId="77777777" w:rsidR="00B071EE" w:rsidRDefault="00B071EE" w:rsidP="00B071EE">
      <w:pPr>
        <w:pStyle w:val="whitespace-pre-wrap"/>
      </w:pPr>
      <w:r>
        <w:rPr>
          <w:rStyle w:val="Strong"/>
        </w:rPr>
        <w:t>Mô tả:</w:t>
      </w:r>
      <w:r>
        <w:t xml:space="preserve"> Chức năng này cho phép Quản trị viên thay đổi mật khẩu của tài khoản người dùng trong hệ thống.</w:t>
      </w:r>
      <w:r>
        <w:br/>
      </w:r>
      <w:r>
        <w:rPr>
          <w:rStyle w:val="Strong"/>
        </w:rPr>
        <w:t>Mức độ ưu tiên:</w:t>
      </w:r>
      <w:r>
        <w:t xml:space="preserve"> Cao</w:t>
      </w:r>
    </w:p>
    <w:p w14:paraId="4530FCEF" w14:textId="77777777" w:rsidR="00B071EE" w:rsidRDefault="00B071EE" w:rsidP="00B071EE">
      <w:pPr>
        <w:pStyle w:val="Heading3"/>
      </w:pPr>
      <w:bookmarkStart w:id="139" w:name="_Toc196170405"/>
      <w:r>
        <w:t>3.25.2 Chuỗi kích thích/phản hồi</w:t>
      </w:r>
      <w:bookmarkEnd w:id="139"/>
    </w:p>
    <w:p w14:paraId="03643CE3" w14:textId="77777777" w:rsidR="00B071EE" w:rsidRDefault="00B071EE" w:rsidP="007009AE">
      <w:pPr>
        <w:numPr>
          <w:ilvl w:val="0"/>
          <w:numId w:val="84"/>
        </w:numPr>
        <w:spacing w:before="100" w:beforeAutospacing="1" w:after="100" w:afterAutospacing="1"/>
        <w:jc w:val="left"/>
      </w:pPr>
      <w:r>
        <w:t>Quản trị viên đăng nhập vào hệ thống</w:t>
      </w:r>
    </w:p>
    <w:p w14:paraId="37807EB2" w14:textId="77777777" w:rsidR="00B071EE" w:rsidRDefault="00B071EE" w:rsidP="007009AE">
      <w:pPr>
        <w:numPr>
          <w:ilvl w:val="0"/>
          <w:numId w:val="84"/>
        </w:numPr>
        <w:spacing w:before="100" w:beforeAutospacing="1" w:after="100" w:afterAutospacing="1"/>
        <w:jc w:val="left"/>
      </w:pPr>
      <w:r>
        <w:t>Hệ thống hiển thị trang chức năng của Quản trị viên</w:t>
      </w:r>
    </w:p>
    <w:p w14:paraId="57894F46" w14:textId="77777777" w:rsidR="00B071EE" w:rsidRDefault="00B071EE" w:rsidP="007009AE">
      <w:pPr>
        <w:numPr>
          <w:ilvl w:val="0"/>
          <w:numId w:val="84"/>
        </w:numPr>
        <w:spacing w:before="100" w:beforeAutospacing="1" w:after="100" w:afterAutospacing="1"/>
        <w:jc w:val="left"/>
      </w:pPr>
      <w:r>
        <w:t>Quản trị viên chọn tùy chọn "Quản lý người dùng"</w:t>
      </w:r>
    </w:p>
    <w:p w14:paraId="49B31DC0" w14:textId="77777777" w:rsidR="00B071EE" w:rsidRDefault="00B071EE" w:rsidP="007009AE">
      <w:pPr>
        <w:numPr>
          <w:ilvl w:val="0"/>
          <w:numId w:val="84"/>
        </w:numPr>
        <w:spacing w:before="100" w:beforeAutospacing="1" w:after="100" w:afterAutospacing="1"/>
        <w:jc w:val="left"/>
      </w:pPr>
      <w:r>
        <w:t>Hệ thống hiển thị danh sách người dùng</w:t>
      </w:r>
    </w:p>
    <w:p w14:paraId="7789291C" w14:textId="77777777" w:rsidR="00B071EE" w:rsidRDefault="00B071EE" w:rsidP="007009AE">
      <w:pPr>
        <w:numPr>
          <w:ilvl w:val="0"/>
          <w:numId w:val="84"/>
        </w:numPr>
        <w:spacing w:before="100" w:beforeAutospacing="1" w:after="100" w:afterAutospacing="1"/>
        <w:jc w:val="left"/>
      </w:pPr>
      <w:r>
        <w:t>Quản trị viên chọn người dùng cần thay đổi mật khẩu</w:t>
      </w:r>
    </w:p>
    <w:p w14:paraId="63FB199F" w14:textId="77777777" w:rsidR="00B071EE" w:rsidRDefault="00B071EE" w:rsidP="007009AE">
      <w:pPr>
        <w:numPr>
          <w:ilvl w:val="0"/>
          <w:numId w:val="84"/>
        </w:numPr>
        <w:spacing w:before="100" w:beforeAutospacing="1" w:after="100" w:afterAutospacing="1"/>
        <w:jc w:val="left"/>
      </w:pPr>
      <w:r>
        <w:t>Quản trị viên chọn tùy chọn "Đặt lại mật khẩu"</w:t>
      </w:r>
    </w:p>
    <w:p w14:paraId="3312CBBE" w14:textId="77777777" w:rsidR="00B071EE" w:rsidRDefault="00B071EE" w:rsidP="007009AE">
      <w:pPr>
        <w:numPr>
          <w:ilvl w:val="0"/>
          <w:numId w:val="84"/>
        </w:numPr>
        <w:spacing w:before="100" w:beforeAutospacing="1" w:after="100" w:afterAutospacing="1"/>
        <w:jc w:val="left"/>
      </w:pPr>
      <w:r>
        <w:t>Hệ thống hiển thị form đặt lại mật khẩu</w:t>
      </w:r>
    </w:p>
    <w:p w14:paraId="731F0FD6" w14:textId="77777777" w:rsidR="00B071EE" w:rsidRDefault="00B071EE" w:rsidP="007009AE">
      <w:pPr>
        <w:numPr>
          <w:ilvl w:val="0"/>
          <w:numId w:val="84"/>
        </w:numPr>
        <w:spacing w:before="100" w:beforeAutospacing="1" w:after="100" w:afterAutospacing="1"/>
        <w:jc w:val="left"/>
      </w:pPr>
      <w:r>
        <w:t xml:space="preserve">Quản trị viên có thể chọn một trong hai tùy chọn: </w:t>
      </w:r>
    </w:p>
    <w:p w14:paraId="09AF8074" w14:textId="77777777" w:rsidR="00B071EE" w:rsidRDefault="00B071EE" w:rsidP="007009AE">
      <w:pPr>
        <w:numPr>
          <w:ilvl w:val="1"/>
          <w:numId w:val="84"/>
        </w:numPr>
        <w:spacing w:before="100" w:beforeAutospacing="1" w:after="100" w:afterAutospacing="1"/>
        <w:jc w:val="left"/>
      </w:pPr>
      <w:r>
        <w:t>Nhập mật khẩu mới</w:t>
      </w:r>
    </w:p>
    <w:p w14:paraId="2CDF916C" w14:textId="77777777" w:rsidR="00B071EE" w:rsidRDefault="00B071EE" w:rsidP="007009AE">
      <w:pPr>
        <w:numPr>
          <w:ilvl w:val="1"/>
          <w:numId w:val="84"/>
        </w:numPr>
        <w:spacing w:before="100" w:beforeAutospacing="1" w:after="100" w:afterAutospacing="1"/>
        <w:jc w:val="left"/>
      </w:pPr>
      <w:r>
        <w:t>Tạo mật khẩu ngẫu nhiên</w:t>
      </w:r>
    </w:p>
    <w:p w14:paraId="17DAA751" w14:textId="77777777" w:rsidR="00B071EE" w:rsidRDefault="00B071EE" w:rsidP="007009AE">
      <w:pPr>
        <w:numPr>
          <w:ilvl w:val="0"/>
          <w:numId w:val="84"/>
        </w:numPr>
        <w:spacing w:before="100" w:beforeAutospacing="1" w:after="100" w:afterAutospacing="1"/>
        <w:jc w:val="left"/>
      </w:pPr>
      <w:r>
        <w:t>Quản trị viên nhấn nút "Lưu thay đổi"</w:t>
      </w:r>
    </w:p>
    <w:p w14:paraId="3A51820D" w14:textId="77777777" w:rsidR="00B071EE" w:rsidRDefault="00B071EE" w:rsidP="007009AE">
      <w:pPr>
        <w:numPr>
          <w:ilvl w:val="0"/>
          <w:numId w:val="84"/>
        </w:numPr>
        <w:spacing w:before="100" w:beforeAutospacing="1" w:after="100" w:afterAutospacing="1"/>
        <w:jc w:val="left"/>
      </w:pPr>
      <w:r>
        <w:t xml:space="preserve">Hệ thống kiểm tra tính hợp lệ của mật khẩu mới: </w:t>
      </w:r>
    </w:p>
    <w:p w14:paraId="63F70C54" w14:textId="77777777" w:rsidR="00B071EE" w:rsidRDefault="00B071EE" w:rsidP="007009AE">
      <w:pPr>
        <w:numPr>
          <w:ilvl w:val="1"/>
          <w:numId w:val="84"/>
        </w:numPr>
        <w:spacing w:before="100" w:beforeAutospacing="1" w:after="100" w:afterAutospacing="1"/>
        <w:jc w:val="left"/>
      </w:pPr>
      <w:r>
        <w:t>Nếu hợp lệ: Hệ thống cập nhật mật khẩu và hiển thị thông báo thành công</w:t>
      </w:r>
    </w:p>
    <w:p w14:paraId="17A0EA07" w14:textId="77777777" w:rsidR="00B071EE" w:rsidRDefault="00B071EE" w:rsidP="007009AE">
      <w:pPr>
        <w:numPr>
          <w:ilvl w:val="1"/>
          <w:numId w:val="84"/>
        </w:numPr>
        <w:spacing w:before="100" w:beforeAutospacing="1" w:after="100" w:afterAutospacing="1"/>
        <w:jc w:val="left"/>
      </w:pPr>
      <w:r>
        <w:t>Nếu không hợp lệ: Hệ thống hiển thị thông báo lỗi và yêu cầu Quản trị viên nhập lại</w:t>
      </w:r>
    </w:p>
    <w:p w14:paraId="133EDD85" w14:textId="77777777" w:rsidR="00B071EE" w:rsidRDefault="00B071EE" w:rsidP="00B071EE">
      <w:pPr>
        <w:pStyle w:val="Heading3"/>
      </w:pPr>
      <w:bookmarkStart w:id="140" w:name="_Toc196170406"/>
      <w:r>
        <w:t>3.25.3 Yêu cầu chức năng</w:t>
      </w:r>
      <w:bookmarkEnd w:id="140"/>
    </w:p>
    <w:p w14:paraId="6DC4FC06" w14:textId="77777777" w:rsidR="00B071EE" w:rsidRDefault="00B071EE" w:rsidP="007009AE">
      <w:pPr>
        <w:numPr>
          <w:ilvl w:val="0"/>
          <w:numId w:val="85"/>
        </w:numPr>
        <w:spacing w:before="100" w:beforeAutospacing="1" w:after="100" w:afterAutospacing="1"/>
        <w:jc w:val="left"/>
      </w:pPr>
      <w:r>
        <w:rPr>
          <w:rStyle w:val="Strong"/>
        </w:rPr>
        <w:t>MK-01:</w:t>
      </w:r>
      <w:r>
        <w:t xml:space="preserve"> Hệ thống phải kiểm tra mật khẩu mới đáp ứng các tiêu chí bảo mật: ít nhất 8 ký tự, bao gồm chữ hoa, chữ thường, số và ký tự đặc biệt.</w:t>
      </w:r>
    </w:p>
    <w:p w14:paraId="390561AC" w14:textId="77777777" w:rsidR="00B071EE" w:rsidRDefault="00B071EE" w:rsidP="007009AE">
      <w:pPr>
        <w:numPr>
          <w:ilvl w:val="0"/>
          <w:numId w:val="85"/>
        </w:numPr>
        <w:spacing w:before="100" w:beforeAutospacing="1" w:after="100" w:afterAutospacing="1"/>
        <w:jc w:val="left"/>
      </w:pPr>
      <w:r>
        <w:rPr>
          <w:rStyle w:val="Strong"/>
        </w:rPr>
        <w:t>MK-02:</w:t>
      </w:r>
      <w:r>
        <w:t xml:space="preserve"> Hệ thống phải cung cấp tùy chọn tạo mật khẩu ngẫu nhiên an toàn.</w:t>
      </w:r>
    </w:p>
    <w:p w14:paraId="1E80E81E" w14:textId="77777777" w:rsidR="00B071EE" w:rsidRDefault="00B071EE" w:rsidP="007009AE">
      <w:pPr>
        <w:numPr>
          <w:ilvl w:val="0"/>
          <w:numId w:val="85"/>
        </w:numPr>
        <w:spacing w:before="100" w:beforeAutospacing="1" w:after="100" w:afterAutospacing="1"/>
        <w:jc w:val="left"/>
      </w:pPr>
      <w:r>
        <w:rPr>
          <w:rStyle w:val="Strong"/>
        </w:rPr>
        <w:t>MK-03:</w:t>
      </w:r>
      <w:r>
        <w:t xml:space="preserve"> Hệ thống phải mã hóa mật khẩu mới trước khi lưu vào cơ sở dữ liệu.</w:t>
      </w:r>
    </w:p>
    <w:p w14:paraId="52557833" w14:textId="77777777" w:rsidR="00B071EE" w:rsidRDefault="00B071EE" w:rsidP="007009AE">
      <w:pPr>
        <w:numPr>
          <w:ilvl w:val="0"/>
          <w:numId w:val="85"/>
        </w:numPr>
        <w:spacing w:before="100" w:beforeAutospacing="1" w:after="100" w:afterAutospacing="1"/>
        <w:jc w:val="left"/>
      </w:pPr>
      <w:r>
        <w:rPr>
          <w:rStyle w:val="Strong"/>
        </w:rPr>
        <w:t>MK-04:</w:t>
      </w:r>
      <w:r>
        <w:t xml:space="preserve"> Hệ thống phải gửi email thông báo thay đổi mật khẩu đến người dùng, kèm theo thông tin mật khẩu mới (nếu là mật khẩu ngẫu nhiên) hoặc hướng dẫn đăng nhập (nếu Quản trị viên đã nhập mật khẩu mới).</w:t>
      </w:r>
    </w:p>
    <w:p w14:paraId="33F12A4C" w14:textId="77777777" w:rsidR="00B071EE" w:rsidRDefault="00B071EE" w:rsidP="007009AE">
      <w:pPr>
        <w:numPr>
          <w:ilvl w:val="0"/>
          <w:numId w:val="85"/>
        </w:numPr>
        <w:spacing w:before="100" w:beforeAutospacing="1" w:after="100" w:afterAutospacing="1"/>
        <w:jc w:val="left"/>
      </w:pPr>
      <w:r>
        <w:rPr>
          <w:rStyle w:val="Strong"/>
        </w:rPr>
        <w:t>MK-05:</w:t>
      </w:r>
      <w:r>
        <w:t xml:space="preserve"> Hệ thống phải yêu cầu người dùng thay đổi mật khẩu sau lần đăng nhập đầu tiên với mật khẩu mới do Quản trị viên đặt.</w:t>
      </w:r>
    </w:p>
    <w:p w14:paraId="45F0836B" w14:textId="77777777" w:rsidR="00B071EE" w:rsidRPr="001E5F51" w:rsidRDefault="00B071EE" w:rsidP="00B071EE"/>
    <w:p w14:paraId="44C30181" w14:textId="77777777" w:rsidR="00B071EE" w:rsidRPr="00B071EE" w:rsidRDefault="00B071EE" w:rsidP="00B071EE"/>
    <w:p w14:paraId="3B90D2DA" w14:textId="77777777" w:rsidR="00B071EE" w:rsidRPr="00B071EE" w:rsidRDefault="00B071EE" w:rsidP="00B071EE">
      <w:pPr>
        <w:ind w:left="0"/>
      </w:pPr>
    </w:p>
    <w:p w14:paraId="0953249D" w14:textId="77777777" w:rsidR="00B071EE" w:rsidRPr="001E5F51" w:rsidRDefault="00B071EE" w:rsidP="00B071EE">
      <w:bookmarkStart w:id="141" w:name="_Toc521150205"/>
    </w:p>
    <w:p w14:paraId="55B051F5" w14:textId="77777777" w:rsidR="00B071EE" w:rsidRDefault="00B071EE" w:rsidP="00B071EE">
      <w:pPr>
        <w:pStyle w:val="Heading2"/>
      </w:pPr>
      <w:bookmarkStart w:id="142" w:name="_Toc196154484"/>
      <w:bookmarkStart w:id="143" w:name="_Toc196170407"/>
      <w:r>
        <w:t>4. Luồng màn hình (Screen flow)</w:t>
      </w:r>
      <w:bookmarkEnd w:id="142"/>
      <w:bookmarkEnd w:id="143"/>
    </w:p>
    <w:p w14:paraId="68450350" w14:textId="77777777" w:rsidR="00B071EE" w:rsidRDefault="00B071EE" w:rsidP="00B071EE">
      <w:pPr>
        <w:keepNext/>
        <w:jc w:val="center"/>
      </w:pPr>
      <w:r>
        <w:rPr>
          <w:noProof/>
        </w:rPr>
        <w:drawing>
          <wp:inline distT="0" distB="0" distL="0" distR="0" wp14:anchorId="464C47C6" wp14:editId="776A59CB">
            <wp:extent cx="5972175" cy="4342130"/>
            <wp:effectExtent l="0" t="0" r="9525" b="1270"/>
            <wp:docPr id="2752111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1111" name="Picture 1"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4342130"/>
                    </a:xfrm>
                    <a:prstGeom prst="rect">
                      <a:avLst/>
                    </a:prstGeom>
                  </pic:spPr>
                </pic:pic>
              </a:graphicData>
            </a:graphic>
          </wp:inline>
        </w:drawing>
      </w:r>
    </w:p>
    <w:p w14:paraId="3A9CEFB3" w14:textId="54DF2404" w:rsidR="00B071EE" w:rsidRPr="00440146" w:rsidRDefault="00B071EE" w:rsidP="00B071EE">
      <w:pPr>
        <w:pStyle w:val="Caption"/>
      </w:pPr>
      <w:r>
        <w:t xml:space="preserve">Hình </w:t>
      </w:r>
      <w:r w:rsidR="00CB3484">
        <w:fldChar w:fldCharType="begin"/>
      </w:r>
      <w:r w:rsidR="00CB3484">
        <w:instrText xml:space="preserve"> STYLEREF 1 \s </w:instrText>
      </w:r>
      <w:r w:rsidR="00CB3484">
        <w:fldChar w:fldCharType="separate"/>
      </w:r>
      <w:r w:rsidR="00CB3484">
        <w:rPr>
          <w:noProof/>
        </w:rPr>
        <w:t>II</w:t>
      </w:r>
      <w:r w:rsidR="00CB3484">
        <w:fldChar w:fldCharType="end"/>
      </w:r>
      <w:r w:rsidR="00CB3484">
        <w:noBreakHyphen/>
      </w:r>
      <w:r w:rsidR="00CB3484">
        <w:fldChar w:fldCharType="begin"/>
      </w:r>
      <w:r w:rsidR="00CB3484">
        <w:instrText xml:space="preserve"> SEQ Hình \* ARABIC \s 1 </w:instrText>
      </w:r>
      <w:r w:rsidR="00CB3484">
        <w:fldChar w:fldCharType="separate"/>
      </w:r>
      <w:r w:rsidR="00CB3484">
        <w:rPr>
          <w:noProof/>
        </w:rPr>
        <w:t>3</w:t>
      </w:r>
      <w:r w:rsidR="00CB3484">
        <w:fldChar w:fldCharType="end"/>
      </w:r>
      <w:r>
        <w:t xml:space="preserve"> Sơ đồ luồng màn hình</w:t>
      </w:r>
    </w:p>
    <w:p w14:paraId="31A4857D" w14:textId="77777777" w:rsidR="00B071EE" w:rsidRDefault="00B071EE" w:rsidP="00B071EE">
      <w:pPr>
        <w:pStyle w:val="InfoBlue"/>
      </w:pPr>
    </w:p>
    <w:p w14:paraId="0FA1CFA0" w14:textId="77777777" w:rsidR="00B071EE" w:rsidRDefault="00B071EE" w:rsidP="00B071EE">
      <w:pPr>
        <w:pStyle w:val="Heading4"/>
      </w:pPr>
      <w:bookmarkStart w:id="144" w:name="_Toc196154485"/>
      <w:bookmarkStart w:id="145" w:name="_Toc196170408"/>
      <w:r>
        <w:t>4.1. Mô tả màn hình</w:t>
      </w:r>
      <w:bookmarkEnd w:id="144"/>
      <w:bookmarkEnd w:id="145"/>
    </w:p>
    <w:p w14:paraId="4DA6DDFA" w14:textId="77777777" w:rsidR="00B071EE" w:rsidRDefault="00B071EE" w:rsidP="00B071EE">
      <w:pPr>
        <w:pStyle w:val="InfoBlue"/>
      </w:pPr>
    </w:p>
    <w:tbl>
      <w:tblPr>
        <w:tblW w:w="4940"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2467"/>
        <w:gridCol w:w="6341"/>
      </w:tblGrid>
      <w:tr w:rsidR="00B071EE" w:rsidRPr="00342DCF" w14:paraId="12323084" w14:textId="77777777" w:rsidTr="00B071EE">
        <w:trPr>
          <w:trHeight w:val="67"/>
        </w:trPr>
        <w:tc>
          <w:tcPr>
            <w:tcW w:w="249" w:type="pct"/>
            <w:shd w:val="clear" w:color="auto" w:fill="DEEAF6"/>
            <w:vAlign w:val="center"/>
          </w:tcPr>
          <w:p w14:paraId="159EAA25" w14:textId="77777777" w:rsidR="00B071EE" w:rsidRPr="00342DCF" w:rsidRDefault="00B071EE" w:rsidP="00B071EE">
            <w:pPr>
              <w:ind w:left="34"/>
              <w:rPr>
                <w:rFonts w:ascii="Calibri" w:hAnsi="Calibri" w:cs="Calibri"/>
                <w:b/>
                <w:sz w:val="22"/>
                <w:szCs w:val="22"/>
              </w:rPr>
            </w:pPr>
            <w:r w:rsidRPr="00342DCF">
              <w:rPr>
                <w:rFonts w:ascii="Calibri" w:hAnsi="Calibri" w:cs="Calibri"/>
                <w:b/>
                <w:sz w:val="22"/>
                <w:szCs w:val="22"/>
              </w:rPr>
              <w:t>#</w:t>
            </w:r>
          </w:p>
        </w:tc>
        <w:tc>
          <w:tcPr>
            <w:tcW w:w="1332" w:type="pct"/>
            <w:shd w:val="clear" w:color="auto" w:fill="DEEAF6"/>
            <w:vAlign w:val="center"/>
          </w:tcPr>
          <w:p w14:paraId="02F21D9E" w14:textId="77777777" w:rsidR="00B071EE" w:rsidRPr="00342DCF" w:rsidRDefault="00B071EE" w:rsidP="00B071EE">
            <w:pPr>
              <w:ind w:left="0"/>
              <w:rPr>
                <w:rFonts w:ascii="Calibri" w:hAnsi="Calibri" w:cs="Calibri"/>
                <w:b/>
                <w:sz w:val="22"/>
                <w:szCs w:val="22"/>
              </w:rPr>
            </w:pPr>
            <w:r>
              <w:rPr>
                <w:rFonts w:ascii="Calibri" w:hAnsi="Calibri" w:cs="Calibri"/>
                <w:b/>
                <w:sz w:val="22"/>
                <w:szCs w:val="22"/>
              </w:rPr>
              <w:t>Màn hình</w:t>
            </w:r>
          </w:p>
        </w:tc>
        <w:tc>
          <w:tcPr>
            <w:tcW w:w="3419" w:type="pct"/>
            <w:shd w:val="clear" w:color="auto" w:fill="DEEAF6"/>
            <w:vAlign w:val="center"/>
          </w:tcPr>
          <w:p w14:paraId="1D66F783" w14:textId="77777777" w:rsidR="00B071EE" w:rsidRPr="00342DCF" w:rsidRDefault="00B071EE" w:rsidP="00B071EE">
            <w:pPr>
              <w:ind w:left="0"/>
              <w:rPr>
                <w:rFonts w:ascii="Calibri" w:hAnsi="Calibri" w:cs="Calibri"/>
                <w:b/>
                <w:sz w:val="22"/>
                <w:szCs w:val="22"/>
              </w:rPr>
            </w:pPr>
            <w:r>
              <w:rPr>
                <w:rFonts w:ascii="Calibri" w:hAnsi="Calibri" w:cs="Calibri"/>
                <w:b/>
                <w:sz w:val="22"/>
                <w:szCs w:val="22"/>
              </w:rPr>
              <w:t>Mô tả</w:t>
            </w:r>
          </w:p>
        </w:tc>
      </w:tr>
      <w:tr w:rsidR="00B071EE" w:rsidRPr="00224D2B" w14:paraId="6CDAB899" w14:textId="77777777" w:rsidTr="00B071EE">
        <w:tc>
          <w:tcPr>
            <w:tcW w:w="249" w:type="pct"/>
            <w:vAlign w:val="center"/>
          </w:tcPr>
          <w:p w14:paraId="2A7BECDB" w14:textId="77777777" w:rsidR="00B071EE" w:rsidRPr="00342DCF" w:rsidRDefault="00B071EE" w:rsidP="00B071EE">
            <w:pPr>
              <w:ind w:left="34"/>
              <w:rPr>
                <w:rFonts w:ascii="Calibri" w:hAnsi="Calibri" w:cs="Calibri"/>
                <w:sz w:val="22"/>
                <w:szCs w:val="22"/>
              </w:rPr>
            </w:pPr>
            <w:r w:rsidRPr="00342DCF">
              <w:rPr>
                <w:rFonts w:ascii="Calibri" w:hAnsi="Calibri" w:cs="Calibri"/>
                <w:sz w:val="22"/>
                <w:szCs w:val="22"/>
              </w:rPr>
              <w:t>1</w:t>
            </w:r>
          </w:p>
        </w:tc>
        <w:tc>
          <w:tcPr>
            <w:tcW w:w="1332" w:type="pct"/>
            <w:vAlign w:val="center"/>
          </w:tcPr>
          <w:p w14:paraId="6F3A4A2C" w14:textId="77777777" w:rsidR="00B071EE" w:rsidRPr="00342DCF" w:rsidRDefault="00B071EE" w:rsidP="00B071EE">
            <w:pPr>
              <w:rPr>
                <w:rFonts w:ascii="Calibri" w:hAnsi="Calibri" w:cs="Calibri"/>
                <w:sz w:val="22"/>
                <w:szCs w:val="22"/>
              </w:rPr>
            </w:pPr>
            <w:r>
              <w:rPr>
                <w:rFonts w:ascii="Calibri" w:hAnsi="Calibri" w:cs="Calibri"/>
                <w:sz w:val="22"/>
                <w:szCs w:val="22"/>
              </w:rPr>
              <w:t>Trang chủ</w:t>
            </w:r>
          </w:p>
        </w:tc>
        <w:tc>
          <w:tcPr>
            <w:tcW w:w="3419" w:type="pct"/>
            <w:vAlign w:val="center"/>
          </w:tcPr>
          <w:p w14:paraId="2A3C782A"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Màn hình đầu tiên hiển thị khi người dùng truy cập vào hệ thống, cho phép lựa chọn đăng nhập hoặc đăng ký</w:t>
            </w:r>
          </w:p>
        </w:tc>
      </w:tr>
      <w:tr w:rsidR="00B071EE" w:rsidRPr="00224D2B" w14:paraId="577818C0" w14:textId="77777777" w:rsidTr="00B071EE">
        <w:tc>
          <w:tcPr>
            <w:tcW w:w="249" w:type="pct"/>
            <w:vAlign w:val="center"/>
          </w:tcPr>
          <w:p w14:paraId="1DE8C184" w14:textId="77777777" w:rsidR="00B071EE" w:rsidRPr="00342DCF" w:rsidRDefault="00B071EE" w:rsidP="00B071EE">
            <w:pPr>
              <w:ind w:left="34"/>
              <w:rPr>
                <w:rFonts w:ascii="Calibri" w:hAnsi="Calibri" w:cs="Calibri"/>
                <w:sz w:val="22"/>
                <w:szCs w:val="22"/>
              </w:rPr>
            </w:pPr>
            <w:r w:rsidRPr="00342DCF">
              <w:rPr>
                <w:rFonts w:ascii="Calibri" w:hAnsi="Calibri" w:cs="Calibri"/>
                <w:sz w:val="22"/>
                <w:szCs w:val="22"/>
              </w:rPr>
              <w:t>2</w:t>
            </w:r>
          </w:p>
        </w:tc>
        <w:tc>
          <w:tcPr>
            <w:tcW w:w="1332" w:type="pct"/>
            <w:vAlign w:val="center"/>
          </w:tcPr>
          <w:p w14:paraId="0554A937" w14:textId="77777777" w:rsidR="00B071EE" w:rsidRPr="00342DCF" w:rsidRDefault="00B071EE" w:rsidP="00B071EE">
            <w:pPr>
              <w:rPr>
                <w:rFonts w:ascii="Calibri" w:hAnsi="Calibri" w:cs="Calibri"/>
                <w:sz w:val="22"/>
                <w:szCs w:val="22"/>
              </w:rPr>
            </w:pPr>
            <w:r>
              <w:rPr>
                <w:rFonts w:ascii="Calibri" w:hAnsi="Calibri" w:cs="Calibri"/>
                <w:sz w:val="22"/>
                <w:szCs w:val="22"/>
              </w:rPr>
              <w:t>Đăng nhập</w:t>
            </w:r>
          </w:p>
        </w:tc>
        <w:tc>
          <w:tcPr>
            <w:tcW w:w="3419" w:type="pct"/>
            <w:vAlign w:val="center"/>
          </w:tcPr>
          <w:p w14:paraId="1BEC68AB"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Cho phép người dùng đăng nhập vào hệ thống với tài khoản đã có</w:t>
            </w:r>
          </w:p>
        </w:tc>
      </w:tr>
      <w:tr w:rsidR="00B071EE" w:rsidRPr="00224D2B" w14:paraId="783D6D95" w14:textId="77777777" w:rsidTr="00B071EE">
        <w:tc>
          <w:tcPr>
            <w:tcW w:w="249" w:type="pct"/>
            <w:vAlign w:val="center"/>
          </w:tcPr>
          <w:p w14:paraId="355A532B" w14:textId="77777777" w:rsidR="00B071EE" w:rsidRPr="00342DCF" w:rsidRDefault="00B071EE" w:rsidP="00B071EE">
            <w:pPr>
              <w:ind w:left="34"/>
              <w:rPr>
                <w:rFonts w:ascii="Calibri" w:hAnsi="Calibri" w:cs="Calibri"/>
                <w:sz w:val="22"/>
                <w:szCs w:val="22"/>
              </w:rPr>
            </w:pPr>
            <w:r>
              <w:rPr>
                <w:rFonts w:ascii="Calibri" w:hAnsi="Calibri" w:cs="Calibri"/>
                <w:sz w:val="22"/>
                <w:szCs w:val="22"/>
              </w:rPr>
              <w:t>3</w:t>
            </w:r>
          </w:p>
        </w:tc>
        <w:tc>
          <w:tcPr>
            <w:tcW w:w="1332" w:type="pct"/>
            <w:vAlign w:val="center"/>
          </w:tcPr>
          <w:p w14:paraId="65357528" w14:textId="77777777" w:rsidR="00B071EE" w:rsidRPr="00342DCF" w:rsidRDefault="00B071EE" w:rsidP="00B071EE">
            <w:pPr>
              <w:jc w:val="left"/>
              <w:rPr>
                <w:rFonts w:ascii="Calibri" w:hAnsi="Calibri" w:cs="Calibri"/>
                <w:sz w:val="22"/>
                <w:szCs w:val="22"/>
              </w:rPr>
            </w:pPr>
            <w:r>
              <w:rPr>
                <w:rFonts w:ascii="Calibri" w:hAnsi="Calibri" w:cs="Calibri"/>
                <w:sz w:val="22"/>
                <w:szCs w:val="22"/>
              </w:rPr>
              <w:t>Đăng ký</w:t>
            </w:r>
          </w:p>
        </w:tc>
        <w:tc>
          <w:tcPr>
            <w:tcW w:w="3419" w:type="pct"/>
            <w:vAlign w:val="center"/>
          </w:tcPr>
          <w:p w14:paraId="4EDC65E2"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Cho phép thí sinh tạo tài khoản mới để tham gia kỳ thi</w:t>
            </w:r>
          </w:p>
        </w:tc>
      </w:tr>
      <w:tr w:rsidR="00B071EE" w:rsidRPr="00224D2B" w14:paraId="49441B54" w14:textId="77777777" w:rsidTr="00B071EE">
        <w:tc>
          <w:tcPr>
            <w:tcW w:w="249" w:type="pct"/>
            <w:vAlign w:val="center"/>
          </w:tcPr>
          <w:p w14:paraId="67A1EF34" w14:textId="77777777" w:rsidR="00B071EE" w:rsidRPr="00342DCF" w:rsidRDefault="00B071EE" w:rsidP="00B071EE">
            <w:pPr>
              <w:ind w:left="0"/>
              <w:rPr>
                <w:rFonts w:ascii="Calibri" w:hAnsi="Calibri" w:cs="Calibri"/>
                <w:sz w:val="22"/>
                <w:szCs w:val="22"/>
              </w:rPr>
            </w:pPr>
            <w:r>
              <w:rPr>
                <w:rFonts w:ascii="Calibri" w:hAnsi="Calibri" w:cs="Calibri"/>
                <w:sz w:val="22"/>
                <w:szCs w:val="22"/>
              </w:rPr>
              <w:t>4</w:t>
            </w:r>
          </w:p>
        </w:tc>
        <w:tc>
          <w:tcPr>
            <w:tcW w:w="1332" w:type="pct"/>
            <w:vAlign w:val="center"/>
          </w:tcPr>
          <w:p w14:paraId="4A628451" w14:textId="77777777" w:rsidR="00B071EE" w:rsidRPr="00342DCF" w:rsidRDefault="00B071EE" w:rsidP="00B071EE">
            <w:pPr>
              <w:rPr>
                <w:rFonts w:ascii="Calibri" w:hAnsi="Calibri" w:cs="Calibri"/>
                <w:sz w:val="22"/>
                <w:szCs w:val="22"/>
              </w:rPr>
            </w:pPr>
            <w:r>
              <w:rPr>
                <w:rFonts w:ascii="Calibri" w:hAnsi="Calibri" w:cs="Calibri"/>
                <w:sz w:val="22"/>
                <w:szCs w:val="22"/>
              </w:rPr>
              <w:t>Trang chính thí sinh</w:t>
            </w:r>
          </w:p>
        </w:tc>
        <w:tc>
          <w:tcPr>
            <w:tcW w:w="3419" w:type="pct"/>
            <w:vAlign w:val="center"/>
          </w:tcPr>
          <w:p w14:paraId="407AFCE1"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Hiển thị các chức năng chính dành cho thí sinh sau khi đăng nhập</w:t>
            </w:r>
          </w:p>
        </w:tc>
      </w:tr>
      <w:tr w:rsidR="00B071EE" w:rsidRPr="00224D2B" w14:paraId="6E7DC374" w14:textId="77777777" w:rsidTr="00B071EE">
        <w:tc>
          <w:tcPr>
            <w:tcW w:w="249" w:type="pct"/>
            <w:vAlign w:val="center"/>
          </w:tcPr>
          <w:p w14:paraId="54D94C51" w14:textId="77777777" w:rsidR="00B071EE" w:rsidRPr="00342DCF" w:rsidRDefault="00B071EE" w:rsidP="00B071EE">
            <w:pPr>
              <w:ind w:left="34"/>
              <w:rPr>
                <w:rFonts w:ascii="Calibri" w:hAnsi="Calibri" w:cs="Calibri"/>
                <w:sz w:val="22"/>
                <w:szCs w:val="22"/>
              </w:rPr>
            </w:pPr>
            <w:r>
              <w:rPr>
                <w:rFonts w:ascii="Calibri" w:hAnsi="Calibri" w:cs="Calibri"/>
                <w:sz w:val="22"/>
                <w:szCs w:val="22"/>
              </w:rPr>
              <w:t>5</w:t>
            </w:r>
          </w:p>
        </w:tc>
        <w:tc>
          <w:tcPr>
            <w:tcW w:w="1332" w:type="pct"/>
            <w:vAlign w:val="center"/>
          </w:tcPr>
          <w:p w14:paraId="2F51A15C" w14:textId="77777777" w:rsidR="00B071EE" w:rsidRPr="00342DCF" w:rsidRDefault="00B071EE" w:rsidP="00B071EE">
            <w:pPr>
              <w:rPr>
                <w:rFonts w:ascii="Calibri" w:hAnsi="Calibri" w:cs="Calibri"/>
                <w:sz w:val="22"/>
                <w:szCs w:val="22"/>
              </w:rPr>
            </w:pPr>
            <w:r>
              <w:rPr>
                <w:rFonts w:ascii="Calibri" w:hAnsi="Calibri" w:cs="Calibri"/>
                <w:sz w:val="22"/>
                <w:szCs w:val="22"/>
              </w:rPr>
              <w:t>Thông</w:t>
            </w:r>
            <w:r w:rsidRPr="009E0D5B">
              <w:rPr>
                <w:rFonts w:ascii="Calibri" w:hAnsi="Calibri" w:cs="Calibri"/>
                <w:sz w:val="22"/>
                <w:szCs w:val="22"/>
              </w:rPr>
              <w:t xml:space="preserve"> tin cá nhân</w:t>
            </w:r>
          </w:p>
        </w:tc>
        <w:tc>
          <w:tcPr>
            <w:tcW w:w="3419" w:type="pct"/>
            <w:vAlign w:val="center"/>
          </w:tcPr>
          <w:p w14:paraId="69A80968"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Cho phép thí sinh xem và cập nhật thông tin cá nhân</w:t>
            </w:r>
          </w:p>
        </w:tc>
      </w:tr>
      <w:tr w:rsidR="00B071EE" w:rsidRPr="00224D2B" w14:paraId="54675091" w14:textId="77777777" w:rsidTr="00B071EE">
        <w:tc>
          <w:tcPr>
            <w:tcW w:w="249" w:type="pct"/>
            <w:vAlign w:val="center"/>
          </w:tcPr>
          <w:p w14:paraId="69C02FD3" w14:textId="77777777" w:rsidR="00B071EE" w:rsidRPr="00342DCF" w:rsidRDefault="00B071EE" w:rsidP="00B071EE">
            <w:pPr>
              <w:ind w:left="34"/>
              <w:rPr>
                <w:rFonts w:ascii="Calibri" w:hAnsi="Calibri" w:cs="Calibri"/>
                <w:sz w:val="22"/>
                <w:szCs w:val="22"/>
              </w:rPr>
            </w:pPr>
            <w:r>
              <w:rPr>
                <w:rFonts w:ascii="Calibri" w:hAnsi="Calibri" w:cs="Calibri"/>
                <w:sz w:val="22"/>
                <w:szCs w:val="22"/>
              </w:rPr>
              <w:t>6</w:t>
            </w:r>
          </w:p>
        </w:tc>
        <w:tc>
          <w:tcPr>
            <w:tcW w:w="1332" w:type="pct"/>
            <w:vAlign w:val="center"/>
          </w:tcPr>
          <w:p w14:paraId="0CF7A712"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Đăng ký thi</w:t>
            </w:r>
          </w:p>
        </w:tc>
        <w:tc>
          <w:tcPr>
            <w:tcW w:w="3419" w:type="pct"/>
            <w:vAlign w:val="center"/>
          </w:tcPr>
          <w:p w14:paraId="13D102DB"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 xml:space="preserve">Cho phép thí sinh đăng ký tham gia kỳ thi, chọn </w:t>
            </w:r>
            <w:r>
              <w:rPr>
                <w:rFonts w:ascii="Calibri" w:hAnsi="Calibri" w:cs="Calibri"/>
                <w:sz w:val="22"/>
                <w:szCs w:val="22"/>
              </w:rPr>
              <w:t>kỳ</w:t>
            </w:r>
            <w:r w:rsidRPr="009E0D5B">
              <w:rPr>
                <w:rFonts w:ascii="Calibri" w:hAnsi="Calibri" w:cs="Calibri"/>
                <w:sz w:val="22"/>
                <w:szCs w:val="22"/>
              </w:rPr>
              <w:t xml:space="preserve"> thi </w:t>
            </w:r>
            <w:r>
              <w:rPr>
                <w:rFonts w:ascii="Calibri" w:hAnsi="Calibri" w:cs="Calibri"/>
                <w:sz w:val="22"/>
                <w:szCs w:val="22"/>
              </w:rPr>
              <w:t xml:space="preserve">đang mở </w:t>
            </w:r>
            <w:r w:rsidRPr="009E0D5B">
              <w:rPr>
                <w:rFonts w:ascii="Calibri" w:hAnsi="Calibri" w:cs="Calibri"/>
                <w:sz w:val="22"/>
                <w:szCs w:val="22"/>
              </w:rPr>
              <w:t xml:space="preserve">và </w:t>
            </w:r>
            <w:r>
              <w:rPr>
                <w:rFonts w:ascii="Calibri" w:hAnsi="Calibri" w:cs="Calibri"/>
                <w:sz w:val="22"/>
                <w:szCs w:val="22"/>
              </w:rPr>
              <w:t>thời gian</w:t>
            </w:r>
            <w:r w:rsidRPr="009E0D5B">
              <w:rPr>
                <w:rFonts w:ascii="Calibri" w:hAnsi="Calibri" w:cs="Calibri"/>
                <w:sz w:val="22"/>
                <w:szCs w:val="22"/>
              </w:rPr>
              <w:t xml:space="preserve"> thi</w:t>
            </w:r>
          </w:p>
        </w:tc>
      </w:tr>
      <w:tr w:rsidR="00B071EE" w:rsidRPr="00224D2B" w14:paraId="5FA04064" w14:textId="77777777" w:rsidTr="00B071EE">
        <w:tc>
          <w:tcPr>
            <w:tcW w:w="249" w:type="pct"/>
            <w:vAlign w:val="center"/>
          </w:tcPr>
          <w:p w14:paraId="1A8AAFAF" w14:textId="77777777" w:rsidR="00B071EE" w:rsidRPr="00342DCF" w:rsidRDefault="00B071EE" w:rsidP="00B071EE">
            <w:pPr>
              <w:ind w:left="34"/>
              <w:rPr>
                <w:rFonts w:ascii="Calibri" w:hAnsi="Calibri" w:cs="Calibri"/>
                <w:sz w:val="22"/>
                <w:szCs w:val="22"/>
              </w:rPr>
            </w:pPr>
            <w:r>
              <w:rPr>
                <w:rFonts w:ascii="Calibri" w:hAnsi="Calibri" w:cs="Calibri"/>
                <w:sz w:val="22"/>
                <w:szCs w:val="22"/>
              </w:rPr>
              <w:t>7</w:t>
            </w:r>
          </w:p>
        </w:tc>
        <w:tc>
          <w:tcPr>
            <w:tcW w:w="1332" w:type="pct"/>
            <w:vAlign w:val="center"/>
          </w:tcPr>
          <w:p w14:paraId="55827A5B"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Xem điểm thi</w:t>
            </w:r>
          </w:p>
        </w:tc>
        <w:tc>
          <w:tcPr>
            <w:tcW w:w="3419" w:type="pct"/>
            <w:vAlign w:val="center"/>
          </w:tcPr>
          <w:p w14:paraId="099CCE3A"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Hiển thị điểm thi và kết quả của thí sinh sau khi kỳ thi kết thúc</w:t>
            </w:r>
          </w:p>
        </w:tc>
      </w:tr>
      <w:tr w:rsidR="00B071EE" w:rsidRPr="00224D2B" w14:paraId="66340DC6" w14:textId="77777777" w:rsidTr="00B071EE">
        <w:tc>
          <w:tcPr>
            <w:tcW w:w="249" w:type="pct"/>
            <w:vAlign w:val="center"/>
          </w:tcPr>
          <w:p w14:paraId="21D31472" w14:textId="77777777" w:rsidR="00B071EE" w:rsidRPr="00342DCF" w:rsidRDefault="00B071EE" w:rsidP="00B071EE">
            <w:pPr>
              <w:ind w:left="34"/>
              <w:rPr>
                <w:rFonts w:ascii="Calibri" w:hAnsi="Calibri" w:cs="Calibri"/>
                <w:sz w:val="22"/>
                <w:szCs w:val="22"/>
              </w:rPr>
            </w:pPr>
            <w:r>
              <w:rPr>
                <w:rFonts w:ascii="Calibri" w:hAnsi="Calibri" w:cs="Calibri"/>
                <w:sz w:val="22"/>
                <w:szCs w:val="22"/>
              </w:rPr>
              <w:t>8</w:t>
            </w:r>
          </w:p>
        </w:tc>
        <w:tc>
          <w:tcPr>
            <w:tcW w:w="1332" w:type="pct"/>
            <w:vAlign w:val="center"/>
          </w:tcPr>
          <w:p w14:paraId="39C42445"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Tra cứu kết quả và chứng chỉ</w:t>
            </w:r>
          </w:p>
        </w:tc>
        <w:tc>
          <w:tcPr>
            <w:tcW w:w="3419" w:type="pct"/>
            <w:vAlign w:val="center"/>
          </w:tcPr>
          <w:p w14:paraId="34B03027"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Cho phép thí sinh tra cứu thông tin về kết quả thi và chứng chỉ đã được cấp</w:t>
            </w:r>
          </w:p>
        </w:tc>
      </w:tr>
      <w:tr w:rsidR="00B071EE" w:rsidRPr="00224D2B" w14:paraId="7E329A92" w14:textId="77777777" w:rsidTr="00B071EE">
        <w:tc>
          <w:tcPr>
            <w:tcW w:w="249" w:type="pct"/>
            <w:vAlign w:val="center"/>
          </w:tcPr>
          <w:p w14:paraId="76015B50" w14:textId="77777777" w:rsidR="00B071EE" w:rsidRPr="00342DCF" w:rsidRDefault="00B071EE" w:rsidP="00B071EE">
            <w:pPr>
              <w:ind w:left="34"/>
              <w:rPr>
                <w:rFonts w:ascii="Calibri" w:hAnsi="Calibri" w:cs="Calibri"/>
                <w:sz w:val="22"/>
                <w:szCs w:val="22"/>
              </w:rPr>
            </w:pPr>
            <w:r>
              <w:rPr>
                <w:rFonts w:ascii="Calibri" w:hAnsi="Calibri" w:cs="Calibri"/>
                <w:sz w:val="22"/>
                <w:szCs w:val="22"/>
              </w:rPr>
              <w:t>9</w:t>
            </w:r>
          </w:p>
        </w:tc>
        <w:tc>
          <w:tcPr>
            <w:tcW w:w="1332" w:type="pct"/>
            <w:vAlign w:val="center"/>
          </w:tcPr>
          <w:p w14:paraId="2D190BF7"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Trang chính</w:t>
            </w:r>
            <w:r>
              <w:rPr>
                <w:rFonts w:ascii="Calibri" w:hAnsi="Calibri" w:cs="Calibri"/>
                <w:sz w:val="22"/>
                <w:szCs w:val="22"/>
              </w:rPr>
              <w:t xml:space="preserve"> </w:t>
            </w:r>
            <w:r w:rsidRPr="009E0D5B">
              <w:rPr>
                <w:rFonts w:ascii="Calibri" w:hAnsi="Calibri" w:cs="Calibri"/>
                <w:sz w:val="22"/>
                <w:szCs w:val="22"/>
              </w:rPr>
              <w:t>nhân viên quản lí</w:t>
            </w:r>
          </w:p>
        </w:tc>
        <w:tc>
          <w:tcPr>
            <w:tcW w:w="3419" w:type="pct"/>
            <w:vAlign w:val="center"/>
          </w:tcPr>
          <w:p w14:paraId="34ECDEF8" w14:textId="77777777" w:rsidR="00B071EE" w:rsidRPr="00342DCF" w:rsidRDefault="00B071EE" w:rsidP="00B071EE">
            <w:pPr>
              <w:rPr>
                <w:rFonts w:ascii="Calibri" w:hAnsi="Calibri" w:cs="Calibri"/>
                <w:sz w:val="22"/>
                <w:szCs w:val="22"/>
              </w:rPr>
            </w:pPr>
            <w:r w:rsidRPr="009E0D5B">
              <w:rPr>
                <w:rFonts w:ascii="Calibri" w:hAnsi="Calibri" w:cs="Calibri"/>
                <w:sz w:val="22"/>
                <w:szCs w:val="22"/>
              </w:rPr>
              <w:t>Hiển thị các chức năng chính dành cho nhân viên quản lí sau khi đăng nhập</w:t>
            </w:r>
          </w:p>
        </w:tc>
      </w:tr>
      <w:tr w:rsidR="00B071EE" w:rsidRPr="00224D2B" w14:paraId="46ED0703" w14:textId="77777777" w:rsidTr="00B071EE">
        <w:tc>
          <w:tcPr>
            <w:tcW w:w="249" w:type="pct"/>
            <w:vAlign w:val="center"/>
          </w:tcPr>
          <w:p w14:paraId="7660C201" w14:textId="77777777" w:rsidR="00B071EE" w:rsidRPr="00342DCF" w:rsidRDefault="00B071EE" w:rsidP="00B071EE">
            <w:pPr>
              <w:ind w:left="34"/>
              <w:rPr>
                <w:rFonts w:ascii="Calibri" w:hAnsi="Calibri" w:cs="Calibri"/>
                <w:sz w:val="22"/>
                <w:szCs w:val="22"/>
              </w:rPr>
            </w:pPr>
            <w:r>
              <w:rPr>
                <w:rFonts w:ascii="Calibri" w:hAnsi="Calibri" w:cs="Calibri"/>
                <w:sz w:val="22"/>
                <w:szCs w:val="22"/>
              </w:rPr>
              <w:t>10</w:t>
            </w:r>
          </w:p>
        </w:tc>
        <w:tc>
          <w:tcPr>
            <w:tcW w:w="1332" w:type="pct"/>
            <w:vAlign w:val="center"/>
          </w:tcPr>
          <w:p w14:paraId="78FFA103"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Quản lý kỳ thi</w:t>
            </w:r>
          </w:p>
        </w:tc>
        <w:tc>
          <w:tcPr>
            <w:tcW w:w="3419" w:type="pct"/>
            <w:vAlign w:val="center"/>
          </w:tcPr>
          <w:p w14:paraId="01D0EBA7" w14:textId="77777777" w:rsidR="00B071EE" w:rsidRPr="00342DCF" w:rsidRDefault="00B071EE" w:rsidP="00B071EE">
            <w:pPr>
              <w:rPr>
                <w:rFonts w:ascii="Calibri" w:hAnsi="Calibri" w:cs="Calibri"/>
                <w:sz w:val="22"/>
                <w:szCs w:val="22"/>
              </w:rPr>
            </w:pPr>
            <w:r>
              <w:rPr>
                <w:rFonts w:ascii="Calibri" w:hAnsi="Calibri" w:cs="Calibri"/>
                <w:sz w:val="22"/>
                <w:szCs w:val="22"/>
              </w:rPr>
              <w:t>Hiển thị danh sách các kỳ thi hiện có</w:t>
            </w:r>
          </w:p>
        </w:tc>
      </w:tr>
      <w:tr w:rsidR="00B071EE" w:rsidRPr="00224D2B" w14:paraId="16891E0B" w14:textId="77777777" w:rsidTr="00B071EE">
        <w:tc>
          <w:tcPr>
            <w:tcW w:w="249" w:type="pct"/>
            <w:vAlign w:val="center"/>
          </w:tcPr>
          <w:p w14:paraId="0E32D16A" w14:textId="77777777" w:rsidR="00B071EE" w:rsidRPr="00342DCF" w:rsidRDefault="00B071EE" w:rsidP="00B071EE">
            <w:pPr>
              <w:ind w:left="34"/>
              <w:rPr>
                <w:rFonts w:ascii="Calibri" w:hAnsi="Calibri" w:cs="Calibri"/>
                <w:sz w:val="22"/>
                <w:szCs w:val="22"/>
              </w:rPr>
            </w:pPr>
            <w:r>
              <w:rPr>
                <w:rFonts w:ascii="Calibri" w:hAnsi="Calibri" w:cs="Calibri"/>
                <w:sz w:val="22"/>
                <w:szCs w:val="22"/>
              </w:rPr>
              <w:t>11</w:t>
            </w:r>
          </w:p>
        </w:tc>
        <w:tc>
          <w:tcPr>
            <w:tcW w:w="1332" w:type="pct"/>
            <w:vAlign w:val="center"/>
          </w:tcPr>
          <w:p w14:paraId="4E989963"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Tạo kỳ thi</w:t>
            </w:r>
          </w:p>
        </w:tc>
        <w:tc>
          <w:tcPr>
            <w:tcW w:w="3419" w:type="pct"/>
            <w:vAlign w:val="center"/>
          </w:tcPr>
          <w:p w14:paraId="4F41488D"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tạo kỳ thi mới với đầy đủ thông tin</w:t>
            </w:r>
          </w:p>
        </w:tc>
      </w:tr>
      <w:tr w:rsidR="00B071EE" w:rsidRPr="00224D2B" w14:paraId="614D0109" w14:textId="77777777" w:rsidTr="00B071EE">
        <w:tc>
          <w:tcPr>
            <w:tcW w:w="249" w:type="pct"/>
            <w:vAlign w:val="center"/>
          </w:tcPr>
          <w:p w14:paraId="25525727" w14:textId="77777777" w:rsidR="00B071EE" w:rsidRPr="00342DCF" w:rsidRDefault="00B071EE" w:rsidP="00B071EE">
            <w:pPr>
              <w:ind w:left="34"/>
              <w:rPr>
                <w:rFonts w:ascii="Calibri" w:hAnsi="Calibri" w:cs="Calibri"/>
                <w:sz w:val="22"/>
                <w:szCs w:val="22"/>
              </w:rPr>
            </w:pPr>
            <w:r>
              <w:rPr>
                <w:rFonts w:ascii="Calibri" w:hAnsi="Calibri" w:cs="Calibri"/>
                <w:sz w:val="22"/>
                <w:szCs w:val="22"/>
              </w:rPr>
              <w:t>12</w:t>
            </w:r>
          </w:p>
        </w:tc>
        <w:tc>
          <w:tcPr>
            <w:tcW w:w="1332" w:type="pct"/>
            <w:vAlign w:val="center"/>
          </w:tcPr>
          <w:p w14:paraId="62E62DC3" w14:textId="77777777" w:rsidR="00B071EE" w:rsidRPr="00342DCF" w:rsidRDefault="00B071EE" w:rsidP="00B071EE">
            <w:pPr>
              <w:rPr>
                <w:rFonts w:ascii="Calibri" w:hAnsi="Calibri" w:cs="Calibri"/>
                <w:sz w:val="22"/>
                <w:szCs w:val="22"/>
              </w:rPr>
            </w:pPr>
            <w:r>
              <w:rPr>
                <w:rFonts w:ascii="Calibri" w:hAnsi="Calibri" w:cs="Calibri"/>
                <w:sz w:val="22"/>
                <w:szCs w:val="22"/>
              </w:rPr>
              <w:t>Chi tiết kỳ thi</w:t>
            </w:r>
          </w:p>
        </w:tc>
        <w:tc>
          <w:tcPr>
            <w:tcW w:w="3419" w:type="pct"/>
            <w:vAlign w:val="center"/>
          </w:tcPr>
          <w:p w14:paraId="33766D54" w14:textId="77777777" w:rsidR="00B071EE" w:rsidRPr="00342DCF" w:rsidRDefault="00B071EE" w:rsidP="00B071EE">
            <w:pPr>
              <w:rPr>
                <w:rFonts w:ascii="Calibri" w:hAnsi="Calibri" w:cs="Calibri"/>
                <w:sz w:val="22"/>
                <w:szCs w:val="22"/>
              </w:rPr>
            </w:pPr>
            <w:r>
              <w:rPr>
                <w:rFonts w:ascii="Calibri" w:hAnsi="Calibri" w:cs="Calibri"/>
                <w:sz w:val="22"/>
                <w:szCs w:val="22"/>
              </w:rPr>
              <w:t xml:space="preserve">Hiển thị các thông tin về kỳ thi </w:t>
            </w:r>
          </w:p>
        </w:tc>
      </w:tr>
      <w:tr w:rsidR="00B071EE" w:rsidRPr="00224D2B" w14:paraId="101F2D09" w14:textId="77777777" w:rsidTr="00B071EE">
        <w:tc>
          <w:tcPr>
            <w:tcW w:w="249" w:type="pct"/>
            <w:vAlign w:val="center"/>
          </w:tcPr>
          <w:p w14:paraId="622DA815" w14:textId="77777777" w:rsidR="00B071EE" w:rsidRPr="00342DCF" w:rsidRDefault="00B071EE" w:rsidP="00B071EE">
            <w:pPr>
              <w:ind w:left="34"/>
              <w:rPr>
                <w:rFonts w:ascii="Calibri" w:hAnsi="Calibri" w:cs="Calibri"/>
                <w:sz w:val="22"/>
                <w:szCs w:val="22"/>
              </w:rPr>
            </w:pPr>
            <w:r>
              <w:rPr>
                <w:rFonts w:ascii="Calibri" w:hAnsi="Calibri" w:cs="Calibri"/>
                <w:sz w:val="22"/>
                <w:szCs w:val="22"/>
              </w:rPr>
              <w:t>13</w:t>
            </w:r>
          </w:p>
        </w:tc>
        <w:tc>
          <w:tcPr>
            <w:tcW w:w="1332" w:type="pct"/>
            <w:vAlign w:val="center"/>
          </w:tcPr>
          <w:p w14:paraId="0C962A77"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Quản lý điểm thi</w:t>
            </w:r>
          </w:p>
        </w:tc>
        <w:tc>
          <w:tcPr>
            <w:tcW w:w="3419" w:type="pct"/>
            <w:vAlign w:val="center"/>
          </w:tcPr>
          <w:p w14:paraId="77E7BBDE" w14:textId="77777777" w:rsidR="00B071EE" w:rsidRPr="00342DCF" w:rsidRDefault="00B071EE" w:rsidP="00B071EE">
            <w:pPr>
              <w:rPr>
                <w:rFonts w:ascii="Calibri" w:hAnsi="Calibri" w:cs="Calibri"/>
                <w:sz w:val="22"/>
                <w:szCs w:val="22"/>
              </w:rPr>
            </w:pPr>
            <w:r>
              <w:rPr>
                <w:rFonts w:ascii="Calibri" w:hAnsi="Calibri" w:cs="Calibri"/>
                <w:sz w:val="22"/>
                <w:szCs w:val="22"/>
              </w:rPr>
              <w:t>Hiển thị danh sách các kỳ thi đã kết thúc và chưa nhập điểm</w:t>
            </w:r>
          </w:p>
        </w:tc>
      </w:tr>
      <w:tr w:rsidR="00B071EE" w:rsidRPr="00224D2B" w14:paraId="54BDCB18" w14:textId="77777777" w:rsidTr="00B071EE">
        <w:tc>
          <w:tcPr>
            <w:tcW w:w="249" w:type="pct"/>
            <w:vAlign w:val="center"/>
          </w:tcPr>
          <w:p w14:paraId="170F6FA3" w14:textId="77777777" w:rsidR="00B071EE" w:rsidRPr="00342DCF" w:rsidRDefault="00B071EE" w:rsidP="00B071EE">
            <w:pPr>
              <w:ind w:left="34"/>
              <w:rPr>
                <w:rFonts w:ascii="Calibri" w:hAnsi="Calibri" w:cs="Calibri"/>
                <w:sz w:val="22"/>
                <w:szCs w:val="22"/>
              </w:rPr>
            </w:pPr>
            <w:r>
              <w:rPr>
                <w:rFonts w:ascii="Calibri" w:hAnsi="Calibri" w:cs="Calibri"/>
                <w:sz w:val="22"/>
                <w:szCs w:val="22"/>
              </w:rPr>
              <w:t>14</w:t>
            </w:r>
          </w:p>
        </w:tc>
        <w:tc>
          <w:tcPr>
            <w:tcW w:w="1332" w:type="pct"/>
            <w:vAlign w:val="center"/>
          </w:tcPr>
          <w:p w14:paraId="463A90FD" w14:textId="77777777" w:rsidR="00B071EE" w:rsidRPr="00342DCF" w:rsidRDefault="00B071EE" w:rsidP="00B071EE">
            <w:pPr>
              <w:rPr>
                <w:rFonts w:ascii="Calibri" w:hAnsi="Calibri" w:cs="Calibri"/>
                <w:sz w:val="22"/>
                <w:szCs w:val="22"/>
              </w:rPr>
            </w:pPr>
            <w:r>
              <w:rPr>
                <w:rFonts w:ascii="Calibri" w:hAnsi="Calibri" w:cs="Calibri"/>
                <w:sz w:val="22"/>
                <w:szCs w:val="22"/>
              </w:rPr>
              <w:t>Nhập điểm</w:t>
            </w:r>
          </w:p>
        </w:tc>
        <w:tc>
          <w:tcPr>
            <w:tcW w:w="3419" w:type="pct"/>
            <w:vAlign w:val="center"/>
          </w:tcPr>
          <w:p w14:paraId="4FD90C68"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nhập điểm thi cho thí sinh sau khi kỳ thi kết thúc</w:t>
            </w:r>
          </w:p>
        </w:tc>
      </w:tr>
      <w:tr w:rsidR="00B071EE" w:rsidRPr="00224D2B" w14:paraId="292EA0ED" w14:textId="77777777" w:rsidTr="00B071EE">
        <w:tc>
          <w:tcPr>
            <w:tcW w:w="249" w:type="pct"/>
            <w:vAlign w:val="center"/>
          </w:tcPr>
          <w:p w14:paraId="10254558" w14:textId="77777777" w:rsidR="00B071EE" w:rsidRPr="00342DCF" w:rsidRDefault="00B071EE" w:rsidP="00B071EE">
            <w:pPr>
              <w:ind w:left="34"/>
              <w:rPr>
                <w:rFonts w:ascii="Calibri" w:hAnsi="Calibri" w:cs="Calibri"/>
                <w:sz w:val="22"/>
                <w:szCs w:val="22"/>
              </w:rPr>
            </w:pPr>
            <w:r>
              <w:rPr>
                <w:rFonts w:ascii="Calibri" w:hAnsi="Calibri" w:cs="Calibri"/>
                <w:sz w:val="22"/>
                <w:szCs w:val="22"/>
              </w:rPr>
              <w:t>15</w:t>
            </w:r>
          </w:p>
        </w:tc>
        <w:tc>
          <w:tcPr>
            <w:tcW w:w="1332" w:type="pct"/>
            <w:vAlign w:val="center"/>
          </w:tcPr>
          <w:p w14:paraId="00E1EA7C" w14:textId="77777777" w:rsidR="00B071EE" w:rsidRPr="00342DCF" w:rsidRDefault="00B071EE" w:rsidP="00B071EE">
            <w:pPr>
              <w:rPr>
                <w:rFonts w:ascii="Calibri" w:hAnsi="Calibri" w:cs="Calibri"/>
                <w:sz w:val="22"/>
                <w:szCs w:val="22"/>
              </w:rPr>
            </w:pPr>
            <w:r>
              <w:rPr>
                <w:rFonts w:ascii="Calibri" w:hAnsi="Calibri" w:cs="Calibri"/>
                <w:sz w:val="22"/>
                <w:szCs w:val="22"/>
              </w:rPr>
              <w:t>Sửa điểm</w:t>
            </w:r>
          </w:p>
        </w:tc>
        <w:tc>
          <w:tcPr>
            <w:tcW w:w="3419" w:type="pct"/>
            <w:vAlign w:val="center"/>
          </w:tcPr>
          <w:p w14:paraId="75ED3C49"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chỉnh sửa điểm thi của thí sinh khi có sai sót</w:t>
            </w:r>
          </w:p>
        </w:tc>
      </w:tr>
      <w:tr w:rsidR="00B071EE" w:rsidRPr="00224D2B" w14:paraId="39DAF210" w14:textId="77777777" w:rsidTr="00B071EE">
        <w:tc>
          <w:tcPr>
            <w:tcW w:w="249" w:type="pct"/>
            <w:vAlign w:val="center"/>
          </w:tcPr>
          <w:p w14:paraId="7CE07265" w14:textId="77777777" w:rsidR="00B071EE" w:rsidRPr="00342DCF" w:rsidRDefault="00B071EE" w:rsidP="00B071EE">
            <w:pPr>
              <w:ind w:left="34"/>
              <w:rPr>
                <w:rFonts w:ascii="Calibri" w:hAnsi="Calibri" w:cs="Calibri"/>
                <w:sz w:val="22"/>
                <w:szCs w:val="22"/>
              </w:rPr>
            </w:pPr>
            <w:r>
              <w:rPr>
                <w:rFonts w:ascii="Calibri" w:hAnsi="Calibri" w:cs="Calibri"/>
                <w:sz w:val="22"/>
                <w:szCs w:val="22"/>
              </w:rPr>
              <w:t>16</w:t>
            </w:r>
          </w:p>
        </w:tc>
        <w:tc>
          <w:tcPr>
            <w:tcW w:w="1332" w:type="pct"/>
            <w:vAlign w:val="center"/>
          </w:tcPr>
          <w:p w14:paraId="499185C6" w14:textId="77777777" w:rsidR="00B071EE" w:rsidRPr="00342DCF" w:rsidRDefault="00B071EE" w:rsidP="00B071EE">
            <w:pPr>
              <w:rPr>
                <w:rFonts w:ascii="Calibri" w:hAnsi="Calibri" w:cs="Calibri"/>
                <w:sz w:val="22"/>
                <w:szCs w:val="22"/>
              </w:rPr>
            </w:pPr>
            <w:r>
              <w:rPr>
                <w:rFonts w:ascii="Calibri" w:hAnsi="Calibri" w:cs="Calibri"/>
                <w:sz w:val="22"/>
                <w:szCs w:val="22"/>
              </w:rPr>
              <w:t>Xuất file điểm</w:t>
            </w:r>
          </w:p>
        </w:tc>
        <w:tc>
          <w:tcPr>
            <w:tcW w:w="3419" w:type="pct"/>
            <w:vAlign w:val="center"/>
          </w:tcPr>
          <w:p w14:paraId="6EC5EB26"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xuất file điểm thi phục vụ công tác quản lý và báo cáo</w:t>
            </w:r>
          </w:p>
        </w:tc>
      </w:tr>
      <w:tr w:rsidR="00B071EE" w:rsidRPr="00224D2B" w14:paraId="26622C58" w14:textId="77777777" w:rsidTr="00B071EE">
        <w:tc>
          <w:tcPr>
            <w:tcW w:w="249" w:type="pct"/>
            <w:vAlign w:val="center"/>
          </w:tcPr>
          <w:p w14:paraId="1F8520F6" w14:textId="77777777" w:rsidR="00B071EE" w:rsidRPr="00342DCF" w:rsidRDefault="00B071EE" w:rsidP="00B071EE">
            <w:pPr>
              <w:ind w:left="34"/>
              <w:rPr>
                <w:rFonts w:ascii="Calibri" w:hAnsi="Calibri" w:cs="Calibri"/>
                <w:sz w:val="22"/>
                <w:szCs w:val="22"/>
              </w:rPr>
            </w:pPr>
            <w:r>
              <w:rPr>
                <w:rFonts w:ascii="Calibri" w:hAnsi="Calibri" w:cs="Calibri"/>
                <w:sz w:val="22"/>
                <w:szCs w:val="22"/>
              </w:rPr>
              <w:t>17</w:t>
            </w:r>
          </w:p>
        </w:tc>
        <w:tc>
          <w:tcPr>
            <w:tcW w:w="1332" w:type="pct"/>
            <w:vAlign w:val="center"/>
          </w:tcPr>
          <w:p w14:paraId="514E4C57"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Quản lý kết quả</w:t>
            </w:r>
          </w:p>
        </w:tc>
        <w:tc>
          <w:tcPr>
            <w:tcW w:w="3419" w:type="pct"/>
            <w:vAlign w:val="center"/>
          </w:tcPr>
          <w:p w14:paraId="43D390AE" w14:textId="77777777" w:rsidR="00B071EE" w:rsidRPr="00342DCF" w:rsidRDefault="00B071EE" w:rsidP="00B071EE">
            <w:pPr>
              <w:rPr>
                <w:rFonts w:ascii="Calibri" w:hAnsi="Calibri" w:cs="Calibri"/>
                <w:sz w:val="22"/>
                <w:szCs w:val="22"/>
              </w:rPr>
            </w:pPr>
            <w:r>
              <w:rPr>
                <w:rFonts w:ascii="Calibri" w:hAnsi="Calibri" w:cs="Calibri"/>
                <w:sz w:val="22"/>
                <w:szCs w:val="22"/>
              </w:rPr>
              <w:t>Hiển thị danh sách các kỳ thi đã nhập điểm nhưng chưa được duyệt</w:t>
            </w:r>
          </w:p>
        </w:tc>
      </w:tr>
      <w:tr w:rsidR="00B071EE" w:rsidRPr="00224D2B" w14:paraId="171CC607" w14:textId="77777777" w:rsidTr="00B071EE">
        <w:tc>
          <w:tcPr>
            <w:tcW w:w="249" w:type="pct"/>
            <w:vAlign w:val="center"/>
          </w:tcPr>
          <w:p w14:paraId="1F4BEA3D" w14:textId="77777777" w:rsidR="00B071EE" w:rsidRPr="00342DCF" w:rsidRDefault="00B071EE" w:rsidP="00B071EE">
            <w:pPr>
              <w:ind w:left="34"/>
              <w:rPr>
                <w:rFonts w:ascii="Calibri" w:hAnsi="Calibri" w:cs="Calibri"/>
                <w:sz w:val="22"/>
                <w:szCs w:val="22"/>
              </w:rPr>
            </w:pPr>
            <w:r>
              <w:rPr>
                <w:rFonts w:ascii="Calibri" w:hAnsi="Calibri" w:cs="Calibri"/>
                <w:sz w:val="22"/>
                <w:szCs w:val="22"/>
              </w:rPr>
              <w:t>18</w:t>
            </w:r>
          </w:p>
        </w:tc>
        <w:tc>
          <w:tcPr>
            <w:tcW w:w="1332" w:type="pct"/>
            <w:vAlign w:val="center"/>
          </w:tcPr>
          <w:p w14:paraId="3E65D777"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Xét duyệt kết quả</w:t>
            </w:r>
          </w:p>
        </w:tc>
        <w:tc>
          <w:tcPr>
            <w:tcW w:w="3419" w:type="pct"/>
            <w:vAlign w:val="center"/>
          </w:tcPr>
          <w:p w14:paraId="6407B7A3"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xét duyệt kết quả thi trước khi công bố chính thức</w:t>
            </w:r>
          </w:p>
        </w:tc>
      </w:tr>
      <w:tr w:rsidR="00B071EE" w:rsidRPr="00224D2B" w14:paraId="08EEF4B0" w14:textId="77777777" w:rsidTr="00B071EE">
        <w:tc>
          <w:tcPr>
            <w:tcW w:w="249" w:type="pct"/>
            <w:vAlign w:val="center"/>
          </w:tcPr>
          <w:p w14:paraId="45E5BDE7" w14:textId="77777777" w:rsidR="00B071EE" w:rsidRDefault="00B071EE" w:rsidP="00B071EE">
            <w:pPr>
              <w:ind w:left="34"/>
              <w:rPr>
                <w:rFonts w:ascii="Calibri" w:hAnsi="Calibri" w:cs="Calibri"/>
                <w:sz w:val="22"/>
                <w:szCs w:val="22"/>
              </w:rPr>
            </w:pPr>
            <w:r>
              <w:rPr>
                <w:rFonts w:ascii="Calibri" w:hAnsi="Calibri" w:cs="Calibri"/>
                <w:sz w:val="22"/>
                <w:szCs w:val="22"/>
              </w:rPr>
              <w:t>19</w:t>
            </w:r>
          </w:p>
        </w:tc>
        <w:tc>
          <w:tcPr>
            <w:tcW w:w="1332" w:type="pct"/>
            <w:vAlign w:val="center"/>
          </w:tcPr>
          <w:p w14:paraId="19B32C13" w14:textId="77777777" w:rsidR="00B071EE" w:rsidRPr="00401215" w:rsidRDefault="00B071EE" w:rsidP="00B071EE">
            <w:pPr>
              <w:rPr>
                <w:rFonts w:ascii="Calibri" w:hAnsi="Calibri" w:cs="Calibri"/>
                <w:sz w:val="22"/>
                <w:szCs w:val="22"/>
              </w:rPr>
            </w:pPr>
            <w:r>
              <w:rPr>
                <w:rFonts w:ascii="Calibri" w:hAnsi="Calibri" w:cs="Calibri"/>
                <w:sz w:val="22"/>
                <w:szCs w:val="22"/>
              </w:rPr>
              <w:t>Tổng hợp kết quả</w:t>
            </w:r>
          </w:p>
        </w:tc>
        <w:tc>
          <w:tcPr>
            <w:tcW w:w="3419" w:type="pct"/>
            <w:vAlign w:val="center"/>
          </w:tcPr>
          <w:p w14:paraId="09AE90A0" w14:textId="77777777" w:rsidR="00B071EE" w:rsidRPr="00401215" w:rsidRDefault="00B071EE" w:rsidP="00B071EE">
            <w:pPr>
              <w:rPr>
                <w:rFonts w:ascii="Calibri" w:hAnsi="Calibri" w:cs="Calibri"/>
                <w:sz w:val="22"/>
                <w:szCs w:val="22"/>
              </w:rPr>
            </w:pPr>
            <w:r>
              <w:rPr>
                <w:rFonts w:ascii="Calibri" w:hAnsi="Calibri" w:cs="Calibri"/>
                <w:sz w:val="22"/>
                <w:szCs w:val="22"/>
              </w:rPr>
              <w:t>Cho phép nhân viên quản lý tổng hợp lại kết quả, gửi điểm đến các thi sinh</w:t>
            </w:r>
          </w:p>
        </w:tc>
      </w:tr>
      <w:tr w:rsidR="00B071EE" w:rsidRPr="00224D2B" w14:paraId="6EF63283" w14:textId="77777777" w:rsidTr="00B071EE">
        <w:tc>
          <w:tcPr>
            <w:tcW w:w="249" w:type="pct"/>
            <w:vAlign w:val="center"/>
          </w:tcPr>
          <w:p w14:paraId="522DBE02" w14:textId="77777777" w:rsidR="00B071EE" w:rsidRPr="00342DCF" w:rsidRDefault="00B071EE" w:rsidP="00B071EE">
            <w:pPr>
              <w:ind w:left="34"/>
              <w:rPr>
                <w:rFonts w:ascii="Calibri" w:hAnsi="Calibri" w:cs="Calibri"/>
                <w:sz w:val="22"/>
                <w:szCs w:val="22"/>
              </w:rPr>
            </w:pPr>
            <w:r>
              <w:rPr>
                <w:rFonts w:ascii="Calibri" w:hAnsi="Calibri" w:cs="Calibri"/>
                <w:sz w:val="22"/>
                <w:szCs w:val="22"/>
              </w:rPr>
              <w:t>20</w:t>
            </w:r>
          </w:p>
        </w:tc>
        <w:tc>
          <w:tcPr>
            <w:tcW w:w="1332" w:type="pct"/>
            <w:vAlign w:val="center"/>
          </w:tcPr>
          <w:p w14:paraId="3FDF23CD"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Bảo lưu kết quả</w:t>
            </w:r>
          </w:p>
        </w:tc>
        <w:tc>
          <w:tcPr>
            <w:tcW w:w="3419" w:type="pct"/>
            <w:vAlign w:val="center"/>
          </w:tcPr>
          <w:p w14:paraId="6E6D377A"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bảo lưu kết quả thi của thí sinh trong một khoảng thời gian</w:t>
            </w:r>
          </w:p>
        </w:tc>
      </w:tr>
      <w:tr w:rsidR="00B071EE" w:rsidRPr="00224D2B" w14:paraId="1DF6AA2C" w14:textId="77777777" w:rsidTr="00B071EE">
        <w:tc>
          <w:tcPr>
            <w:tcW w:w="249" w:type="pct"/>
            <w:vAlign w:val="center"/>
          </w:tcPr>
          <w:p w14:paraId="75FCBAB5" w14:textId="77777777" w:rsidR="00B071EE" w:rsidRPr="00342DCF" w:rsidRDefault="00B071EE" w:rsidP="00B071EE">
            <w:pPr>
              <w:ind w:left="34"/>
              <w:rPr>
                <w:rFonts w:ascii="Calibri" w:hAnsi="Calibri" w:cs="Calibri"/>
                <w:sz w:val="22"/>
                <w:szCs w:val="22"/>
              </w:rPr>
            </w:pPr>
            <w:r>
              <w:rPr>
                <w:rFonts w:ascii="Calibri" w:hAnsi="Calibri" w:cs="Calibri"/>
                <w:sz w:val="22"/>
                <w:szCs w:val="22"/>
              </w:rPr>
              <w:t>21</w:t>
            </w:r>
          </w:p>
        </w:tc>
        <w:tc>
          <w:tcPr>
            <w:tcW w:w="1332" w:type="pct"/>
            <w:vAlign w:val="center"/>
          </w:tcPr>
          <w:p w14:paraId="7B9399FA"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Thống kê và báo cáo</w:t>
            </w:r>
          </w:p>
        </w:tc>
        <w:tc>
          <w:tcPr>
            <w:tcW w:w="3419" w:type="pct"/>
            <w:vAlign w:val="center"/>
          </w:tcPr>
          <w:p w14:paraId="6886FF22"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Màn hình tổng quan về thống kê và báo cáo</w:t>
            </w:r>
          </w:p>
        </w:tc>
      </w:tr>
      <w:tr w:rsidR="00B071EE" w:rsidRPr="00224D2B" w14:paraId="63366205" w14:textId="77777777" w:rsidTr="00B071EE">
        <w:tc>
          <w:tcPr>
            <w:tcW w:w="249" w:type="pct"/>
            <w:vAlign w:val="center"/>
          </w:tcPr>
          <w:p w14:paraId="1AEB2644" w14:textId="77777777" w:rsidR="00B071EE" w:rsidRDefault="00B071EE" w:rsidP="00B071EE">
            <w:pPr>
              <w:ind w:left="34"/>
              <w:rPr>
                <w:rFonts w:ascii="Calibri" w:hAnsi="Calibri" w:cs="Calibri"/>
                <w:sz w:val="22"/>
                <w:szCs w:val="22"/>
              </w:rPr>
            </w:pPr>
            <w:r>
              <w:rPr>
                <w:rFonts w:ascii="Calibri" w:hAnsi="Calibri" w:cs="Calibri"/>
                <w:sz w:val="22"/>
                <w:szCs w:val="22"/>
              </w:rPr>
              <w:t>22</w:t>
            </w:r>
          </w:p>
        </w:tc>
        <w:tc>
          <w:tcPr>
            <w:tcW w:w="1332" w:type="pct"/>
            <w:vAlign w:val="center"/>
          </w:tcPr>
          <w:p w14:paraId="4A27AEBB" w14:textId="77777777" w:rsidR="00B071EE" w:rsidRPr="00401215" w:rsidRDefault="00B071EE" w:rsidP="00B071EE">
            <w:pPr>
              <w:rPr>
                <w:rFonts w:ascii="Calibri" w:hAnsi="Calibri" w:cs="Calibri"/>
                <w:sz w:val="22"/>
                <w:szCs w:val="22"/>
              </w:rPr>
            </w:pPr>
            <w:r>
              <w:rPr>
                <w:rFonts w:ascii="Calibri" w:hAnsi="Calibri" w:cs="Calibri"/>
                <w:sz w:val="22"/>
                <w:szCs w:val="22"/>
              </w:rPr>
              <w:t>Thống kê kết quả thi</w:t>
            </w:r>
          </w:p>
        </w:tc>
        <w:tc>
          <w:tcPr>
            <w:tcW w:w="3419" w:type="pct"/>
            <w:vAlign w:val="center"/>
          </w:tcPr>
          <w:p w14:paraId="6F672654" w14:textId="77777777" w:rsidR="00B071EE" w:rsidRPr="00401215" w:rsidRDefault="00B071EE" w:rsidP="00B071EE">
            <w:pPr>
              <w:rPr>
                <w:rFonts w:ascii="Calibri" w:hAnsi="Calibri" w:cs="Calibri"/>
                <w:sz w:val="22"/>
                <w:szCs w:val="22"/>
              </w:rPr>
            </w:pPr>
            <w:r>
              <w:rPr>
                <w:rFonts w:ascii="Calibri" w:hAnsi="Calibri" w:cs="Calibri"/>
                <w:sz w:val="22"/>
                <w:szCs w:val="22"/>
              </w:rPr>
              <w:t>Cho phép nhân viên quản lý và quản trị viên xem thống kê kết quả thi của các thí sinh</w:t>
            </w:r>
          </w:p>
        </w:tc>
      </w:tr>
      <w:tr w:rsidR="00B071EE" w:rsidRPr="00224D2B" w14:paraId="49F097D6" w14:textId="77777777" w:rsidTr="00B071EE">
        <w:tc>
          <w:tcPr>
            <w:tcW w:w="249" w:type="pct"/>
            <w:vAlign w:val="center"/>
          </w:tcPr>
          <w:p w14:paraId="385B3D3F" w14:textId="77777777" w:rsidR="00B071EE" w:rsidRPr="00342DCF" w:rsidRDefault="00B071EE" w:rsidP="00B071EE">
            <w:pPr>
              <w:ind w:left="34"/>
              <w:rPr>
                <w:rFonts w:ascii="Calibri" w:hAnsi="Calibri" w:cs="Calibri"/>
                <w:sz w:val="22"/>
                <w:szCs w:val="22"/>
              </w:rPr>
            </w:pPr>
            <w:r>
              <w:rPr>
                <w:rFonts w:ascii="Calibri" w:hAnsi="Calibri" w:cs="Calibri"/>
                <w:sz w:val="22"/>
                <w:szCs w:val="22"/>
              </w:rPr>
              <w:t>23</w:t>
            </w:r>
          </w:p>
        </w:tc>
        <w:tc>
          <w:tcPr>
            <w:tcW w:w="1332" w:type="pct"/>
            <w:vAlign w:val="center"/>
          </w:tcPr>
          <w:p w14:paraId="1F497527"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Thống kê số lượng sinh viên</w:t>
            </w:r>
          </w:p>
        </w:tc>
        <w:tc>
          <w:tcPr>
            <w:tcW w:w="3419" w:type="pct"/>
            <w:vAlign w:val="center"/>
          </w:tcPr>
          <w:p w14:paraId="602015C9"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 xml:space="preserve">Cho phép nhân viên quản lí </w:t>
            </w:r>
            <w:r>
              <w:rPr>
                <w:rFonts w:ascii="Calibri" w:hAnsi="Calibri" w:cs="Calibri"/>
                <w:sz w:val="22"/>
                <w:szCs w:val="22"/>
              </w:rPr>
              <w:t xml:space="preserve">và quả trị viên xem </w:t>
            </w:r>
            <w:r w:rsidRPr="00401215">
              <w:rPr>
                <w:rFonts w:ascii="Calibri" w:hAnsi="Calibri" w:cs="Calibri"/>
                <w:sz w:val="22"/>
                <w:szCs w:val="22"/>
              </w:rPr>
              <w:t>thống kê số lượng thí sinh tham gia kỳ thi</w:t>
            </w:r>
          </w:p>
        </w:tc>
      </w:tr>
      <w:tr w:rsidR="00B071EE" w:rsidRPr="00224D2B" w14:paraId="6232B86B" w14:textId="77777777" w:rsidTr="00B071EE">
        <w:tc>
          <w:tcPr>
            <w:tcW w:w="249" w:type="pct"/>
            <w:vAlign w:val="center"/>
          </w:tcPr>
          <w:p w14:paraId="2DFDC216" w14:textId="77777777" w:rsidR="00B071EE" w:rsidRPr="00342DCF" w:rsidRDefault="00B071EE" w:rsidP="00B071EE">
            <w:pPr>
              <w:ind w:left="34"/>
              <w:rPr>
                <w:rFonts w:ascii="Calibri" w:hAnsi="Calibri" w:cs="Calibri"/>
                <w:sz w:val="22"/>
                <w:szCs w:val="22"/>
              </w:rPr>
            </w:pPr>
            <w:r>
              <w:rPr>
                <w:rFonts w:ascii="Calibri" w:hAnsi="Calibri" w:cs="Calibri"/>
                <w:sz w:val="22"/>
                <w:szCs w:val="22"/>
              </w:rPr>
              <w:t>24</w:t>
            </w:r>
          </w:p>
        </w:tc>
        <w:tc>
          <w:tcPr>
            <w:tcW w:w="1332" w:type="pct"/>
            <w:vAlign w:val="center"/>
          </w:tcPr>
          <w:p w14:paraId="7B0B9B8F" w14:textId="77777777" w:rsidR="00B071EE" w:rsidRPr="00342DCF" w:rsidRDefault="00B071EE" w:rsidP="00B071EE">
            <w:pPr>
              <w:rPr>
                <w:rFonts w:ascii="Calibri" w:hAnsi="Calibri" w:cs="Calibri"/>
                <w:sz w:val="22"/>
                <w:szCs w:val="22"/>
              </w:rPr>
            </w:pPr>
            <w:r>
              <w:rPr>
                <w:rFonts w:ascii="Calibri" w:hAnsi="Calibri" w:cs="Calibri"/>
                <w:sz w:val="22"/>
                <w:szCs w:val="22"/>
              </w:rPr>
              <w:t>Lập</w:t>
            </w:r>
            <w:r w:rsidRPr="00401215">
              <w:rPr>
                <w:rFonts w:ascii="Calibri" w:hAnsi="Calibri" w:cs="Calibri"/>
                <w:sz w:val="22"/>
                <w:szCs w:val="22"/>
              </w:rPr>
              <w:t xml:space="preserve"> báo cáo</w:t>
            </w:r>
          </w:p>
        </w:tc>
        <w:tc>
          <w:tcPr>
            <w:tcW w:w="3419" w:type="pct"/>
            <w:vAlign w:val="center"/>
          </w:tcPr>
          <w:p w14:paraId="075BA76D"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nhân viên quản lí tạo và xuất báo cáo về hoạt động hệ thống</w:t>
            </w:r>
          </w:p>
        </w:tc>
      </w:tr>
      <w:tr w:rsidR="00B071EE" w:rsidRPr="00224D2B" w14:paraId="067DC29D" w14:textId="77777777" w:rsidTr="00B071EE">
        <w:tc>
          <w:tcPr>
            <w:tcW w:w="249" w:type="pct"/>
            <w:vAlign w:val="center"/>
          </w:tcPr>
          <w:p w14:paraId="4ED9C713" w14:textId="77777777" w:rsidR="00B071EE" w:rsidRPr="00342DCF" w:rsidRDefault="00B071EE" w:rsidP="00B071EE">
            <w:pPr>
              <w:ind w:left="34"/>
              <w:rPr>
                <w:rFonts w:ascii="Calibri" w:hAnsi="Calibri" w:cs="Calibri"/>
                <w:sz w:val="22"/>
                <w:szCs w:val="22"/>
              </w:rPr>
            </w:pPr>
            <w:r>
              <w:rPr>
                <w:rFonts w:ascii="Calibri" w:hAnsi="Calibri" w:cs="Calibri"/>
                <w:sz w:val="22"/>
                <w:szCs w:val="22"/>
              </w:rPr>
              <w:t>25</w:t>
            </w:r>
          </w:p>
        </w:tc>
        <w:tc>
          <w:tcPr>
            <w:tcW w:w="1332" w:type="pct"/>
            <w:vAlign w:val="center"/>
          </w:tcPr>
          <w:p w14:paraId="13B6F474"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Trang chính quản trị viên</w:t>
            </w:r>
          </w:p>
        </w:tc>
        <w:tc>
          <w:tcPr>
            <w:tcW w:w="3419" w:type="pct"/>
            <w:vAlign w:val="center"/>
          </w:tcPr>
          <w:p w14:paraId="6CCCC3BB"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Hiển thị các chức năng chính dành cho quản trị viên sau khi đăng nhập</w:t>
            </w:r>
          </w:p>
        </w:tc>
      </w:tr>
      <w:tr w:rsidR="00B071EE" w:rsidRPr="00224D2B" w14:paraId="67D16CD9" w14:textId="77777777" w:rsidTr="00B071EE">
        <w:tc>
          <w:tcPr>
            <w:tcW w:w="249" w:type="pct"/>
            <w:vAlign w:val="center"/>
          </w:tcPr>
          <w:p w14:paraId="219FC73F" w14:textId="77777777" w:rsidR="00B071EE" w:rsidRPr="00342DCF" w:rsidRDefault="00B071EE" w:rsidP="00B071EE">
            <w:pPr>
              <w:ind w:left="34"/>
              <w:rPr>
                <w:rFonts w:ascii="Calibri" w:hAnsi="Calibri" w:cs="Calibri"/>
                <w:sz w:val="22"/>
                <w:szCs w:val="22"/>
              </w:rPr>
            </w:pPr>
            <w:r>
              <w:rPr>
                <w:rFonts w:ascii="Calibri" w:hAnsi="Calibri" w:cs="Calibri"/>
                <w:sz w:val="22"/>
                <w:szCs w:val="22"/>
              </w:rPr>
              <w:t>26</w:t>
            </w:r>
          </w:p>
        </w:tc>
        <w:tc>
          <w:tcPr>
            <w:tcW w:w="1332" w:type="pct"/>
            <w:vAlign w:val="center"/>
          </w:tcPr>
          <w:p w14:paraId="09AB76EF"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Quản lý người dùng</w:t>
            </w:r>
          </w:p>
        </w:tc>
        <w:tc>
          <w:tcPr>
            <w:tcW w:w="3419" w:type="pct"/>
            <w:vAlign w:val="center"/>
          </w:tcPr>
          <w:p w14:paraId="11FE6766" w14:textId="77777777" w:rsidR="00B071EE" w:rsidRPr="00342DCF" w:rsidRDefault="00B071EE" w:rsidP="00B071EE">
            <w:pPr>
              <w:rPr>
                <w:rFonts w:ascii="Calibri" w:hAnsi="Calibri" w:cs="Calibri"/>
                <w:sz w:val="22"/>
                <w:szCs w:val="22"/>
              </w:rPr>
            </w:pPr>
            <w:r>
              <w:rPr>
                <w:rFonts w:ascii="Calibri" w:hAnsi="Calibri" w:cs="Calibri"/>
                <w:sz w:val="22"/>
                <w:szCs w:val="22"/>
              </w:rPr>
              <w:t>Hiển thị danh sách người dùng, cho phép quản trị viên tìm kiếm người dùng cụ thể</w:t>
            </w:r>
          </w:p>
        </w:tc>
      </w:tr>
      <w:tr w:rsidR="00B071EE" w:rsidRPr="00224D2B" w14:paraId="6E8D4800" w14:textId="77777777" w:rsidTr="00B071EE">
        <w:tc>
          <w:tcPr>
            <w:tcW w:w="249" w:type="pct"/>
            <w:vAlign w:val="center"/>
          </w:tcPr>
          <w:p w14:paraId="6849B4E5" w14:textId="77777777" w:rsidR="00B071EE" w:rsidRDefault="00B071EE" w:rsidP="00B071EE">
            <w:pPr>
              <w:ind w:left="34"/>
              <w:rPr>
                <w:rFonts w:ascii="Calibri" w:hAnsi="Calibri" w:cs="Calibri"/>
                <w:sz w:val="22"/>
                <w:szCs w:val="22"/>
              </w:rPr>
            </w:pPr>
            <w:r>
              <w:rPr>
                <w:rFonts w:ascii="Calibri" w:hAnsi="Calibri" w:cs="Calibri"/>
                <w:sz w:val="22"/>
                <w:szCs w:val="22"/>
              </w:rPr>
              <w:t>27</w:t>
            </w:r>
          </w:p>
        </w:tc>
        <w:tc>
          <w:tcPr>
            <w:tcW w:w="1332" w:type="pct"/>
            <w:vAlign w:val="center"/>
          </w:tcPr>
          <w:p w14:paraId="6EAD9CE4" w14:textId="77777777" w:rsidR="00B071EE" w:rsidRPr="00401215" w:rsidRDefault="00B071EE" w:rsidP="00B071EE">
            <w:pPr>
              <w:rPr>
                <w:rFonts w:ascii="Calibri" w:hAnsi="Calibri" w:cs="Calibri"/>
                <w:sz w:val="22"/>
                <w:szCs w:val="22"/>
              </w:rPr>
            </w:pPr>
            <w:r>
              <w:rPr>
                <w:rFonts w:ascii="Calibri" w:hAnsi="Calibri" w:cs="Calibri"/>
                <w:sz w:val="22"/>
                <w:szCs w:val="22"/>
              </w:rPr>
              <w:t>Thêm người dùng</w:t>
            </w:r>
          </w:p>
        </w:tc>
        <w:tc>
          <w:tcPr>
            <w:tcW w:w="3419" w:type="pct"/>
            <w:vAlign w:val="center"/>
          </w:tcPr>
          <w:p w14:paraId="1568BFA8" w14:textId="77777777" w:rsidR="00B071EE" w:rsidRDefault="00B071EE" w:rsidP="00B071EE">
            <w:pPr>
              <w:rPr>
                <w:rFonts w:ascii="Calibri" w:hAnsi="Calibri" w:cs="Calibri"/>
                <w:sz w:val="22"/>
                <w:szCs w:val="22"/>
              </w:rPr>
            </w:pPr>
            <w:r>
              <w:rPr>
                <w:rFonts w:ascii="Calibri" w:hAnsi="Calibri" w:cs="Calibri"/>
                <w:sz w:val="22"/>
                <w:szCs w:val="22"/>
              </w:rPr>
              <w:t>Cho phép quản trị viên thêm tài khoản cho nhân viên hoặc quản trị viên</w:t>
            </w:r>
          </w:p>
        </w:tc>
      </w:tr>
      <w:tr w:rsidR="00B071EE" w:rsidRPr="00224D2B" w14:paraId="035107C1" w14:textId="77777777" w:rsidTr="00B071EE">
        <w:tc>
          <w:tcPr>
            <w:tcW w:w="249" w:type="pct"/>
            <w:vAlign w:val="center"/>
          </w:tcPr>
          <w:p w14:paraId="3D101C24" w14:textId="77777777" w:rsidR="00B071EE" w:rsidRDefault="00B071EE" w:rsidP="00B071EE">
            <w:pPr>
              <w:ind w:left="34"/>
              <w:rPr>
                <w:rFonts w:ascii="Calibri" w:hAnsi="Calibri" w:cs="Calibri"/>
                <w:sz w:val="22"/>
                <w:szCs w:val="22"/>
              </w:rPr>
            </w:pPr>
            <w:r>
              <w:rPr>
                <w:rFonts w:ascii="Calibri" w:hAnsi="Calibri" w:cs="Calibri"/>
                <w:sz w:val="22"/>
                <w:szCs w:val="22"/>
              </w:rPr>
              <w:t>28</w:t>
            </w:r>
          </w:p>
        </w:tc>
        <w:tc>
          <w:tcPr>
            <w:tcW w:w="1332" w:type="pct"/>
            <w:vAlign w:val="center"/>
          </w:tcPr>
          <w:p w14:paraId="2E145989" w14:textId="77777777" w:rsidR="00B071EE" w:rsidRPr="00401215" w:rsidRDefault="00B071EE" w:rsidP="00B071EE">
            <w:pPr>
              <w:rPr>
                <w:rFonts w:ascii="Calibri" w:hAnsi="Calibri" w:cs="Calibri"/>
                <w:sz w:val="22"/>
                <w:szCs w:val="22"/>
              </w:rPr>
            </w:pPr>
            <w:r>
              <w:rPr>
                <w:rFonts w:ascii="Calibri" w:hAnsi="Calibri" w:cs="Calibri"/>
                <w:sz w:val="22"/>
                <w:szCs w:val="22"/>
              </w:rPr>
              <w:t>Chi tiết người dùng</w:t>
            </w:r>
          </w:p>
        </w:tc>
        <w:tc>
          <w:tcPr>
            <w:tcW w:w="3419" w:type="pct"/>
            <w:vAlign w:val="center"/>
          </w:tcPr>
          <w:p w14:paraId="5DBBA90C" w14:textId="77777777" w:rsidR="00B071EE" w:rsidRPr="00401215" w:rsidRDefault="00B071EE" w:rsidP="00B071EE">
            <w:pPr>
              <w:rPr>
                <w:rFonts w:ascii="Calibri" w:hAnsi="Calibri" w:cs="Calibri"/>
                <w:sz w:val="22"/>
                <w:szCs w:val="22"/>
              </w:rPr>
            </w:pPr>
            <w:r>
              <w:rPr>
                <w:rFonts w:ascii="Calibri" w:hAnsi="Calibri" w:cs="Calibri"/>
                <w:sz w:val="22"/>
                <w:szCs w:val="22"/>
              </w:rPr>
              <w:t xml:space="preserve">Cho phép quản trị viên </w:t>
            </w:r>
            <w:proofErr w:type="gramStart"/>
            <w:r>
              <w:rPr>
                <w:rFonts w:ascii="Calibri" w:hAnsi="Calibri" w:cs="Calibri"/>
                <w:sz w:val="22"/>
                <w:szCs w:val="22"/>
              </w:rPr>
              <w:t>sửa ,</w:t>
            </w:r>
            <w:proofErr w:type="gramEnd"/>
            <w:r>
              <w:rPr>
                <w:rFonts w:ascii="Calibri" w:hAnsi="Calibri" w:cs="Calibri"/>
                <w:sz w:val="22"/>
                <w:szCs w:val="22"/>
              </w:rPr>
              <w:t xml:space="preserve"> xoá, phân quyền người dùng</w:t>
            </w:r>
          </w:p>
        </w:tc>
      </w:tr>
      <w:tr w:rsidR="00B071EE" w:rsidRPr="00224D2B" w14:paraId="0B6BBDA9" w14:textId="77777777" w:rsidTr="00B071EE">
        <w:tc>
          <w:tcPr>
            <w:tcW w:w="249" w:type="pct"/>
            <w:vAlign w:val="center"/>
          </w:tcPr>
          <w:p w14:paraId="56A33B26" w14:textId="77777777" w:rsidR="00B071EE" w:rsidRDefault="00B071EE" w:rsidP="00B071EE">
            <w:pPr>
              <w:ind w:left="34"/>
              <w:rPr>
                <w:rFonts w:ascii="Calibri" w:hAnsi="Calibri" w:cs="Calibri"/>
                <w:sz w:val="22"/>
                <w:szCs w:val="22"/>
              </w:rPr>
            </w:pPr>
            <w:r>
              <w:rPr>
                <w:rFonts w:ascii="Calibri" w:hAnsi="Calibri" w:cs="Calibri"/>
                <w:sz w:val="22"/>
                <w:szCs w:val="22"/>
              </w:rPr>
              <w:t>29</w:t>
            </w:r>
          </w:p>
        </w:tc>
        <w:tc>
          <w:tcPr>
            <w:tcW w:w="1332" w:type="pct"/>
            <w:vAlign w:val="center"/>
          </w:tcPr>
          <w:p w14:paraId="4F20F7F3" w14:textId="77777777" w:rsidR="00B071EE" w:rsidRDefault="00B071EE" w:rsidP="00B071EE">
            <w:pPr>
              <w:rPr>
                <w:rFonts w:ascii="Calibri" w:hAnsi="Calibri" w:cs="Calibri"/>
                <w:sz w:val="22"/>
                <w:szCs w:val="22"/>
              </w:rPr>
            </w:pPr>
            <w:r>
              <w:rPr>
                <w:rFonts w:ascii="Calibri" w:hAnsi="Calibri" w:cs="Calibri"/>
                <w:sz w:val="22"/>
                <w:szCs w:val="22"/>
              </w:rPr>
              <w:t>Đặt lại mật khẩu</w:t>
            </w:r>
          </w:p>
        </w:tc>
        <w:tc>
          <w:tcPr>
            <w:tcW w:w="3419" w:type="pct"/>
            <w:vAlign w:val="center"/>
          </w:tcPr>
          <w:p w14:paraId="3ED4F946" w14:textId="77777777" w:rsidR="00B071EE" w:rsidRDefault="00B071EE" w:rsidP="00B071EE">
            <w:pPr>
              <w:rPr>
                <w:rFonts w:ascii="Calibri" w:hAnsi="Calibri" w:cs="Calibri"/>
                <w:sz w:val="22"/>
                <w:szCs w:val="22"/>
              </w:rPr>
            </w:pPr>
            <w:r>
              <w:rPr>
                <w:rFonts w:ascii="Calibri" w:hAnsi="Calibri" w:cs="Calibri"/>
                <w:sz w:val="22"/>
                <w:szCs w:val="22"/>
              </w:rPr>
              <w:t>Cho phép quản trị viên đặt lại mật khẩu cho người dùng</w:t>
            </w:r>
          </w:p>
        </w:tc>
      </w:tr>
      <w:tr w:rsidR="00B071EE" w:rsidRPr="00224D2B" w14:paraId="6921C913" w14:textId="77777777" w:rsidTr="00B071EE">
        <w:tc>
          <w:tcPr>
            <w:tcW w:w="249" w:type="pct"/>
            <w:vAlign w:val="center"/>
          </w:tcPr>
          <w:p w14:paraId="3F57BDF5" w14:textId="77777777" w:rsidR="00B071EE" w:rsidRPr="00342DCF" w:rsidRDefault="00B071EE" w:rsidP="00B071EE">
            <w:pPr>
              <w:ind w:left="34"/>
              <w:rPr>
                <w:rFonts w:ascii="Calibri" w:hAnsi="Calibri" w:cs="Calibri"/>
                <w:sz w:val="22"/>
                <w:szCs w:val="22"/>
              </w:rPr>
            </w:pPr>
            <w:r>
              <w:rPr>
                <w:rFonts w:ascii="Calibri" w:hAnsi="Calibri" w:cs="Calibri"/>
                <w:sz w:val="22"/>
                <w:szCs w:val="22"/>
              </w:rPr>
              <w:t>30</w:t>
            </w:r>
          </w:p>
        </w:tc>
        <w:tc>
          <w:tcPr>
            <w:tcW w:w="1332" w:type="pct"/>
            <w:vAlign w:val="center"/>
          </w:tcPr>
          <w:p w14:paraId="241F375F"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Quản lý hệ thống</w:t>
            </w:r>
          </w:p>
        </w:tc>
        <w:tc>
          <w:tcPr>
            <w:tcW w:w="3419" w:type="pct"/>
            <w:vAlign w:val="center"/>
          </w:tcPr>
          <w:p w14:paraId="5C9C0968" w14:textId="77777777" w:rsidR="00B071EE" w:rsidRPr="00342DCF" w:rsidRDefault="00B071EE" w:rsidP="00B071EE">
            <w:pPr>
              <w:rPr>
                <w:rFonts w:ascii="Calibri" w:hAnsi="Calibri" w:cs="Calibri"/>
                <w:sz w:val="22"/>
                <w:szCs w:val="22"/>
              </w:rPr>
            </w:pPr>
            <w:r>
              <w:rPr>
                <w:rFonts w:ascii="Calibri" w:hAnsi="Calibri" w:cs="Calibri"/>
                <w:sz w:val="22"/>
                <w:szCs w:val="22"/>
              </w:rPr>
              <w:t>Hiển thị lịch sử sao lưu, phục hồi dữ liệu</w:t>
            </w:r>
          </w:p>
        </w:tc>
      </w:tr>
      <w:tr w:rsidR="00B071EE" w:rsidRPr="00224D2B" w14:paraId="616A693E" w14:textId="77777777" w:rsidTr="00B071EE">
        <w:tc>
          <w:tcPr>
            <w:tcW w:w="249" w:type="pct"/>
            <w:vAlign w:val="center"/>
          </w:tcPr>
          <w:p w14:paraId="502BC620" w14:textId="77777777" w:rsidR="00B071EE" w:rsidRPr="00342DCF" w:rsidRDefault="00B071EE" w:rsidP="00B071EE">
            <w:pPr>
              <w:ind w:left="34"/>
              <w:rPr>
                <w:rFonts w:ascii="Calibri" w:hAnsi="Calibri" w:cs="Calibri"/>
                <w:sz w:val="22"/>
                <w:szCs w:val="22"/>
              </w:rPr>
            </w:pPr>
            <w:r>
              <w:rPr>
                <w:rFonts w:ascii="Calibri" w:hAnsi="Calibri" w:cs="Calibri"/>
                <w:sz w:val="22"/>
                <w:szCs w:val="22"/>
              </w:rPr>
              <w:t>31</w:t>
            </w:r>
          </w:p>
        </w:tc>
        <w:tc>
          <w:tcPr>
            <w:tcW w:w="1332" w:type="pct"/>
            <w:vAlign w:val="center"/>
          </w:tcPr>
          <w:p w14:paraId="3A5CACDE"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Sao lưu dữ liệu</w:t>
            </w:r>
          </w:p>
        </w:tc>
        <w:tc>
          <w:tcPr>
            <w:tcW w:w="3419" w:type="pct"/>
            <w:vAlign w:val="center"/>
          </w:tcPr>
          <w:p w14:paraId="10608210"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quản trị viên thực hiện sao lưu cơ sở dữ liệu hệ thống</w:t>
            </w:r>
          </w:p>
        </w:tc>
      </w:tr>
      <w:tr w:rsidR="00B071EE" w:rsidRPr="00224D2B" w14:paraId="03FB933B" w14:textId="77777777" w:rsidTr="00B071EE">
        <w:tc>
          <w:tcPr>
            <w:tcW w:w="249" w:type="pct"/>
            <w:vAlign w:val="center"/>
          </w:tcPr>
          <w:p w14:paraId="4A5449A9" w14:textId="77777777" w:rsidR="00B071EE" w:rsidRPr="00342DCF" w:rsidRDefault="00B071EE" w:rsidP="00B071EE">
            <w:pPr>
              <w:ind w:left="34"/>
              <w:rPr>
                <w:rFonts w:ascii="Calibri" w:hAnsi="Calibri" w:cs="Calibri"/>
                <w:sz w:val="22"/>
                <w:szCs w:val="22"/>
              </w:rPr>
            </w:pPr>
            <w:r>
              <w:rPr>
                <w:rFonts w:ascii="Calibri" w:hAnsi="Calibri" w:cs="Calibri"/>
                <w:sz w:val="22"/>
                <w:szCs w:val="22"/>
              </w:rPr>
              <w:t>32</w:t>
            </w:r>
          </w:p>
        </w:tc>
        <w:tc>
          <w:tcPr>
            <w:tcW w:w="1332" w:type="pct"/>
            <w:vAlign w:val="center"/>
          </w:tcPr>
          <w:p w14:paraId="1E9AC5F1"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Phục hồi dữ liệu</w:t>
            </w:r>
          </w:p>
        </w:tc>
        <w:tc>
          <w:tcPr>
            <w:tcW w:w="3419" w:type="pct"/>
            <w:vAlign w:val="center"/>
          </w:tcPr>
          <w:p w14:paraId="32A87775"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Cho phép quản trị viên khôi phục hệ thống từ bản sao lưu</w:t>
            </w:r>
          </w:p>
        </w:tc>
      </w:tr>
    </w:tbl>
    <w:p w14:paraId="654BFC19" w14:textId="77777777" w:rsidR="00B071EE" w:rsidRDefault="00B071EE" w:rsidP="00B071EE">
      <w:pPr>
        <w:pStyle w:val="BodyText"/>
        <w:rPr>
          <w:lang w:val="en-US"/>
        </w:rPr>
      </w:pPr>
    </w:p>
    <w:p w14:paraId="2F1337BB" w14:textId="77777777" w:rsidR="00B071EE" w:rsidRDefault="00B071EE" w:rsidP="00B071EE">
      <w:pPr>
        <w:pStyle w:val="Heading4"/>
      </w:pPr>
      <w:bookmarkStart w:id="146" w:name="_Toc196154486"/>
      <w:bookmarkStart w:id="147" w:name="_Toc196170409"/>
      <w:r>
        <w:t>4.2. Các chức năng không liên quan đến màn hình</w:t>
      </w:r>
      <w:bookmarkEnd w:id="146"/>
      <w:bookmarkEnd w:id="147"/>
      <w:r>
        <w:t xml:space="preserve"> </w:t>
      </w:r>
    </w:p>
    <w:p w14:paraId="0F4DC2F3" w14:textId="77777777" w:rsidR="00B071EE" w:rsidRDefault="00B071EE" w:rsidP="00B071EE">
      <w:pPr>
        <w:pStyle w:val="InfoBlue"/>
      </w:pPr>
    </w:p>
    <w:tbl>
      <w:tblPr>
        <w:tblW w:w="4940"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
        <w:gridCol w:w="2488"/>
        <w:gridCol w:w="6362"/>
      </w:tblGrid>
      <w:tr w:rsidR="00B071EE" w:rsidRPr="00342DCF" w14:paraId="01DE0D29" w14:textId="77777777" w:rsidTr="00B071EE">
        <w:trPr>
          <w:trHeight w:val="67"/>
        </w:trPr>
        <w:tc>
          <w:tcPr>
            <w:tcW w:w="233" w:type="pct"/>
            <w:shd w:val="clear" w:color="auto" w:fill="DEEAF6"/>
            <w:vAlign w:val="center"/>
          </w:tcPr>
          <w:p w14:paraId="353C98BA" w14:textId="77777777" w:rsidR="00B071EE" w:rsidRPr="00342DCF" w:rsidRDefault="00B071EE" w:rsidP="00B071EE">
            <w:pPr>
              <w:ind w:left="34"/>
              <w:rPr>
                <w:rFonts w:ascii="Calibri" w:hAnsi="Calibri" w:cs="Calibri"/>
                <w:b/>
                <w:sz w:val="22"/>
                <w:szCs w:val="22"/>
              </w:rPr>
            </w:pPr>
            <w:r w:rsidRPr="00342DCF">
              <w:rPr>
                <w:rFonts w:ascii="Calibri" w:hAnsi="Calibri" w:cs="Calibri"/>
                <w:b/>
                <w:sz w:val="22"/>
                <w:szCs w:val="22"/>
              </w:rPr>
              <w:t>#</w:t>
            </w:r>
          </w:p>
        </w:tc>
        <w:tc>
          <w:tcPr>
            <w:tcW w:w="1340" w:type="pct"/>
            <w:shd w:val="clear" w:color="auto" w:fill="DEEAF6"/>
            <w:vAlign w:val="center"/>
          </w:tcPr>
          <w:p w14:paraId="70BBF71A" w14:textId="77777777" w:rsidR="00B071EE" w:rsidRPr="00342DCF" w:rsidRDefault="00B071EE" w:rsidP="00B071EE">
            <w:pPr>
              <w:ind w:left="0"/>
              <w:rPr>
                <w:rFonts w:ascii="Calibri" w:hAnsi="Calibri" w:cs="Calibri"/>
                <w:b/>
                <w:sz w:val="22"/>
                <w:szCs w:val="22"/>
              </w:rPr>
            </w:pPr>
            <w:r>
              <w:rPr>
                <w:rFonts w:ascii="Calibri" w:hAnsi="Calibri" w:cs="Calibri"/>
                <w:b/>
                <w:sz w:val="22"/>
                <w:szCs w:val="22"/>
              </w:rPr>
              <w:t>Chức năng hệ thống</w:t>
            </w:r>
          </w:p>
        </w:tc>
        <w:tc>
          <w:tcPr>
            <w:tcW w:w="3427" w:type="pct"/>
            <w:shd w:val="clear" w:color="auto" w:fill="DEEAF6"/>
            <w:vAlign w:val="center"/>
          </w:tcPr>
          <w:p w14:paraId="760390FC" w14:textId="77777777" w:rsidR="00B071EE" w:rsidRPr="00342DCF" w:rsidRDefault="00B071EE" w:rsidP="00B071EE">
            <w:pPr>
              <w:ind w:left="0"/>
              <w:rPr>
                <w:rFonts w:ascii="Calibri" w:hAnsi="Calibri" w:cs="Calibri"/>
                <w:b/>
                <w:sz w:val="22"/>
                <w:szCs w:val="22"/>
              </w:rPr>
            </w:pPr>
            <w:r>
              <w:rPr>
                <w:rFonts w:ascii="Calibri" w:hAnsi="Calibri" w:cs="Calibri"/>
                <w:b/>
                <w:sz w:val="22"/>
                <w:szCs w:val="22"/>
              </w:rPr>
              <w:t xml:space="preserve">Mô tả </w:t>
            </w:r>
          </w:p>
        </w:tc>
      </w:tr>
      <w:tr w:rsidR="00B071EE" w:rsidRPr="00224D2B" w14:paraId="18096E7B" w14:textId="77777777" w:rsidTr="00B071EE">
        <w:tc>
          <w:tcPr>
            <w:tcW w:w="233" w:type="pct"/>
            <w:vAlign w:val="center"/>
          </w:tcPr>
          <w:p w14:paraId="3EAB89E1" w14:textId="77777777" w:rsidR="00B071EE" w:rsidRPr="00342DCF" w:rsidRDefault="00B071EE" w:rsidP="00B071EE">
            <w:pPr>
              <w:ind w:left="34"/>
              <w:rPr>
                <w:rFonts w:ascii="Calibri" w:hAnsi="Calibri" w:cs="Calibri"/>
                <w:sz w:val="22"/>
                <w:szCs w:val="22"/>
              </w:rPr>
            </w:pPr>
            <w:r w:rsidRPr="00342DCF">
              <w:rPr>
                <w:rFonts w:ascii="Calibri" w:hAnsi="Calibri" w:cs="Calibri"/>
                <w:sz w:val="22"/>
                <w:szCs w:val="22"/>
              </w:rPr>
              <w:t>1</w:t>
            </w:r>
          </w:p>
        </w:tc>
        <w:tc>
          <w:tcPr>
            <w:tcW w:w="1340" w:type="pct"/>
            <w:vAlign w:val="center"/>
          </w:tcPr>
          <w:p w14:paraId="55D5481E"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Tự động gửi email thông báo</w:t>
            </w:r>
          </w:p>
        </w:tc>
        <w:tc>
          <w:tcPr>
            <w:tcW w:w="3427" w:type="pct"/>
            <w:vAlign w:val="center"/>
          </w:tcPr>
          <w:p w14:paraId="723C8D66"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Hệ thống tự động gửi email thông báo cho thí sinh sau khi đăng ký thi thành công, khi có kết quả thi</w:t>
            </w:r>
          </w:p>
        </w:tc>
      </w:tr>
      <w:tr w:rsidR="00B071EE" w:rsidRPr="00224D2B" w14:paraId="5A2E6B71" w14:textId="77777777" w:rsidTr="00B071EE">
        <w:tc>
          <w:tcPr>
            <w:tcW w:w="233" w:type="pct"/>
            <w:vAlign w:val="center"/>
          </w:tcPr>
          <w:p w14:paraId="3CE011DE" w14:textId="77777777" w:rsidR="00B071EE" w:rsidRPr="00342DCF" w:rsidRDefault="00B071EE" w:rsidP="00B071EE">
            <w:pPr>
              <w:ind w:left="34"/>
              <w:rPr>
                <w:rFonts w:ascii="Calibri" w:hAnsi="Calibri" w:cs="Calibri"/>
                <w:sz w:val="22"/>
                <w:szCs w:val="22"/>
              </w:rPr>
            </w:pPr>
            <w:r w:rsidRPr="00342DCF">
              <w:rPr>
                <w:rFonts w:ascii="Calibri" w:hAnsi="Calibri" w:cs="Calibri"/>
                <w:sz w:val="22"/>
                <w:szCs w:val="22"/>
              </w:rPr>
              <w:t>2</w:t>
            </w:r>
          </w:p>
        </w:tc>
        <w:tc>
          <w:tcPr>
            <w:tcW w:w="1340" w:type="pct"/>
            <w:vAlign w:val="center"/>
          </w:tcPr>
          <w:p w14:paraId="7B1A396D"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Tự động sao lưu dữ liệu</w:t>
            </w:r>
          </w:p>
        </w:tc>
        <w:tc>
          <w:tcPr>
            <w:tcW w:w="3427" w:type="pct"/>
            <w:vAlign w:val="center"/>
          </w:tcPr>
          <w:p w14:paraId="381A0B40"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Hệ thống tự động thực hiện sao lưu dữ liệu theo lịch đã cấu hình</w:t>
            </w:r>
          </w:p>
        </w:tc>
      </w:tr>
      <w:tr w:rsidR="00B071EE" w:rsidRPr="00224D2B" w14:paraId="0AC2E99A" w14:textId="77777777" w:rsidTr="00B071EE">
        <w:tc>
          <w:tcPr>
            <w:tcW w:w="233" w:type="pct"/>
            <w:vAlign w:val="center"/>
          </w:tcPr>
          <w:p w14:paraId="41DCBC0C" w14:textId="77777777" w:rsidR="00B071EE" w:rsidRPr="00342DCF" w:rsidRDefault="00B071EE" w:rsidP="00B071EE">
            <w:pPr>
              <w:ind w:left="34"/>
              <w:rPr>
                <w:rFonts w:ascii="Calibri" w:hAnsi="Calibri" w:cs="Calibri"/>
                <w:sz w:val="22"/>
                <w:szCs w:val="22"/>
              </w:rPr>
            </w:pPr>
            <w:r>
              <w:rPr>
                <w:rFonts w:ascii="Calibri" w:hAnsi="Calibri" w:cs="Calibri"/>
                <w:sz w:val="22"/>
                <w:szCs w:val="22"/>
              </w:rPr>
              <w:t>3</w:t>
            </w:r>
          </w:p>
        </w:tc>
        <w:tc>
          <w:tcPr>
            <w:tcW w:w="1340" w:type="pct"/>
            <w:vAlign w:val="center"/>
          </w:tcPr>
          <w:p w14:paraId="4C26E4B6"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Tự động cập nhật trạng thái kỳ thi</w:t>
            </w:r>
          </w:p>
        </w:tc>
        <w:tc>
          <w:tcPr>
            <w:tcW w:w="3427" w:type="pct"/>
            <w:vAlign w:val="center"/>
          </w:tcPr>
          <w:p w14:paraId="0B20F77B" w14:textId="77777777" w:rsidR="00B071EE" w:rsidRPr="00342DCF" w:rsidRDefault="00B071EE" w:rsidP="00B071EE">
            <w:pPr>
              <w:rPr>
                <w:rFonts w:ascii="Calibri" w:hAnsi="Calibri" w:cs="Calibri"/>
                <w:sz w:val="22"/>
                <w:szCs w:val="22"/>
              </w:rPr>
            </w:pPr>
            <w:r w:rsidRPr="00401215">
              <w:rPr>
                <w:rFonts w:ascii="Calibri" w:hAnsi="Calibri" w:cs="Calibri"/>
                <w:sz w:val="22"/>
                <w:szCs w:val="22"/>
              </w:rPr>
              <w:t>Hệ thống tự động cập nhật trạng thái kỳ thi (đang mở đăng ký, đã kết thúc đăng ký, đang diễn ra, đã kết thúc) dựa trên thời gian</w:t>
            </w:r>
          </w:p>
        </w:tc>
      </w:tr>
      <w:tr w:rsidR="00B071EE" w:rsidRPr="00224D2B" w14:paraId="2E54E35F" w14:textId="77777777" w:rsidTr="00B071EE">
        <w:tc>
          <w:tcPr>
            <w:tcW w:w="233" w:type="pct"/>
            <w:vAlign w:val="center"/>
          </w:tcPr>
          <w:p w14:paraId="72886A18" w14:textId="77777777" w:rsidR="00B071EE" w:rsidRPr="00342DCF" w:rsidRDefault="00B071EE" w:rsidP="00B071EE">
            <w:pPr>
              <w:ind w:left="34"/>
              <w:rPr>
                <w:rFonts w:ascii="Calibri" w:hAnsi="Calibri" w:cs="Calibri"/>
                <w:sz w:val="22"/>
                <w:szCs w:val="22"/>
              </w:rPr>
            </w:pPr>
            <w:r>
              <w:rPr>
                <w:rFonts w:ascii="Calibri" w:hAnsi="Calibri" w:cs="Calibri"/>
                <w:sz w:val="22"/>
                <w:szCs w:val="22"/>
              </w:rPr>
              <w:t>4</w:t>
            </w:r>
          </w:p>
        </w:tc>
        <w:tc>
          <w:tcPr>
            <w:tcW w:w="1340" w:type="pct"/>
            <w:vAlign w:val="center"/>
          </w:tcPr>
          <w:p w14:paraId="765B20EA" w14:textId="77777777" w:rsidR="00B071EE" w:rsidRPr="00401215" w:rsidRDefault="00B071EE" w:rsidP="00B071EE">
            <w:pPr>
              <w:rPr>
                <w:rFonts w:ascii="Calibri" w:hAnsi="Calibri" w:cs="Calibri"/>
                <w:sz w:val="22"/>
                <w:szCs w:val="22"/>
              </w:rPr>
            </w:pPr>
            <w:r w:rsidRPr="00401215">
              <w:rPr>
                <w:rFonts w:ascii="Calibri" w:hAnsi="Calibri" w:cs="Calibri"/>
                <w:sz w:val="22"/>
                <w:szCs w:val="22"/>
              </w:rPr>
              <w:t>API tra cứu chứng chỉ</w:t>
            </w:r>
          </w:p>
        </w:tc>
        <w:tc>
          <w:tcPr>
            <w:tcW w:w="3427" w:type="pct"/>
            <w:vAlign w:val="center"/>
          </w:tcPr>
          <w:p w14:paraId="210A9723" w14:textId="77777777" w:rsidR="00B071EE" w:rsidRPr="00401215" w:rsidRDefault="00B071EE" w:rsidP="00B071EE">
            <w:pPr>
              <w:rPr>
                <w:rFonts w:ascii="Calibri" w:hAnsi="Calibri" w:cs="Calibri"/>
                <w:sz w:val="22"/>
                <w:szCs w:val="22"/>
              </w:rPr>
            </w:pPr>
            <w:r w:rsidRPr="00401215">
              <w:rPr>
                <w:rFonts w:ascii="Calibri" w:hAnsi="Calibri" w:cs="Calibri"/>
                <w:sz w:val="22"/>
                <w:szCs w:val="22"/>
              </w:rPr>
              <w:t>Cung cấp API để các hệ thống khác có thể tra cứu tính xác thực của chứng chỉ</w:t>
            </w:r>
          </w:p>
        </w:tc>
      </w:tr>
      <w:tr w:rsidR="00B071EE" w:rsidRPr="00224D2B" w14:paraId="12B78FED" w14:textId="77777777" w:rsidTr="00B071EE">
        <w:tc>
          <w:tcPr>
            <w:tcW w:w="233" w:type="pct"/>
            <w:vAlign w:val="center"/>
          </w:tcPr>
          <w:p w14:paraId="09A37C32" w14:textId="77777777" w:rsidR="00B071EE" w:rsidRPr="00342DCF" w:rsidRDefault="00B071EE" w:rsidP="00B071EE">
            <w:pPr>
              <w:ind w:left="34"/>
              <w:rPr>
                <w:rFonts w:ascii="Calibri" w:hAnsi="Calibri" w:cs="Calibri"/>
                <w:sz w:val="22"/>
                <w:szCs w:val="22"/>
              </w:rPr>
            </w:pPr>
            <w:r>
              <w:rPr>
                <w:rFonts w:ascii="Calibri" w:hAnsi="Calibri" w:cs="Calibri"/>
                <w:sz w:val="22"/>
                <w:szCs w:val="22"/>
              </w:rPr>
              <w:t>5</w:t>
            </w:r>
          </w:p>
        </w:tc>
        <w:tc>
          <w:tcPr>
            <w:tcW w:w="1340" w:type="pct"/>
            <w:vAlign w:val="center"/>
          </w:tcPr>
          <w:p w14:paraId="5FE044FB" w14:textId="77777777" w:rsidR="00B071EE" w:rsidRPr="00401215" w:rsidRDefault="00B071EE" w:rsidP="00B071EE">
            <w:pPr>
              <w:rPr>
                <w:rFonts w:ascii="Calibri" w:hAnsi="Calibri" w:cs="Calibri"/>
                <w:sz w:val="22"/>
                <w:szCs w:val="22"/>
              </w:rPr>
            </w:pPr>
            <w:r w:rsidRPr="00401215">
              <w:rPr>
                <w:rFonts w:ascii="Calibri" w:hAnsi="Calibri" w:cs="Calibri"/>
                <w:sz w:val="22"/>
                <w:szCs w:val="22"/>
              </w:rPr>
              <w:t>Dịch vụ đồng bộ dữ liệu</w:t>
            </w:r>
          </w:p>
        </w:tc>
        <w:tc>
          <w:tcPr>
            <w:tcW w:w="3427" w:type="pct"/>
            <w:vAlign w:val="center"/>
          </w:tcPr>
          <w:p w14:paraId="39C34194" w14:textId="77777777" w:rsidR="00B071EE" w:rsidRPr="00401215" w:rsidRDefault="00B071EE" w:rsidP="00B071EE">
            <w:pPr>
              <w:rPr>
                <w:rFonts w:ascii="Calibri" w:hAnsi="Calibri" w:cs="Calibri"/>
                <w:sz w:val="22"/>
                <w:szCs w:val="22"/>
              </w:rPr>
            </w:pPr>
            <w:r w:rsidRPr="00401215">
              <w:rPr>
                <w:rFonts w:ascii="Calibri" w:hAnsi="Calibri" w:cs="Calibri"/>
                <w:sz w:val="22"/>
                <w:szCs w:val="22"/>
              </w:rPr>
              <w:t>Đồng bộ dữ liệu giữa các phân hệ của hệ thống</w:t>
            </w:r>
          </w:p>
        </w:tc>
      </w:tr>
    </w:tbl>
    <w:p w14:paraId="271943AD" w14:textId="77777777" w:rsidR="00B071EE" w:rsidRPr="00C02DD2" w:rsidRDefault="00B071EE" w:rsidP="00B071EE">
      <w:pPr>
        <w:ind w:left="0"/>
      </w:pPr>
    </w:p>
    <w:p w14:paraId="0F460FC1" w14:textId="77777777" w:rsidR="00B071EE" w:rsidRDefault="00B071EE" w:rsidP="00B071EE">
      <w:pPr>
        <w:pStyle w:val="Heading4"/>
      </w:pPr>
      <w:bookmarkStart w:id="148" w:name="_Toc196154487"/>
      <w:bookmarkStart w:id="149" w:name="_Toc196170410"/>
      <w:bookmarkStart w:id="150" w:name="_Hlk196153029"/>
      <w:r>
        <w:t>4.3 Hệ thống cấp quyền</w:t>
      </w:r>
      <w:bookmarkEnd w:id="148"/>
      <w:bookmarkEnd w:id="149"/>
    </w:p>
    <w:p w14:paraId="0DD712AB" w14:textId="77777777" w:rsidR="00B071EE" w:rsidRPr="001C6AFA" w:rsidRDefault="00B071EE" w:rsidP="00B071EE">
      <w:pPr>
        <w:spacing w:before="0"/>
        <w:ind w:left="0"/>
      </w:pPr>
      <w:bookmarkStart w:id="151" w:name="_Toc521150203"/>
      <w:r w:rsidRPr="008F19EB">
        <w:t xml:space="preserve">Các quyền truy cập vào màn hình và hoạt động của màn hình như bên </w:t>
      </w:r>
      <w:r>
        <w:t>dưới</w:t>
      </w:r>
    </w:p>
    <w:tbl>
      <w:tblPr>
        <w:tblW w:w="94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4"/>
        <w:gridCol w:w="992"/>
        <w:gridCol w:w="851"/>
        <w:gridCol w:w="850"/>
        <w:gridCol w:w="851"/>
        <w:gridCol w:w="832"/>
        <w:gridCol w:w="884"/>
      </w:tblGrid>
      <w:tr w:rsidR="00B071EE" w:rsidRPr="007A069B" w14:paraId="23C4DCE2" w14:textId="77777777" w:rsidTr="00B071EE">
        <w:trPr>
          <w:cantSplit/>
          <w:trHeight w:val="1134"/>
        </w:trPr>
        <w:tc>
          <w:tcPr>
            <w:tcW w:w="4224" w:type="dxa"/>
            <w:shd w:val="clear" w:color="auto" w:fill="DEEAF6"/>
            <w:noWrap/>
            <w:vAlign w:val="bottom"/>
            <w:hideMark/>
          </w:tcPr>
          <w:p w14:paraId="0EF3DC67" w14:textId="77777777" w:rsidR="00B071EE" w:rsidRPr="004D2EF6" w:rsidRDefault="00B071EE" w:rsidP="00B071EE">
            <w:pPr>
              <w:spacing w:after="0"/>
              <w:ind w:left="0"/>
              <w:rPr>
                <w:rFonts w:cs="Calibri"/>
                <w:b/>
                <w:bCs/>
              </w:rPr>
            </w:pPr>
            <w:r w:rsidRPr="1E4E5B3E">
              <w:rPr>
                <w:rFonts w:cs="Calibri"/>
                <w:b/>
                <w:bCs/>
              </w:rPr>
              <w:t>Màn hình</w:t>
            </w:r>
          </w:p>
          <w:p w14:paraId="3C5B0A53" w14:textId="77777777" w:rsidR="00B071EE" w:rsidRPr="004D2EF6" w:rsidRDefault="00B071EE" w:rsidP="00B071EE">
            <w:pPr>
              <w:spacing w:after="0"/>
              <w:ind w:left="0"/>
              <w:rPr>
                <w:rFonts w:cs="Calibri"/>
                <w:b/>
                <w:bCs/>
              </w:rPr>
            </w:pPr>
          </w:p>
        </w:tc>
        <w:tc>
          <w:tcPr>
            <w:tcW w:w="992" w:type="dxa"/>
            <w:shd w:val="clear" w:color="auto" w:fill="DEEAF6"/>
            <w:noWrap/>
            <w:hideMark/>
          </w:tcPr>
          <w:p w14:paraId="0BA7E0C1" w14:textId="77777777" w:rsidR="00B071EE" w:rsidRPr="004D2EF6" w:rsidRDefault="00B071EE" w:rsidP="00B071EE">
            <w:pPr>
              <w:spacing w:after="0"/>
              <w:ind w:left="0"/>
              <w:jc w:val="center"/>
              <w:rPr>
                <w:rFonts w:cs="Calibri"/>
                <w:b/>
                <w:bCs/>
              </w:rPr>
            </w:pPr>
            <w:r>
              <w:rPr>
                <w:rFonts w:cs="Calibri"/>
                <w:b/>
                <w:bCs/>
              </w:rPr>
              <w:t>Đăng ký</w:t>
            </w:r>
          </w:p>
        </w:tc>
        <w:tc>
          <w:tcPr>
            <w:tcW w:w="851" w:type="dxa"/>
            <w:shd w:val="clear" w:color="auto" w:fill="DEEAF6"/>
          </w:tcPr>
          <w:p w14:paraId="42661458" w14:textId="77777777" w:rsidR="00B071EE" w:rsidRPr="004D2EF6" w:rsidRDefault="00B071EE" w:rsidP="00B071EE">
            <w:pPr>
              <w:spacing w:after="0"/>
              <w:ind w:left="0"/>
              <w:jc w:val="center"/>
              <w:rPr>
                <w:rFonts w:cs="Calibri"/>
                <w:b/>
              </w:rPr>
            </w:pPr>
            <w:r>
              <w:rPr>
                <w:rFonts w:cs="Calibri"/>
                <w:b/>
              </w:rPr>
              <w:t>Đăng nhập</w:t>
            </w:r>
          </w:p>
        </w:tc>
        <w:tc>
          <w:tcPr>
            <w:tcW w:w="850" w:type="dxa"/>
            <w:shd w:val="clear" w:color="auto" w:fill="DEEAF6"/>
          </w:tcPr>
          <w:p w14:paraId="612751B4" w14:textId="77777777" w:rsidR="00B071EE" w:rsidRPr="004D2EF6" w:rsidRDefault="00B071EE" w:rsidP="00B071EE">
            <w:pPr>
              <w:spacing w:after="0"/>
              <w:ind w:left="0"/>
              <w:jc w:val="center"/>
              <w:rPr>
                <w:rFonts w:cs="Calibri"/>
                <w:b/>
              </w:rPr>
            </w:pPr>
            <w:r>
              <w:rPr>
                <w:rFonts w:cs="Calibri"/>
                <w:b/>
              </w:rPr>
              <w:t>Đăng ký thi</w:t>
            </w:r>
          </w:p>
        </w:tc>
        <w:tc>
          <w:tcPr>
            <w:tcW w:w="851" w:type="dxa"/>
            <w:shd w:val="clear" w:color="auto" w:fill="DEEAF6"/>
          </w:tcPr>
          <w:p w14:paraId="3C764926" w14:textId="77777777" w:rsidR="00B071EE" w:rsidRPr="004D2EF6" w:rsidRDefault="00B071EE" w:rsidP="00B071EE">
            <w:pPr>
              <w:spacing w:after="0"/>
              <w:ind w:left="0"/>
              <w:jc w:val="center"/>
              <w:rPr>
                <w:rFonts w:cs="Calibri"/>
                <w:b/>
              </w:rPr>
            </w:pPr>
            <w:r>
              <w:rPr>
                <w:rFonts w:cs="Calibri"/>
                <w:b/>
              </w:rPr>
              <w:t>Xem điểm</w:t>
            </w:r>
          </w:p>
        </w:tc>
        <w:tc>
          <w:tcPr>
            <w:tcW w:w="832" w:type="dxa"/>
            <w:shd w:val="clear" w:color="auto" w:fill="DEEAF6"/>
          </w:tcPr>
          <w:p w14:paraId="20E0F9B8" w14:textId="77777777" w:rsidR="00B071EE" w:rsidRPr="004D2EF6" w:rsidRDefault="00B071EE" w:rsidP="00B071EE">
            <w:pPr>
              <w:spacing w:after="0"/>
              <w:ind w:left="0"/>
              <w:jc w:val="center"/>
              <w:rPr>
                <w:rFonts w:cs="Calibri"/>
                <w:b/>
              </w:rPr>
            </w:pPr>
            <w:r>
              <w:rPr>
                <w:rFonts w:cs="Calibri"/>
                <w:b/>
              </w:rPr>
              <w:t>Tra cứu</w:t>
            </w:r>
          </w:p>
        </w:tc>
        <w:tc>
          <w:tcPr>
            <w:tcW w:w="884" w:type="dxa"/>
            <w:shd w:val="clear" w:color="auto" w:fill="DEEAF6"/>
          </w:tcPr>
          <w:p w14:paraId="71D8C32F" w14:textId="77777777" w:rsidR="00B071EE" w:rsidRDefault="00B071EE" w:rsidP="00B071EE">
            <w:pPr>
              <w:spacing w:after="0"/>
              <w:ind w:left="0"/>
              <w:jc w:val="center"/>
              <w:rPr>
                <w:rFonts w:cs="Calibri"/>
                <w:b/>
              </w:rPr>
            </w:pPr>
            <w:r>
              <w:rPr>
                <w:rFonts w:cs="Calibri"/>
                <w:b/>
              </w:rPr>
              <w:t>Thông tin cá nhân</w:t>
            </w:r>
          </w:p>
        </w:tc>
      </w:tr>
      <w:tr w:rsidR="00B071EE" w:rsidRPr="007A069B" w14:paraId="4707DDED" w14:textId="77777777" w:rsidTr="00B071EE">
        <w:trPr>
          <w:trHeight w:val="288"/>
        </w:trPr>
        <w:tc>
          <w:tcPr>
            <w:tcW w:w="4224" w:type="dxa"/>
            <w:noWrap/>
            <w:vAlign w:val="bottom"/>
            <w:hideMark/>
          </w:tcPr>
          <w:p w14:paraId="525A98DA" w14:textId="77777777" w:rsidR="00B071EE" w:rsidRPr="007A069B" w:rsidRDefault="00B071EE" w:rsidP="00B071EE">
            <w:pPr>
              <w:spacing w:after="0"/>
              <w:ind w:left="0"/>
              <w:rPr>
                <w:rFonts w:ascii="Calibri" w:hAnsi="Calibri" w:cs="Calibri"/>
                <w:color w:val="000000"/>
              </w:rPr>
            </w:pPr>
            <w:r>
              <w:rPr>
                <w:rFonts w:ascii="Calibri" w:hAnsi="Calibri" w:cs="Calibri"/>
                <w:color w:val="000000"/>
              </w:rPr>
              <w:t>Đăng nhập</w:t>
            </w:r>
          </w:p>
        </w:tc>
        <w:tc>
          <w:tcPr>
            <w:tcW w:w="992" w:type="dxa"/>
            <w:noWrap/>
            <w:vAlign w:val="bottom"/>
            <w:hideMark/>
          </w:tcPr>
          <w:p w14:paraId="78A6B95C" w14:textId="77777777" w:rsidR="00B071EE" w:rsidRPr="007A069B" w:rsidRDefault="00B071EE" w:rsidP="00B071EE">
            <w:pPr>
              <w:spacing w:after="0"/>
              <w:ind w:left="0"/>
              <w:jc w:val="center"/>
              <w:rPr>
                <w:rFonts w:ascii="Calibri" w:hAnsi="Calibri" w:cs="Calibri"/>
                <w:color w:val="000000"/>
              </w:rPr>
            </w:pPr>
          </w:p>
        </w:tc>
        <w:tc>
          <w:tcPr>
            <w:tcW w:w="851" w:type="dxa"/>
          </w:tcPr>
          <w:p w14:paraId="2F21FA4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0" w:type="dxa"/>
          </w:tcPr>
          <w:p w14:paraId="458B595F" w14:textId="77777777" w:rsidR="00B071EE" w:rsidRDefault="00B071EE" w:rsidP="00B071EE">
            <w:pPr>
              <w:spacing w:after="0"/>
              <w:ind w:left="0"/>
              <w:jc w:val="center"/>
              <w:rPr>
                <w:rFonts w:ascii="Calibri" w:hAnsi="Calibri" w:cs="Calibri"/>
                <w:color w:val="000000"/>
              </w:rPr>
            </w:pPr>
          </w:p>
        </w:tc>
        <w:tc>
          <w:tcPr>
            <w:tcW w:w="851" w:type="dxa"/>
          </w:tcPr>
          <w:p w14:paraId="0DF07AB7" w14:textId="77777777" w:rsidR="00B071EE" w:rsidRPr="007A069B" w:rsidRDefault="00B071EE" w:rsidP="00B071EE">
            <w:pPr>
              <w:spacing w:after="0"/>
              <w:ind w:left="0"/>
              <w:jc w:val="center"/>
              <w:rPr>
                <w:rFonts w:ascii="Calibri" w:hAnsi="Calibri" w:cs="Calibri"/>
                <w:color w:val="000000"/>
              </w:rPr>
            </w:pPr>
          </w:p>
        </w:tc>
        <w:tc>
          <w:tcPr>
            <w:tcW w:w="832" w:type="dxa"/>
          </w:tcPr>
          <w:p w14:paraId="5DA072DB" w14:textId="77777777" w:rsidR="00B071EE" w:rsidRPr="007A069B" w:rsidRDefault="00B071EE" w:rsidP="00B071EE">
            <w:pPr>
              <w:spacing w:after="0"/>
              <w:ind w:left="0"/>
              <w:jc w:val="center"/>
              <w:rPr>
                <w:rFonts w:ascii="Calibri" w:hAnsi="Calibri" w:cs="Calibri"/>
                <w:color w:val="000000"/>
              </w:rPr>
            </w:pPr>
          </w:p>
        </w:tc>
        <w:tc>
          <w:tcPr>
            <w:tcW w:w="884" w:type="dxa"/>
          </w:tcPr>
          <w:p w14:paraId="6F63141F" w14:textId="77777777" w:rsidR="00B071EE" w:rsidRPr="007A069B" w:rsidRDefault="00B071EE" w:rsidP="00B071EE">
            <w:pPr>
              <w:spacing w:after="0"/>
              <w:ind w:left="0"/>
              <w:jc w:val="center"/>
              <w:rPr>
                <w:rFonts w:ascii="Calibri" w:hAnsi="Calibri" w:cs="Calibri"/>
                <w:color w:val="000000"/>
              </w:rPr>
            </w:pPr>
          </w:p>
        </w:tc>
      </w:tr>
      <w:tr w:rsidR="00B071EE" w:rsidRPr="007A069B" w14:paraId="7D8D7051" w14:textId="77777777" w:rsidTr="00B071EE">
        <w:trPr>
          <w:trHeight w:val="288"/>
        </w:trPr>
        <w:tc>
          <w:tcPr>
            <w:tcW w:w="4224" w:type="dxa"/>
            <w:noWrap/>
            <w:vAlign w:val="bottom"/>
          </w:tcPr>
          <w:p w14:paraId="13D99FE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riêng</w:t>
            </w:r>
          </w:p>
        </w:tc>
        <w:tc>
          <w:tcPr>
            <w:tcW w:w="992" w:type="dxa"/>
            <w:noWrap/>
            <w:vAlign w:val="bottom"/>
          </w:tcPr>
          <w:p w14:paraId="1ED7E305" w14:textId="77777777" w:rsidR="00B071EE" w:rsidRPr="007A069B" w:rsidRDefault="00B071EE" w:rsidP="00B071EE">
            <w:pPr>
              <w:spacing w:after="0"/>
              <w:ind w:left="0"/>
              <w:jc w:val="center"/>
              <w:rPr>
                <w:rFonts w:ascii="Calibri" w:hAnsi="Calibri" w:cs="Calibri"/>
                <w:color w:val="000000"/>
              </w:rPr>
            </w:pPr>
          </w:p>
        </w:tc>
        <w:tc>
          <w:tcPr>
            <w:tcW w:w="851" w:type="dxa"/>
          </w:tcPr>
          <w:p w14:paraId="5B2CED9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0" w:type="dxa"/>
          </w:tcPr>
          <w:p w14:paraId="65A38B3A" w14:textId="77777777" w:rsidR="00B071EE" w:rsidRDefault="00B071EE" w:rsidP="00B071EE">
            <w:pPr>
              <w:spacing w:after="0"/>
              <w:ind w:left="0"/>
              <w:jc w:val="center"/>
              <w:rPr>
                <w:rFonts w:ascii="Calibri" w:hAnsi="Calibri" w:cs="Calibri"/>
                <w:color w:val="000000"/>
              </w:rPr>
            </w:pPr>
          </w:p>
        </w:tc>
        <w:tc>
          <w:tcPr>
            <w:tcW w:w="851" w:type="dxa"/>
          </w:tcPr>
          <w:p w14:paraId="4E2113F3" w14:textId="77777777" w:rsidR="00B071EE" w:rsidRDefault="00B071EE" w:rsidP="00B071EE">
            <w:pPr>
              <w:spacing w:after="0"/>
              <w:ind w:left="0"/>
              <w:jc w:val="center"/>
              <w:rPr>
                <w:rFonts w:ascii="Calibri" w:hAnsi="Calibri" w:cs="Calibri"/>
                <w:color w:val="000000"/>
              </w:rPr>
            </w:pPr>
          </w:p>
        </w:tc>
        <w:tc>
          <w:tcPr>
            <w:tcW w:w="832" w:type="dxa"/>
          </w:tcPr>
          <w:p w14:paraId="66072FFC" w14:textId="77777777" w:rsidR="00B071EE" w:rsidRDefault="00B071EE" w:rsidP="00B071EE">
            <w:pPr>
              <w:spacing w:after="0"/>
              <w:ind w:left="0"/>
              <w:jc w:val="center"/>
              <w:rPr>
                <w:rFonts w:ascii="Calibri" w:hAnsi="Calibri" w:cs="Calibri"/>
                <w:color w:val="000000"/>
              </w:rPr>
            </w:pPr>
          </w:p>
        </w:tc>
        <w:tc>
          <w:tcPr>
            <w:tcW w:w="884" w:type="dxa"/>
          </w:tcPr>
          <w:p w14:paraId="3CC8C72A" w14:textId="77777777" w:rsidR="00B071EE" w:rsidRDefault="00B071EE" w:rsidP="00B071EE">
            <w:pPr>
              <w:spacing w:after="0"/>
              <w:ind w:left="0"/>
              <w:jc w:val="center"/>
              <w:rPr>
                <w:rFonts w:ascii="Calibri" w:hAnsi="Calibri" w:cs="Calibri"/>
                <w:color w:val="000000"/>
              </w:rPr>
            </w:pPr>
          </w:p>
        </w:tc>
      </w:tr>
      <w:tr w:rsidR="00B071EE" w:rsidRPr="007A069B" w14:paraId="5AFCA1A0" w14:textId="77777777" w:rsidTr="00B071EE">
        <w:trPr>
          <w:trHeight w:val="288"/>
        </w:trPr>
        <w:tc>
          <w:tcPr>
            <w:tcW w:w="4224" w:type="dxa"/>
            <w:noWrap/>
            <w:vAlign w:val="bottom"/>
          </w:tcPr>
          <w:p w14:paraId="361AE05E"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Kiểm tra dữ liệu</w:t>
            </w:r>
          </w:p>
        </w:tc>
        <w:tc>
          <w:tcPr>
            <w:tcW w:w="992" w:type="dxa"/>
            <w:noWrap/>
            <w:vAlign w:val="bottom"/>
          </w:tcPr>
          <w:p w14:paraId="401E4340" w14:textId="77777777" w:rsidR="00B071EE" w:rsidRPr="007A069B" w:rsidRDefault="00B071EE" w:rsidP="00B071EE">
            <w:pPr>
              <w:spacing w:after="0"/>
              <w:ind w:left="0"/>
              <w:jc w:val="center"/>
              <w:rPr>
                <w:rFonts w:ascii="Calibri" w:hAnsi="Calibri" w:cs="Calibri"/>
                <w:color w:val="000000"/>
              </w:rPr>
            </w:pPr>
          </w:p>
        </w:tc>
        <w:tc>
          <w:tcPr>
            <w:tcW w:w="851" w:type="dxa"/>
          </w:tcPr>
          <w:p w14:paraId="6406C491"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0" w:type="dxa"/>
          </w:tcPr>
          <w:p w14:paraId="72AFD21A" w14:textId="77777777" w:rsidR="00B071EE" w:rsidRDefault="00B071EE" w:rsidP="00B071EE">
            <w:pPr>
              <w:spacing w:after="0"/>
              <w:ind w:left="0"/>
              <w:jc w:val="center"/>
              <w:rPr>
                <w:rFonts w:ascii="Calibri" w:hAnsi="Calibri" w:cs="Calibri"/>
                <w:color w:val="000000"/>
              </w:rPr>
            </w:pPr>
          </w:p>
        </w:tc>
        <w:tc>
          <w:tcPr>
            <w:tcW w:w="851" w:type="dxa"/>
          </w:tcPr>
          <w:p w14:paraId="5E1C3112" w14:textId="77777777" w:rsidR="00B071EE" w:rsidRDefault="00B071EE" w:rsidP="00B071EE">
            <w:pPr>
              <w:spacing w:after="0"/>
              <w:ind w:left="0"/>
              <w:jc w:val="center"/>
              <w:rPr>
                <w:rFonts w:ascii="Calibri" w:hAnsi="Calibri" w:cs="Calibri"/>
                <w:color w:val="000000"/>
              </w:rPr>
            </w:pPr>
          </w:p>
        </w:tc>
        <w:tc>
          <w:tcPr>
            <w:tcW w:w="832" w:type="dxa"/>
          </w:tcPr>
          <w:p w14:paraId="7A9362AA" w14:textId="77777777" w:rsidR="00B071EE" w:rsidRDefault="00B071EE" w:rsidP="00B071EE">
            <w:pPr>
              <w:spacing w:after="0"/>
              <w:ind w:left="0"/>
              <w:jc w:val="center"/>
              <w:rPr>
                <w:rFonts w:ascii="Calibri" w:hAnsi="Calibri" w:cs="Calibri"/>
                <w:color w:val="000000"/>
              </w:rPr>
            </w:pPr>
          </w:p>
        </w:tc>
        <w:tc>
          <w:tcPr>
            <w:tcW w:w="884" w:type="dxa"/>
          </w:tcPr>
          <w:p w14:paraId="033D1FE1" w14:textId="77777777" w:rsidR="00B071EE" w:rsidRDefault="00B071EE" w:rsidP="00B071EE">
            <w:pPr>
              <w:spacing w:after="0"/>
              <w:ind w:left="0"/>
              <w:jc w:val="center"/>
              <w:rPr>
                <w:rFonts w:ascii="Calibri" w:hAnsi="Calibri" w:cs="Calibri"/>
                <w:color w:val="000000"/>
              </w:rPr>
            </w:pPr>
          </w:p>
        </w:tc>
      </w:tr>
      <w:tr w:rsidR="00B071EE" w:rsidRPr="007A069B" w14:paraId="588DB6C5" w14:textId="77777777" w:rsidTr="00B071EE">
        <w:trPr>
          <w:trHeight w:val="288"/>
        </w:trPr>
        <w:tc>
          <w:tcPr>
            <w:tcW w:w="4224" w:type="dxa"/>
            <w:noWrap/>
            <w:vAlign w:val="bottom"/>
          </w:tcPr>
          <w:p w14:paraId="28D15B62" w14:textId="77777777" w:rsidR="00B071EE" w:rsidRDefault="00B071EE" w:rsidP="00B071EE">
            <w:pPr>
              <w:spacing w:after="0"/>
              <w:ind w:left="0"/>
              <w:rPr>
                <w:rFonts w:ascii="Calibri" w:hAnsi="Calibri" w:cs="Calibri"/>
                <w:color w:val="000000"/>
              </w:rPr>
            </w:pPr>
            <w:r>
              <w:rPr>
                <w:rFonts w:ascii="Calibri" w:hAnsi="Calibri" w:cs="Calibri"/>
                <w:color w:val="000000"/>
              </w:rPr>
              <w:t>Đăng ký</w:t>
            </w:r>
          </w:p>
        </w:tc>
        <w:tc>
          <w:tcPr>
            <w:tcW w:w="992" w:type="dxa"/>
            <w:noWrap/>
            <w:vAlign w:val="bottom"/>
          </w:tcPr>
          <w:p w14:paraId="02AB8A6F"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09EA70E9" w14:textId="77777777" w:rsidR="00B071EE" w:rsidRDefault="00B071EE" w:rsidP="00B071EE">
            <w:pPr>
              <w:spacing w:after="0"/>
              <w:ind w:left="0"/>
              <w:jc w:val="center"/>
              <w:rPr>
                <w:rFonts w:ascii="Calibri" w:hAnsi="Calibri" w:cs="Calibri"/>
                <w:color w:val="000000"/>
              </w:rPr>
            </w:pPr>
          </w:p>
        </w:tc>
        <w:tc>
          <w:tcPr>
            <w:tcW w:w="850" w:type="dxa"/>
          </w:tcPr>
          <w:p w14:paraId="01FA510D" w14:textId="77777777" w:rsidR="00B071EE" w:rsidRDefault="00B071EE" w:rsidP="00B071EE">
            <w:pPr>
              <w:spacing w:after="0"/>
              <w:ind w:left="0"/>
              <w:jc w:val="center"/>
              <w:rPr>
                <w:rFonts w:ascii="Calibri" w:hAnsi="Calibri" w:cs="Calibri"/>
                <w:color w:val="000000"/>
              </w:rPr>
            </w:pPr>
          </w:p>
        </w:tc>
        <w:tc>
          <w:tcPr>
            <w:tcW w:w="851" w:type="dxa"/>
          </w:tcPr>
          <w:p w14:paraId="7B03FEE1" w14:textId="77777777" w:rsidR="00B071EE" w:rsidRDefault="00B071EE" w:rsidP="00B071EE">
            <w:pPr>
              <w:spacing w:after="0"/>
              <w:ind w:left="0"/>
              <w:jc w:val="center"/>
              <w:rPr>
                <w:rFonts w:ascii="Calibri" w:hAnsi="Calibri" w:cs="Calibri"/>
                <w:color w:val="000000"/>
              </w:rPr>
            </w:pPr>
          </w:p>
        </w:tc>
        <w:tc>
          <w:tcPr>
            <w:tcW w:w="832" w:type="dxa"/>
          </w:tcPr>
          <w:p w14:paraId="63560443" w14:textId="77777777" w:rsidR="00B071EE" w:rsidRDefault="00B071EE" w:rsidP="00B071EE">
            <w:pPr>
              <w:spacing w:after="0"/>
              <w:ind w:left="0"/>
              <w:jc w:val="center"/>
              <w:rPr>
                <w:rFonts w:ascii="Calibri" w:hAnsi="Calibri" w:cs="Calibri"/>
                <w:color w:val="000000"/>
              </w:rPr>
            </w:pPr>
          </w:p>
        </w:tc>
        <w:tc>
          <w:tcPr>
            <w:tcW w:w="884" w:type="dxa"/>
          </w:tcPr>
          <w:p w14:paraId="75EE7865" w14:textId="77777777" w:rsidR="00B071EE" w:rsidRDefault="00B071EE" w:rsidP="00B071EE">
            <w:pPr>
              <w:spacing w:after="0"/>
              <w:ind w:left="0"/>
              <w:jc w:val="center"/>
              <w:rPr>
                <w:rFonts w:ascii="Calibri" w:hAnsi="Calibri" w:cs="Calibri"/>
                <w:color w:val="000000"/>
              </w:rPr>
            </w:pPr>
          </w:p>
        </w:tc>
      </w:tr>
      <w:tr w:rsidR="00B071EE" w:rsidRPr="007A069B" w14:paraId="2D862791" w14:textId="77777777" w:rsidTr="00B071EE">
        <w:trPr>
          <w:trHeight w:val="288"/>
        </w:trPr>
        <w:tc>
          <w:tcPr>
            <w:tcW w:w="4224" w:type="dxa"/>
            <w:noWrap/>
            <w:vAlign w:val="bottom"/>
          </w:tcPr>
          <w:p w14:paraId="4FA99BFA"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Thêm dữ liệu mới</w:t>
            </w:r>
          </w:p>
        </w:tc>
        <w:tc>
          <w:tcPr>
            <w:tcW w:w="992" w:type="dxa"/>
            <w:noWrap/>
            <w:vAlign w:val="bottom"/>
          </w:tcPr>
          <w:p w14:paraId="38D19BB0"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5C4E8EEB" w14:textId="77777777" w:rsidR="00B071EE" w:rsidRDefault="00B071EE" w:rsidP="00B071EE">
            <w:pPr>
              <w:spacing w:after="0"/>
              <w:ind w:left="0"/>
              <w:jc w:val="center"/>
              <w:rPr>
                <w:rFonts w:ascii="Calibri" w:hAnsi="Calibri" w:cs="Calibri"/>
                <w:color w:val="000000"/>
              </w:rPr>
            </w:pPr>
          </w:p>
        </w:tc>
        <w:tc>
          <w:tcPr>
            <w:tcW w:w="850" w:type="dxa"/>
          </w:tcPr>
          <w:p w14:paraId="4CCDC15C" w14:textId="77777777" w:rsidR="00B071EE" w:rsidRDefault="00B071EE" w:rsidP="00B071EE">
            <w:pPr>
              <w:spacing w:after="0"/>
              <w:ind w:left="0"/>
              <w:jc w:val="center"/>
              <w:rPr>
                <w:rFonts w:ascii="Calibri" w:hAnsi="Calibri" w:cs="Calibri"/>
                <w:color w:val="000000"/>
              </w:rPr>
            </w:pPr>
          </w:p>
        </w:tc>
        <w:tc>
          <w:tcPr>
            <w:tcW w:w="851" w:type="dxa"/>
          </w:tcPr>
          <w:p w14:paraId="0C7FC728" w14:textId="77777777" w:rsidR="00B071EE" w:rsidRDefault="00B071EE" w:rsidP="00B071EE">
            <w:pPr>
              <w:spacing w:after="0"/>
              <w:ind w:left="0"/>
              <w:jc w:val="center"/>
              <w:rPr>
                <w:rFonts w:ascii="Calibri" w:hAnsi="Calibri" w:cs="Calibri"/>
                <w:color w:val="000000"/>
              </w:rPr>
            </w:pPr>
          </w:p>
        </w:tc>
        <w:tc>
          <w:tcPr>
            <w:tcW w:w="832" w:type="dxa"/>
          </w:tcPr>
          <w:p w14:paraId="1D08101E" w14:textId="77777777" w:rsidR="00B071EE" w:rsidRDefault="00B071EE" w:rsidP="00B071EE">
            <w:pPr>
              <w:spacing w:after="0"/>
              <w:ind w:left="0"/>
              <w:jc w:val="center"/>
              <w:rPr>
                <w:rFonts w:ascii="Calibri" w:hAnsi="Calibri" w:cs="Calibri"/>
                <w:color w:val="000000"/>
              </w:rPr>
            </w:pPr>
          </w:p>
        </w:tc>
        <w:tc>
          <w:tcPr>
            <w:tcW w:w="884" w:type="dxa"/>
          </w:tcPr>
          <w:p w14:paraId="595F066B" w14:textId="77777777" w:rsidR="00B071EE" w:rsidRDefault="00B071EE" w:rsidP="00B071EE">
            <w:pPr>
              <w:spacing w:after="0"/>
              <w:ind w:left="0"/>
              <w:jc w:val="center"/>
              <w:rPr>
                <w:rFonts w:ascii="Calibri" w:hAnsi="Calibri" w:cs="Calibri"/>
                <w:color w:val="000000"/>
              </w:rPr>
            </w:pPr>
          </w:p>
        </w:tc>
      </w:tr>
      <w:tr w:rsidR="00B071EE" w:rsidRPr="007A069B" w14:paraId="14097698" w14:textId="77777777" w:rsidTr="00B071EE">
        <w:trPr>
          <w:trHeight w:val="288"/>
        </w:trPr>
        <w:tc>
          <w:tcPr>
            <w:tcW w:w="4224" w:type="dxa"/>
            <w:noWrap/>
            <w:vAlign w:val="bottom"/>
          </w:tcPr>
          <w:p w14:paraId="0EA8A059"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Kiểm tra dữ liệu</w:t>
            </w:r>
          </w:p>
        </w:tc>
        <w:tc>
          <w:tcPr>
            <w:tcW w:w="992" w:type="dxa"/>
            <w:noWrap/>
            <w:vAlign w:val="bottom"/>
          </w:tcPr>
          <w:p w14:paraId="761C326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32C74D00" w14:textId="77777777" w:rsidR="00B071EE" w:rsidRDefault="00B071EE" w:rsidP="00B071EE">
            <w:pPr>
              <w:spacing w:after="0"/>
              <w:ind w:left="0"/>
              <w:jc w:val="center"/>
              <w:rPr>
                <w:rFonts w:ascii="Calibri" w:hAnsi="Calibri" w:cs="Calibri"/>
                <w:color w:val="000000"/>
              </w:rPr>
            </w:pPr>
          </w:p>
        </w:tc>
        <w:tc>
          <w:tcPr>
            <w:tcW w:w="850" w:type="dxa"/>
          </w:tcPr>
          <w:p w14:paraId="22E1C4E8" w14:textId="77777777" w:rsidR="00B071EE" w:rsidRDefault="00B071EE" w:rsidP="00B071EE">
            <w:pPr>
              <w:spacing w:after="0"/>
              <w:ind w:left="0"/>
              <w:jc w:val="center"/>
              <w:rPr>
                <w:rFonts w:ascii="Calibri" w:hAnsi="Calibri" w:cs="Calibri"/>
                <w:color w:val="000000"/>
              </w:rPr>
            </w:pPr>
          </w:p>
        </w:tc>
        <w:tc>
          <w:tcPr>
            <w:tcW w:w="851" w:type="dxa"/>
          </w:tcPr>
          <w:p w14:paraId="4A4BABD5" w14:textId="77777777" w:rsidR="00B071EE" w:rsidRDefault="00B071EE" w:rsidP="00B071EE">
            <w:pPr>
              <w:spacing w:after="0"/>
              <w:ind w:left="0"/>
              <w:jc w:val="center"/>
              <w:rPr>
                <w:rFonts w:ascii="Calibri" w:hAnsi="Calibri" w:cs="Calibri"/>
                <w:color w:val="000000"/>
              </w:rPr>
            </w:pPr>
          </w:p>
        </w:tc>
        <w:tc>
          <w:tcPr>
            <w:tcW w:w="832" w:type="dxa"/>
          </w:tcPr>
          <w:p w14:paraId="540BE305" w14:textId="77777777" w:rsidR="00B071EE" w:rsidRDefault="00B071EE" w:rsidP="00B071EE">
            <w:pPr>
              <w:spacing w:after="0"/>
              <w:ind w:left="0"/>
              <w:jc w:val="center"/>
              <w:rPr>
                <w:rFonts w:ascii="Calibri" w:hAnsi="Calibri" w:cs="Calibri"/>
                <w:color w:val="000000"/>
              </w:rPr>
            </w:pPr>
          </w:p>
        </w:tc>
        <w:tc>
          <w:tcPr>
            <w:tcW w:w="884" w:type="dxa"/>
          </w:tcPr>
          <w:p w14:paraId="67110C15" w14:textId="77777777" w:rsidR="00B071EE" w:rsidRDefault="00B071EE" w:rsidP="00B071EE">
            <w:pPr>
              <w:spacing w:after="0"/>
              <w:ind w:left="0"/>
              <w:jc w:val="center"/>
              <w:rPr>
                <w:rFonts w:ascii="Calibri" w:hAnsi="Calibri" w:cs="Calibri"/>
                <w:color w:val="000000"/>
              </w:rPr>
            </w:pPr>
          </w:p>
        </w:tc>
      </w:tr>
      <w:tr w:rsidR="00B071EE" w:rsidRPr="007A069B" w14:paraId="42712C72" w14:textId="77777777" w:rsidTr="00B071EE">
        <w:trPr>
          <w:trHeight w:val="288"/>
        </w:trPr>
        <w:tc>
          <w:tcPr>
            <w:tcW w:w="4224" w:type="dxa"/>
            <w:noWrap/>
            <w:vAlign w:val="bottom"/>
          </w:tcPr>
          <w:p w14:paraId="4A176D73" w14:textId="77777777" w:rsidR="00B071EE" w:rsidRDefault="00B071EE" w:rsidP="00B071EE">
            <w:pPr>
              <w:spacing w:after="0"/>
              <w:ind w:left="0"/>
              <w:rPr>
                <w:rFonts w:ascii="Calibri" w:hAnsi="Calibri" w:cs="Calibri"/>
                <w:color w:val="000000"/>
              </w:rPr>
            </w:pPr>
            <w:r>
              <w:rPr>
                <w:rFonts w:ascii="Calibri" w:hAnsi="Calibri" w:cs="Calibri"/>
                <w:color w:val="000000"/>
              </w:rPr>
              <w:t>Trang chủ thí sinh</w:t>
            </w:r>
          </w:p>
        </w:tc>
        <w:tc>
          <w:tcPr>
            <w:tcW w:w="992" w:type="dxa"/>
            <w:noWrap/>
            <w:vAlign w:val="bottom"/>
          </w:tcPr>
          <w:p w14:paraId="7FCEB282" w14:textId="77777777" w:rsidR="00B071EE" w:rsidRPr="007A069B" w:rsidRDefault="00B071EE" w:rsidP="00B071EE">
            <w:pPr>
              <w:spacing w:after="0"/>
              <w:ind w:left="0"/>
              <w:jc w:val="center"/>
              <w:rPr>
                <w:rFonts w:ascii="Calibri" w:hAnsi="Calibri" w:cs="Calibri"/>
                <w:color w:val="000000"/>
              </w:rPr>
            </w:pPr>
          </w:p>
        </w:tc>
        <w:tc>
          <w:tcPr>
            <w:tcW w:w="851" w:type="dxa"/>
          </w:tcPr>
          <w:p w14:paraId="37A32E59" w14:textId="77777777" w:rsidR="00B071EE" w:rsidRDefault="00B071EE" w:rsidP="00B071EE">
            <w:pPr>
              <w:spacing w:after="0"/>
              <w:ind w:left="0"/>
              <w:jc w:val="center"/>
              <w:rPr>
                <w:rFonts w:ascii="Calibri" w:hAnsi="Calibri" w:cs="Calibri"/>
                <w:color w:val="000000"/>
              </w:rPr>
            </w:pPr>
          </w:p>
        </w:tc>
        <w:tc>
          <w:tcPr>
            <w:tcW w:w="850" w:type="dxa"/>
          </w:tcPr>
          <w:p w14:paraId="0A35CF65"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4D621EF9"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2" w:type="dxa"/>
          </w:tcPr>
          <w:p w14:paraId="484B02A9"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00B1DCD3"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7C8B85E3" w14:textId="77777777" w:rsidTr="00B071EE">
        <w:trPr>
          <w:trHeight w:val="288"/>
        </w:trPr>
        <w:tc>
          <w:tcPr>
            <w:tcW w:w="4224" w:type="dxa"/>
            <w:noWrap/>
            <w:vAlign w:val="bottom"/>
          </w:tcPr>
          <w:p w14:paraId="0AC2E830" w14:textId="77777777" w:rsidR="00B071EE" w:rsidRDefault="00B071EE" w:rsidP="00B071EE">
            <w:pPr>
              <w:spacing w:after="0"/>
              <w:ind w:left="0"/>
              <w:rPr>
                <w:rFonts w:ascii="Calibri" w:hAnsi="Calibri" w:cs="Calibri"/>
                <w:color w:val="000000"/>
              </w:rPr>
            </w:pPr>
            <w:r>
              <w:rPr>
                <w:rFonts w:ascii="Calibri" w:hAnsi="Calibri" w:cs="Calibri"/>
                <w:color w:val="000000"/>
              </w:rPr>
              <w:t>Thông tin cá nhân</w:t>
            </w:r>
          </w:p>
        </w:tc>
        <w:tc>
          <w:tcPr>
            <w:tcW w:w="992" w:type="dxa"/>
            <w:noWrap/>
            <w:vAlign w:val="bottom"/>
          </w:tcPr>
          <w:p w14:paraId="72521F0C" w14:textId="77777777" w:rsidR="00B071EE" w:rsidRPr="007A069B" w:rsidRDefault="00B071EE" w:rsidP="00B071EE">
            <w:pPr>
              <w:spacing w:after="0"/>
              <w:ind w:left="0"/>
              <w:jc w:val="center"/>
              <w:rPr>
                <w:rFonts w:ascii="Calibri" w:hAnsi="Calibri" w:cs="Calibri"/>
                <w:color w:val="000000"/>
              </w:rPr>
            </w:pPr>
          </w:p>
        </w:tc>
        <w:tc>
          <w:tcPr>
            <w:tcW w:w="851" w:type="dxa"/>
          </w:tcPr>
          <w:p w14:paraId="537E169B" w14:textId="77777777" w:rsidR="00B071EE" w:rsidRDefault="00B071EE" w:rsidP="00B071EE">
            <w:pPr>
              <w:spacing w:after="0"/>
              <w:ind w:left="0"/>
              <w:jc w:val="center"/>
              <w:rPr>
                <w:rFonts w:ascii="Calibri" w:hAnsi="Calibri" w:cs="Calibri"/>
                <w:color w:val="000000"/>
              </w:rPr>
            </w:pPr>
          </w:p>
        </w:tc>
        <w:tc>
          <w:tcPr>
            <w:tcW w:w="850" w:type="dxa"/>
          </w:tcPr>
          <w:p w14:paraId="27360CE8" w14:textId="77777777" w:rsidR="00B071EE" w:rsidRDefault="00B071EE" w:rsidP="00B071EE">
            <w:pPr>
              <w:spacing w:after="0"/>
              <w:ind w:left="0"/>
              <w:jc w:val="center"/>
              <w:rPr>
                <w:rFonts w:ascii="Calibri" w:hAnsi="Calibri" w:cs="Calibri"/>
                <w:color w:val="000000"/>
              </w:rPr>
            </w:pPr>
          </w:p>
        </w:tc>
        <w:tc>
          <w:tcPr>
            <w:tcW w:w="851" w:type="dxa"/>
          </w:tcPr>
          <w:p w14:paraId="5F99D687" w14:textId="77777777" w:rsidR="00B071EE" w:rsidRDefault="00B071EE" w:rsidP="00B071EE">
            <w:pPr>
              <w:spacing w:after="0"/>
              <w:ind w:left="0"/>
              <w:jc w:val="center"/>
              <w:rPr>
                <w:rFonts w:ascii="Calibri" w:hAnsi="Calibri" w:cs="Calibri"/>
                <w:color w:val="000000"/>
              </w:rPr>
            </w:pPr>
          </w:p>
        </w:tc>
        <w:tc>
          <w:tcPr>
            <w:tcW w:w="832" w:type="dxa"/>
          </w:tcPr>
          <w:p w14:paraId="2BC7E65D" w14:textId="77777777" w:rsidR="00B071EE" w:rsidRDefault="00B071EE" w:rsidP="00B071EE">
            <w:pPr>
              <w:spacing w:after="0"/>
              <w:ind w:left="0"/>
              <w:jc w:val="center"/>
              <w:rPr>
                <w:rFonts w:ascii="Calibri" w:hAnsi="Calibri" w:cs="Calibri"/>
                <w:color w:val="000000"/>
              </w:rPr>
            </w:pPr>
          </w:p>
        </w:tc>
        <w:tc>
          <w:tcPr>
            <w:tcW w:w="884" w:type="dxa"/>
          </w:tcPr>
          <w:p w14:paraId="2EDD582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7CED1784" w14:textId="77777777" w:rsidTr="00B071EE">
        <w:trPr>
          <w:trHeight w:val="288"/>
        </w:trPr>
        <w:tc>
          <w:tcPr>
            <w:tcW w:w="4224" w:type="dxa"/>
            <w:noWrap/>
            <w:vAlign w:val="bottom"/>
          </w:tcPr>
          <w:p w14:paraId="0F9C5EBD"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riêng</w:t>
            </w:r>
          </w:p>
        </w:tc>
        <w:tc>
          <w:tcPr>
            <w:tcW w:w="992" w:type="dxa"/>
            <w:noWrap/>
            <w:vAlign w:val="bottom"/>
          </w:tcPr>
          <w:p w14:paraId="7CEB2324" w14:textId="77777777" w:rsidR="00B071EE" w:rsidRPr="007A069B" w:rsidRDefault="00B071EE" w:rsidP="00B071EE">
            <w:pPr>
              <w:spacing w:after="0"/>
              <w:ind w:left="0"/>
              <w:jc w:val="center"/>
              <w:rPr>
                <w:rFonts w:ascii="Calibri" w:hAnsi="Calibri" w:cs="Calibri"/>
                <w:color w:val="000000"/>
              </w:rPr>
            </w:pPr>
          </w:p>
        </w:tc>
        <w:tc>
          <w:tcPr>
            <w:tcW w:w="851" w:type="dxa"/>
          </w:tcPr>
          <w:p w14:paraId="63B01BE7" w14:textId="77777777" w:rsidR="00B071EE" w:rsidRDefault="00B071EE" w:rsidP="00B071EE">
            <w:pPr>
              <w:spacing w:after="0"/>
              <w:ind w:left="0"/>
              <w:jc w:val="center"/>
              <w:rPr>
                <w:rFonts w:ascii="Calibri" w:hAnsi="Calibri" w:cs="Calibri"/>
                <w:color w:val="000000"/>
              </w:rPr>
            </w:pPr>
          </w:p>
        </w:tc>
        <w:tc>
          <w:tcPr>
            <w:tcW w:w="850" w:type="dxa"/>
          </w:tcPr>
          <w:p w14:paraId="762B689F" w14:textId="77777777" w:rsidR="00B071EE" w:rsidRDefault="00B071EE" w:rsidP="00B071EE">
            <w:pPr>
              <w:spacing w:after="0"/>
              <w:ind w:left="0"/>
              <w:jc w:val="center"/>
              <w:rPr>
                <w:rFonts w:ascii="Calibri" w:hAnsi="Calibri" w:cs="Calibri"/>
                <w:color w:val="000000"/>
              </w:rPr>
            </w:pPr>
          </w:p>
        </w:tc>
        <w:tc>
          <w:tcPr>
            <w:tcW w:w="851" w:type="dxa"/>
          </w:tcPr>
          <w:p w14:paraId="7A5997B1" w14:textId="77777777" w:rsidR="00B071EE" w:rsidRDefault="00B071EE" w:rsidP="00B071EE">
            <w:pPr>
              <w:spacing w:after="0"/>
              <w:ind w:left="0"/>
              <w:jc w:val="center"/>
              <w:rPr>
                <w:rFonts w:ascii="Calibri" w:hAnsi="Calibri" w:cs="Calibri"/>
                <w:color w:val="000000"/>
              </w:rPr>
            </w:pPr>
          </w:p>
        </w:tc>
        <w:tc>
          <w:tcPr>
            <w:tcW w:w="832" w:type="dxa"/>
          </w:tcPr>
          <w:p w14:paraId="5A1D4BEC" w14:textId="77777777" w:rsidR="00B071EE" w:rsidRDefault="00B071EE" w:rsidP="00B071EE">
            <w:pPr>
              <w:spacing w:after="0"/>
              <w:ind w:left="0"/>
              <w:jc w:val="center"/>
              <w:rPr>
                <w:rFonts w:ascii="Calibri" w:hAnsi="Calibri" w:cs="Calibri"/>
                <w:color w:val="000000"/>
              </w:rPr>
            </w:pPr>
          </w:p>
        </w:tc>
        <w:tc>
          <w:tcPr>
            <w:tcW w:w="884" w:type="dxa"/>
          </w:tcPr>
          <w:p w14:paraId="30F688DB"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5A4E76CF" w14:textId="77777777" w:rsidTr="00B071EE">
        <w:trPr>
          <w:trHeight w:val="288"/>
        </w:trPr>
        <w:tc>
          <w:tcPr>
            <w:tcW w:w="4224" w:type="dxa"/>
            <w:noWrap/>
            <w:vAlign w:val="bottom"/>
          </w:tcPr>
          <w:p w14:paraId="2EAC1A9D"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riêng</w:t>
            </w:r>
          </w:p>
        </w:tc>
        <w:tc>
          <w:tcPr>
            <w:tcW w:w="992" w:type="dxa"/>
            <w:noWrap/>
            <w:vAlign w:val="bottom"/>
          </w:tcPr>
          <w:p w14:paraId="1B85D606" w14:textId="77777777" w:rsidR="00B071EE" w:rsidRPr="007A069B" w:rsidRDefault="00B071EE" w:rsidP="00B071EE">
            <w:pPr>
              <w:spacing w:after="0"/>
              <w:ind w:left="0"/>
              <w:jc w:val="center"/>
              <w:rPr>
                <w:rFonts w:ascii="Calibri" w:hAnsi="Calibri" w:cs="Calibri"/>
                <w:color w:val="000000"/>
              </w:rPr>
            </w:pPr>
          </w:p>
        </w:tc>
        <w:tc>
          <w:tcPr>
            <w:tcW w:w="851" w:type="dxa"/>
          </w:tcPr>
          <w:p w14:paraId="7870679D" w14:textId="77777777" w:rsidR="00B071EE" w:rsidRDefault="00B071EE" w:rsidP="00B071EE">
            <w:pPr>
              <w:spacing w:after="0"/>
              <w:ind w:left="0"/>
              <w:jc w:val="center"/>
              <w:rPr>
                <w:rFonts w:ascii="Calibri" w:hAnsi="Calibri" w:cs="Calibri"/>
                <w:color w:val="000000"/>
              </w:rPr>
            </w:pPr>
          </w:p>
        </w:tc>
        <w:tc>
          <w:tcPr>
            <w:tcW w:w="850" w:type="dxa"/>
          </w:tcPr>
          <w:p w14:paraId="0B43DE29" w14:textId="77777777" w:rsidR="00B071EE" w:rsidRDefault="00B071EE" w:rsidP="00B071EE">
            <w:pPr>
              <w:spacing w:after="0"/>
              <w:ind w:left="0"/>
              <w:jc w:val="center"/>
              <w:rPr>
                <w:rFonts w:ascii="Calibri" w:hAnsi="Calibri" w:cs="Calibri"/>
                <w:color w:val="000000"/>
              </w:rPr>
            </w:pPr>
          </w:p>
        </w:tc>
        <w:tc>
          <w:tcPr>
            <w:tcW w:w="851" w:type="dxa"/>
          </w:tcPr>
          <w:p w14:paraId="45AE8291" w14:textId="77777777" w:rsidR="00B071EE" w:rsidRDefault="00B071EE" w:rsidP="00B071EE">
            <w:pPr>
              <w:spacing w:after="0"/>
              <w:ind w:left="0"/>
              <w:jc w:val="center"/>
              <w:rPr>
                <w:rFonts w:ascii="Calibri" w:hAnsi="Calibri" w:cs="Calibri"/>
                <w:color w:val="000000"/>
              </w:rPr>
            </w:pPr>
          </w:p>
        </w:tc>
        <w:tc>
          <w:tcPr>
            <w:tcW w:w="832" w:type="dxa"/>
          </w:tcPr>
          <w:p w14:paraId="52D3CCF1" w14:textId="77777777" w:rsidR="00B071EE" w:rsidRDefault="00B071EE" w:rsidP="00B071EE">
            <w:pPr>
              <w:spacing w:after="0"/>
              <w:ind w:left="0"/>
              <w:jc w:val="center"/>
              <w:rPr>
                <w:rFonts w:ascii="Calibri" w:hAnsi="Calibri" w:cs="Calibri"/>
                <w:color w:val="000000"/>
              </w:rPr>
            </w:pPr>
          </w:p>
        </w:tc>
        <w:tc>
          <w:tcPr>
            <w:tcW w:w="884" w:type="dxa"/>
          </w:tcPr>
          <w:p w14:paraId="226A125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25B3FDDA" w14:textId="77777777" w:rsidTr="00B071EE">
        <w:trPr>
          <w:trHeight w:val="288"/>
        </w:trPr>
        <w:tc>
          <w:tcPr>
            <w:tcW w:w="4224" w:type="dxa"/>
            <w:noWrap/>
            <w:vAlign w:val="bottom"/>
          </w:tcPr>
          <w:p w14:paraId="0F30CFEC" w14:textId="77777777" w:rsidR="00B071EE" w:rsidRDefault="00B071EE" w:rsidP="00B071EE">
            <w:pPr>
              <w:spacing w:after="0"/>
              <w:ind w:left="0"/>
              <w:rPr>
                <w:rFonts w:ascii="Calibri" w:hAnsi="Calibri" w:cs="Calibri"/>
                <w:color w:val="000000"/>
              </w:rPr>
            </w:pPr>
            <w:r>
              <w:rPr>
                <w:rFonts w:ascii="Calibri" w:hAnsi="Calibri" w:cs="Calibri"/>
                <w:color w:val="000000"/>
              </w:rPr>
              <w:t>Xem điểm</w:t>
            </w:r>
          </w:p>
        </w:tc>
        <w:tc>
          <w:tcPr>
            <w:tcW w:w="992" w:type="dxa"/>
            <w:noWrap/>
            <w:vAlign w:val="bottom"/>
          </w:tcPr>
          <w:p w14:paraId="5EA559B7" w14:textId="77777777" w:rsidR="00B071EE" w:rsidRPr="007A069B" w:rsidRDefault="00B071EE" w:rsidP="00B071EE">
            <w:pPr>
              <w:spacing w:after="0"/>
              <w:ind w:left="0"/>
              <w:jc w:val="center"/>
              <w:rPr>
                <w:rFonts w:ascii="Calibri" w:hAnsi="Calibri" w:cs="Calibri"/>
                <w:color w:val="000000"/>
              </w:rPr>
            </w:pPr>
          </w:p>
        </w:tc>
        <w:tc>
          <w:tcPr>
            <w:tcW w:w="851" w:type="dxa"/>
          </w:tcPr>
          <w:p w14:paraId="086F982D" w14:textId="77777777" w:rsidR="00B071EE" w:rsidRDefault="00B071EE" w:rsidP="00B071EE">
            <w:pPr>
              <w:spacing w:after="0"/>
              <w:ind w:left="0"/>
              <w:jc w:val="center"/>
              <w:rPr>
                <w:rFonts w:ascii="Calibri" w:hAnsi="Calibri" w:cs="Calibri"/>
                <w:color w:val="000000"/>
              </w:rPr>
            </w:pPr>
          </w:p>
        </w:tc>
        <w:tc>
          <w:tcPr>
            <w:tcW w:w="850" w:type="dxa"/>
          </w:tcPr>
          <w:p w14:paraId="3C2DAFE5" w14:textId="77777777" w:rsidR="00B071EE" w:rsidRDefault="00B071EE" w:rsidP="00B071EE">
            <w:pPr>
              <w:spacing w:after="0"/>
              <w:ind w:left="0"/>
              <w:jc w:val="center"/>
              <w:rPr>
                <w:rFonts w:ascii="Calibri" w:hAnsi="Calibri" w:cs="Calibri"/>
                <w:color w:val="000000"/>
              </w:rPr>
            </w:pPr>
          </w:p>
        </w:tc>
        <w:tc>
          <w:tcPr>
            <w:tcW w:w="851" w:type="dxa"/>
          </w:tcPr>
          <w:p w14:paraId="3FC1AAD9"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2" w:type="dxa"/>
          </w:tcPr>
          <w:p w14:paraId="03C42BB1" w14:textId="77777777" w:rsidR="00B071EE" w:rsidRDefault="00B071EE" w:rsidP="00B071EE">
            <w:pPr>
              <w:spacing w:after="0"/>
              <w:ind w:left="0"/>
              <w:jc w:val="center"/>
              <w:rPr>
                <w:rFonts w:ascii="Calibri" w:hAnsi="Calibri" w:cs="Calibri"/>
                <w:color w:val="000000"/>
              </w:rPr>
            </w:pPr>
          </w:p>
        </w:tc>
        <w:tc>
          <w:tcPr>
            <w:tcW w:w="884" w:type="dxa"/>
          </w:tcPr>
          <w:p w14:paraId="17CCC526" w14:textId="77777777" w:rsidR="00B071EE" w:rsidRDefault="00B071EE" w:rsidP="00B071EE">
            <w:pPr>
              <w:spacing w:after="0"/>
              <w:ind w:left="0"/>
              <w:jc w:val="center"/>
              <w:rPr>
                <w:rFonts w:ascii="Calibri" w:hAnsi="Calibri" w:cs="Calibri"/>
                <w:color w:val="000000"/>
              </w:rPr>
            </w:pPr>
          </w:p>
        </w:tc>
      </w:tr>
      <w:tr w:rsidR="00B071EE" w:rsidRPr="007A069B" w14:paraId="7654E8A7" w14:textId="77777777" w:rsidTr="00B071EE">
        <w:trPr>
          <w:trHeight w:val="288"/>
        </w:trPr>
        <w:tc>
          <w:tcPr>
            <w:tcW w:w="4224" w:type="dxa"/>
            <w:noWrap/>
            <w:vAlign w:val="bottom"/>
          </w:tcPr>
          <w:p w14:paraId="051E4CC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riêng</w:t>
            </w:r>
          </w:p>
        </w:tc>
        <w:tc>
          <w:tcPr>
            <w:tcW w:w="992" w:type="dxa"/>
            <w:noWrap/>
            <w:vAlign w:val="bottom"/>
          </w:tcPr>
          <w:p w14:paraId="7673DA5C" w14:textId="77777777" w:rsidR="00B071EE" w:rsidRPr="007A069B" w:rsidRDefault="00B071EE" w:rsidP="00B071EE">
            <w:pPr>
              <w:spacing w:after="0"/>
              <w:ind w:left="0"/>
              <w:jc w:val="center"/>
              <w:rPr>
                <w:rFonts w:ascii="Calibri" w:hAnsi="Calibri" w:cs="Calibri"/>
                <w:color w:val="000000"/>
              </w:rPr>
            </w:pPr>
          </w:p>
        </w:tc>
        <w:tc>
          <w:tcPr>
            <w:tcW w:w="851" w:type="dxa"/>
          </w:tcPr>
          <w:p w14:paraId="558CEF7C" w14:textId="77777777" w:rsidR="00B071EE" w:rsidRDefault="00B071EE" w:rsidP="00B071EE">
            <w:pPr>
              <w:spacing w:after="0"/>
              <w:ind w:left="0"/>
              <w:jc w:val="center"/>
              <w:rPr>
                <w:rFonts w:ascii="Calibri" w:hAnsi="Calibri" w:cs="Calibri"/>
                <w:color w:val="000000"/>
              </w:rPr>
            </w:pPr>
          </w:p>
        </w:tc>
        <w:tc>
          <w:tcPr>
            <w:tcW w:w="850" w:type="dxa"/>
          </w:tcPr>
          <w:p w14:paraId="1ACC4FD3" w14:textId="77777777" w:rsidR="00B071EE" w:rsidRDefault="00B071EE" w:rsidP="00B071EE">
            <w:pPr>
              <w:spacing w:after="0"/>
              <w:ind w:left="0"/>
              <w:jc w:val="center"/>
              <w:rPr>
                <w:rFonts w:ascii="Calibri" w:hAnsi="Calibri" w:cs="Calibri"/>
                <w:color w:val="000000"/>
              </w:rPr>
            </w:pPr>
          </w:p>
        </w:tc>
        <w:tc>
          <w:tcPr>
            <w:tcW w:w="851" w:type="dxa"/>
          </w:tcPr>
          <w:p w14:paraId="2B1F1B15"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2" w:type="dxa"/>
          </w:tcPr>
          <w:p w14:paraId="635ECEC4" w14:textId="77777777" w:rsidR="00B071EE" w:rsidRDefault="00B071EE" w:rsidP="00B071EE">
            <w:pPr>
              <w:spacing w:after="0"/>
              <w:ind w:left="0"/>
              <w:jc w:val="center"/>
              <w:rPr>
                <w:rFonts w:ascii="Calibri" w:hAnsi="Calibri" w:cs="Calibri"/>
                <w:color w:val="000000"/>
              </w:rPr>
            </w:pPr>
          </w:p>
        </w:tc>
        <w:tc>
          <w:tcPr>
            <w:tcW w:w="884" w:type="dxa"/>
          </w:tcPr>
          <w:p w14:paraId="472F22C0" w14:textId="77777777" w:rsidR="00B071EE" w:rsidRDefault="00B071EE" w:rsidP="00B071EE">
            <w:pPr>
              <w:spacing w:after="0"/>
              <w:ind w:left="0"/>
              <w:jc w:val="center"/>
              <w:rPr>
                <w:rFonts w:ascii="Calibri" w:hAnsi="Calibri" w:cs="Calibri"/>
                <w:color w:val="000000"/>
              </w:rPr>
            </w:pPr>
          </w:p>
        </w:tc>
      </w:tr>
      <w:tr w:rsidR="00B071EE" w:rsidRPr="007A069B" w14:paraId="1BDB9649" w14:textId="77777777" w:rsidTr="00B071EE">
        <w:trPr>
          <w:trHeight w:val="288"/>
        </w:trPr>
        <w:tc>
          <w:tcPr>
            <w:tcW w:w="4224" w:type="dxa"/>
            <w:noWrap/>
            <w:vAlign w:val="bottom"/>
          </w:tcPr>
          <w:p w14:paraId="326E44C2" w14:textId="77777777" w:rsidR="00B071EE" w:rsidRDefault="00B071EE" w:rsidP="00B071EE">
            <w:pPr>
              <w:spacing w:after="0"/>
              <w:ind w:left="0"/>
              <w:rPr>
                <w:rFonts w:ascii="Calibri" w:hAnsi="Calibri" w:cs="Calibri"/>
                <w:color w:val="000000"/>
              </w:rPr>
            </w:pPr>
            <w:r>
              <w:rPr>
                <w:rFonts w:ascii="Calibri" w:hAnsi="Calibri" w:cs="Calibri"/>
                <w:color w:val="000000"/>
              </w:rPr>
              <w:t>Tra cứu kết quả và chứng chỉ</w:t>
            </w:r>
          </w:p>
        </w:tc>
        <w:tc>
          <w:tcPr>
            <w:tcW w:w="992" w:type="dxa"/>
            <w:noWrap/>
            <w:vAlign w:val="bottom"/>
          </w:tcPr>
          <w:p w14:paraId="4B508424" w14:textId="77777777" w:rsidR="00B071EE" w:rsidRPr="007A069B" w:rsidRDefault="00B071EE" w:rsidP="00B071EE">
            <w:pPr>
              <w:spacing w:after="0"/>
              <w:ind w:left="0"/>
              <w:jc w:val="center"/>
              <w:rPr>
                <w:rFonts w:ascii="Calibri" w:hAnsi="Calibri" w:cs="Calibri"/>
                <w:color w:val="000000"/>
              </w:rPr>
            </w:pPr>
          </w:p>
        </w:tc>
        <w:tc>
          <w:tcPr>
            <w:tcW w:w="851" w:type="dxa"/>
          </w:tcPr>
          <w:p w14:paraId="6AEA45B9" w14:textId="77777777" w:rsidR="00B071EE" w:rsidRDefault="00B071EE" w:rsidP="00B071EE">
            <w:pPr>
              <w:spacing w:after="0"/>
              <w:ind w:left="0"/>
              <w:jc w:val="center"/>
              <w:rPr>
                <w:rFonts w:ascii="Calibri" w:hAnsi="Calibri" w:cs="Calibri"/>
                <w:color w:val="000000"/>
              </w:rPr>
            </w:pPr>
          </w:p>
        </w:tc>
        <w:tc>
          <w:tcPr>
            <w:tcW w:w="850" w:type="dxa"/>
          </w:tcPr>
          <w:p w14:paraId="3881B295" w14:textId="77777777" w:rsidR="00B071EE" w:rsidRDefault="00B071EE" w:rsidP="00B071EE">
            <w:pPr>
              <w:spacing w:after="0"/>
              <w:ind w:left="0"/>
              <w:jc w:val="center"/>
              <w:rPr>
                <w:rFonts w:ascii="Calibri" w:hAnsi="Calibri" w:cs="Calibri"/>
                <w:color w:val="000000"/>
              </w:rPr>
            </w:pPr>
          </w:p>
        </w:tc>
        <w:tc>
          <w:tcPr>
            <w:tcW w:w="851" w:type="dxa"/>
          </w:tcPr>
          <w:p w14:paraId="62ACD904" w14:textId="77777777" w:rsidR="00B071EE" w:rsidRDefault="00B071EE" w:rsidP="00B071EE">
            <w:pPr>
              <w:spacing w:after="0"/>
              <w:ind w:left="0"/>
              <w:jc w:val="center"/>
              <w:rPr>
                <w:rFonts w:ascii="Calibri" w:hAnsi="Calibri" w:cs="Calibri"/>
                <w:color w:val="000000"/>
              </w:rPr>
            </w:pPr>
          </w:p>
        </w:tc>
        <w:tc>
          <w:tcPr>
            <w:tcW w:w="832" w:type="dxa"/>
          </w:tcPr>
          <w:p w14:paraId="1C0E54F5"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6CDE010F" w14:textId="77777777" w:rsidR="00B071EE" w:rsidRDefault="00B071EE" w:rsidP="00B071EE">
            <w:pPr>
              <w:spacing w:after="0"/>
              <w:ind w:left="0"/>
              <w:jc w:val="center"/>
              <w:rPr>
                <w:rFonts w:ascii="Calibri" w:hAnsi="Calibri" w:cs="Calibri"/>
                <w:color w:val="000000"/>
              </w:rPr>
            </w:pPr>
          </w:p>
        </w:tc>
      </w:tr>
      <w:tr w:rsidR="00B071EE" w:rsidRPr="007A069B" w14:paraId="6DAB3E8E" w14:textId="77777777" w:rsidTr="00B071EE">
        <w:trPr>
          <w:trHeight w:val="288"/>
        </w:trPr>
        <w:tc>
          <w:tcPr>
            <w:tcW w:w="4224" w:type="dxa"/>
            <w:noWrap/>
            <w:vAlign w:val="bottom"/>
          </w:tcPr>
          <w:p w14:paraId="52212F7B"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5E276E07" w14:textId="77777777" w:rsidR="00B071EE" w:rsidRPr="007A069B" w:rsidRDefault="00B071EE" w:rsidP="00B071EE">
            <w:pPr>
              <w:spacing w:after="0"/>
              <w:ind w:left="0"/>
              <w:jc w:val="center"/>
              <w:rPr>
                <w:rFonts w:ascii="Calibri" w:hAnsi="Calibri" w:cs="Calibri"/>
                <w:color w:val="000000"/>
              </w:rPr>
            </w:pPr>
          </w:p>
        </w:tc>
        <w:tc>
          <w:tcPr>
            <w:tcW w:w="851" w:type="dxa"/>
          </w:tcPr>
          <w:p w14:paraId="29B4F569" w14:textId="77777777" w:rsidR="00B071EE" w:rsidRDefault="00B071EE" w:rsidP="00B071EE">
            <w:pPr>
              <w:spacing w:after="0"/>
              <w:ind w:left="0"/>
              <w:jc w:val="center"/>
              <w:rPr>
                <w:rFonts w:ascii="Calibri" w:hAnsi="Calibri" w:cs="Calibri"/>
                <w:color w:val="000000"/>
              </w:rPr>
            </w:pPr>
          </w:p>
        </w:tc>
        <w:tc>
          <w:tcPr>
            <w:tcW w:w="850" w:type="dxa"/>
          </w:tcPr>
          <w:p w14:paraId="1E378215" w14:textId="77777777" w:rsidR="00B071EE" w:rsidRDefault="00B071EE" w:rsidP="00B071EE">
            <w:pPr>
              <w:spacing w:after="0"/>
              <w:ind w:left="0"/>
              <w:jc w:val="center"/>
              <w:rPr>
                <w:rFonts w:ascii="Calibri" w:hAnsi="Calibri" w:cs="Calibri"/>
                <w:color w:val="000000"/>
              </w:rPr>
            </w:pPr>
          </w:p>
        </w:tc>
        <w:tc>
          <w:tcPr>
            <w:tcW w:w="851" w:type="dxa"/>
          </w:tcPr>
          <w:p w14:paraId="5286174D" w14:textId="77777777" w:rsidR="00B071EE" w:rsidRDefault="00B071EE" w:rsidP="00B071EE">
            <w:pPr>
              <w:spacing w:after="0"/>
              <w:ind w:left="0"/>
              <w:jc w:val="center"/>
              <w:rPr>
                <w:rFonts w:ascii="Calibri" w:hAnsi="Calibri" w:cs="Calibri"/>
                <w:color w:val="000000"/>
              </w:rPr>
            </w:pPr>
          </w:p>
        </w:tc>
        <w:tc>
          <w:tcPr>
            <w:tcW w:w="832" w:type="dxa"/>
          </w:tcPr>
          <w:p w14:paraId="7D38BD3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04C0A5F4" w14:textId="77777777" w:rsidR="00B071EE" w:rsidRDefault="00B071EE" w:rsidP="00B071EE">
            <w:pPr>
              <w:spacing w:after="0"/>
              <w:ind w:left="0"/>
              <w:jc w:val="center"/>
              <w:rPr>
                <w:rFonts w:ascii="Calibri" w:hAnsi="Calibri" w:cs="Calibri"/>
                <w:color w:val="000000"/>
              </w:rPr>
            </w:pPr>
          </w:p>
        </w:tc>
      </w:tr>
      <w:tr w:rsidR="00B071EE" w:rsidRPr="007A069B" w14:paraId="72B276B0" w14:textId="77777777" w:rsidTr="00B071EE">
        <w:trPr>
          <w:trHeight w:val="288"/>
        </w:trPr>
        <w:tc>
          <w:tcPr>
            <w:tcW w:w="4224" w:type="dxa"/>
            <w:noWrap/>
            <w:vAlign w:val="bottom"/>
          </w:tcPr>
          <w:p w14:paraId="5D8BC146"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Lọc và tìm kiếm</w:t>
            </w:r>
          </w:p>
        </w:tc>
        <w:tc>
          <w:tcPr>
            <w:tcW w:w="992" w:type="dxa"/>
            <w:noWrap/>
            <w:vAlign w:val="bottom"/>
          </w:tcPr>
          <w:p w14:paraId="558285A7" w14:textId="77777777" w:rsidR="00B071EE" w:rsidRPr="007A069B" w:rsidRDefault="00B071EE" w:rsidP="00B071EE">
            <w:pPr>
              <w:spacing w:after="0"/>
              <w:ind w:left="0"/>
              <w:jc w:val="center"/>
              <w:rPr>
                <w:rFonts w:ascii="Calibri" w:hAnsi="Calibri" w:cs="Calibri"/>
                <w:color w:val="000000"/>
              </w:rPr>
            </w:pPr>
          </w:p>
        </w:tc>
        <w:tc>
          <w:tcPr>
            <w:tcW w:w="851" w:type="dxa"/>
          </w:tcPr>
          <w:p w14:paraId="0B4E2EBD" w14:textId="77777777" w:rsidR="00B071EE" w:rsidRDefault="00B071EE" w:rsidP="00B071EE">
            <w:pPr>
              <w:spacing w:after="0"/>
              <w:ind w:left="0"/>
              <w:jc w:val="center"/>
              <w:rPr>
                <w:rFonts w:ascii="Calibri" w:hAnsi="Calibri" w:cs="Calibri"/>
                <w:color w:val="000000"/>
              </w:rPr>
            </w:pPr>
          </w:p>
        </w:tc>
        <w:tc>
          <w:tcPr>
            <w:tcW w:w="850" w:type="dxa"/>
          </w:tcPr>
          <w:p w14:paraId="5163BEAF" w14:textId="77777777" w:rsidR="00B071EE" w:rsidRDefault="00B071EE" w:rsidP="00B071EE">
            <w:pPr>
              <w:spacing w:after="0"/>
              <w:ind w:left="0"/>
              <w:jc w:val="center"/>
              <w:rPr>
                <w:rFonts w:ascii="Calibri" w:hAnsi="Calibri" w:cs="Calibri"/>
                <w:color w:val="000000"/>
              </w:rPr>
            </w:pPr>
          </w:p>
        </w:tc>
        <w:tc>
          <w:tcPr>
            <w:tcW w:w="851" w:type="dxa"/>
          </w:tcPr>
          <w:p w14:paraId="7A9717FD" w14:textId="77777777" w:rsidR="00B071EE" w:rsidRDefault="00B071EE" w:rsidP="00B071EE">
            <w:pPr>
              <w:spacing w:after="0"/>
              <w:ind w:left="0"/>
              <w:jc w:val="center"/>
              <w:rPr>
                <w:rFonts w:ascii="Calibri" w:hAnsi="Calibri" w:cs="Calibri"/>
                <w:color w:val="000000"/>
              </w:rPr>
            </w:pPr>
          </w:p>
        </w:tc>
        <w:tc>
          <w:tcPr>
            <w:tcW w:w="832" w:type="dxa"/>
            <w:vAlign w:val="center"/>
          </w:tcPr>
          <w:p w14:paraId="11802BA4"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7D16E740" w14:textId="77777777" w:rsidR="00B071EE" w:rsidRDefault="00B071EE" w:rsidP="00B071EE">
            <w:pPr>
              <w:spacing w:after="0"/>
              <w:ind w:left="0"/>
              <w:jc w:val="center"/>
              <w:rPr>
                <w:rFonts w:ascii="Calibri" w:hAnsi="Calibri" w:cs="Calibri"/>
                <w:color w:val="000000"/>
              </w:rPr>
            </w:pPr>
          </w:p>
        </w:tc>
      </w:tr>
      <w:tr w:rsidR="00B071EE" w:rsidRPr="007A069B" w14:paraId="34F2BAFE" w14:textId="77777777" w:rsidTr="00B071EE">
        <w:trPr>
          <w:trHeight w:val="288"/>
        </w:trPr>
        <w:tc>
          <w:tcPr>
            <w:tcW w:w="4224" w:type="dxa"/>
            <w:noWrap/>
            <w:vAlign w:val="bottom"/>
          </w:tcPr>
          <w:p w14:paraId="43802244" w14:textId="77777777" w:rsidR="00B071EE" w:rsidRDefault="00B071EE" w:rsidP="00B071EE">
            <w:pPr>
              <w:spacing w:after="0"/>
              <w:ind w:left="0"/>
              <w:rPr>
                <w:rFonts w:ascii="Calibri" w:hAnsi="Calibri" w:cs="Calibri"/>
                <w:color w:val="000000"/>
              </w:rPr>
            </w:pPr>
            <w:r>
              <w:rPr>
                <w:rFonts w:ascii="Calibri" w:hAnsi="Calibri" w:cs="Calibri"/>
                <w:color w:val="000000"/>
              </w:rPr>
              <w:t>Đăng ký thi</w:t>
            </w:r>
          </w:p>
        </w:tc>
        <w:tc>
          <w:tcPr>
            <w:tcW w:w="992" w:type="dxa"/>
            <w:noWrap/>
            <w:vAlign w:val="bottom"/>
          </w:tcPr>
          <w:p w14:paraId="25AF6CF0" w14:textId="77777777" w:rsidR="00B071EE" w:rsidRPr="007A069B" w:rsidRDefault="00B071EE" w:rsidP="00B071EE">
            <w:pPr>
              <w:spacing w:after="0"/>
              <w:ind w:left="0"/>
              <w:jc w:val="center"/>
              <w:rPr>
                <w:rFonts w:ascii="Calibri" w:hAnsi="Calibri" w:cs="Calibri"/>
                <w:color w:val="000000"/>
              </w:rPr>
            </w:pPr>
          </w:p>
        </w:tc>
        <w:tc>
          <w:tcPr>
            <w:tcW w:w="851" w:type="dxa"/>
          </w:tcPr>
          <w:p w14:paraId="55F2EBAF" w14:textId="77777777" w:rsidR="00B071EE" w:rsidRDefault="00B071EE" w:rsidP="00B071EE">
            <w:pPr>
              <w:spacing w:after="0"/>
              <w:ind w:left="0"/>
              <w:jc w:val="center"/>
              <w:rPr>
                <w:rFonts w:ascii="Calibri" w:hAnsi="Calibri" w:cs="Calibri"/>
                <w:color w:val="000000"/>
              </w:rPr>
            </w:pPr>
          </w:p>
        </w:tc>
        <w:tc>
          <w:tcPr>
            <w:tcW w:w="850" w:type="dxa"/>
          </w:tcPr>
          <w:p w14:paraId="634870C3"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6D1AE106" w14:textId="77777777" w:rsidR="00B071EE" w:rsidRDefault="00B071EE" w:rsidP="00B071EE">
            <w:pPr>
              <w:spacing w:after="0"/>
              <w:ind w:left="0"/>
              <w:jc w:val="center"/>
              <w:rPr>
                <w:rFonts w:ascii="Calibri" w:hAnsi="Calibri" w:cs="Calibri"/>
                <w:color w:val="000000"/>
              </w:rPr>
            </w:pPr>
          </w:p>
        </w:tc>
        <w:tc>
          <w:tcPr>
            <w:tcW w:w="832" w:type="dxa"/>
          </w:tcPr>
          <w:p w14:paraId="3B378A82" w14:textId="77777777" w:rsidR="00B071EE" w:rsidRDefault="00B071EE" w:rsidP="00B071EE">
            <w:pPr>
              <w:spacing w:after="0"/>
              <w:ind w:left="0"/>
              <w:jc w:val="center"/>
              <w:rPr>
                <w:rFonts w:ascii="Calibri" w:hAnsi="Calibri" w:cs="Calibri"/>
                <w:color w:val="000000"/>
              </w:rPr>
            </w:pPr>
          </w:p>
        </w:tc>
        <w:tc>
          <w:tcPr>
            <w:tcW w:w="884" w:type="dxa"/>
          </w:tcPr>
          <w:p w14:paraId="5CC96348" w14:textId="77777777" w:rsidR="00B071EE" w:rsidRDefault="00B071EE" w:rsidP="00B071EE">
            <w:pPr>
              <w:spacing w:after="0"/>
              <w:ind w:left="0"/>
              <w:jc w:val="center"/>
              <w:rPr>
                <w:rFonts w:ascii="Calibri" w:hAnsi="Calibri" w:cs="Calibri"/>
                <w:color w:val="000000"/>
              </w:rPr>
            </w:pPr>
          </w:p>
        </w:tc>
      </w:tr>
      <w:tr w:rsidR="00B071EE" w:rsidRPr="007A069B" w14:paraId="53FFB28B" w14:textId="77777777" w:rsidTr="00B071EE">
        <w:trPr>
          <w:trHeight w:val="288"/>
        </w:trPr>
        <w:tc>
          <w:tcPr>
            <w:tcW w:w="4224" w:type="dxa"/>
            <w:noWrap/>
            <w:vAlign w:val="bottom"/>
          </w:tcPr>
          <w:p w14:paraId="5EFC6316"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13722168" w14:textId="77777777" w:rsidR="00B071EE" w:rsidRPr="007A069B" w:rsidRDefault="00B071EE" w:rsidP="00B071EE">
            <w:pPr>
              <w:spacing w:after="0"/>
              <w:ind w:left="0"/>
              <w:jc w:val="center"/>
              <w:rPr>
                <w:rFonts w:ascii="Calibri" w:hAnsi="Calibri" w:cs="Calibri"/>
                <w:color w:val="000000"/>
              </w:rPr>
            </w:pPr>
          </w:p>
        </w:tc>
        <w:tc>
          <w:tcPr>
            <w:tcW w:w="851" w:type="dxa"/>
          </w:tcPr>
          <w:p w14:paraId="1C78412A" w14:textId="77777777" w:rsidR="00B071EE" w:rsidRDefault="00B071EE" w:rsidP="00B071EE">
            <w:pPr>
              <w:spacing w:after="0"/>
              <w:ind w:left="0"/>
              <w:jc w:val="center"/>
              <w:rPr>
                <w:rFonts w:ascii="Calibri" w:hAnsi="Calibri" w:cs="Calibri"/>
                <w:color w:val="000000"/>
              </w:rPr>
            </w:pPr>
          </w:p>
        </w:tc>
        <w:tc>
          <w:tcPr>
            <w:tcW w:w="850" w:type="dxa"/>
          </w:tcPr>
          <w:p w14:paraId="4C68AC71"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66AC5021" w14:textId="77777777" w:rsidR="00B071EE" w:rsidRDefault="00B071EE" w:rsidP="00B071EE">
            <w:pPr>
              <w:spacing w:after="0"/>
              <w:ind w:left="0"/>
              <w:jc w:val="center"/>
              <w:rPr>
                <w:rFonts w:ascii="Calibri" w:hAnsi="Calibri" w:cs="Calibri"/>
                <w:color w:val="000000"/>
              </w:rPr>
            </w:pPr>
          </w:p>
        </w:tc>
        <w:tc>
          <w:tcPr>
            <w:tcW w:w="832" w:type="dxa"/>
          </w:tcPr>
          <w:p w14:paraId="7B8ADD19" w14:textId="77777777" w:rsidR="00B071EE" w:rsidRDefault="00B071EE" w:rsidP="00B071EE">
            <w:pPr>
              <w:spacing w:after="0"/>
              <w:ind w:left="0"/>
              <w:jc w:val="center"/>
              <w:rPr>
                <w:rFonts w:ascii="Calibri" w:hAnsi="Calibri" w:cs="Calibri"/>
                <w:color w:val="000000"/>
              </w:rPr>
            </w:pPr>
          </w:p>
        </w:tc>
        <w:tc>
          <w:tcPr>
            <w:tcW w:w="884" w:type="dxa"/>
          </w:tcPr>
          <w:p w14:paraId="1951037E" w14:textId="77777777" w:rsidR="00B071EE" w:rsidRDefault="00B071EE" w:rsidP="00B071EE">
            <w:pPr>
              <w:spacing w:after="0"/>
              <w:ind w:left="0"/>
              <w:jc w:val="center"/>
              <w:rPr>
                <w:rFonts w:ascii="Calibri" w:hAnsi="Calibri" w:cs="Calibri"/>
                <w:color w:val="000000"/>
              </w:rPr>
            </w:pPr>
          </w:p>
        </w:tc>
      </w:tr>
      <w:tr w:rsidR="00B071EE" w:rsidRPr="007A069B" w14:paraId="1BEA5FA4" w14:textId="77777777" w:rsidTr="00B071EE">
        <w:trPr>
          <w:trHeight w:val="288"/>
        </w:trPr>
        <w:tc>
          <w:tcPr>
            <w:tcW w:w="4224" w:type="dxa"/>
            <w:noWrap/>
            <w:vAlign w:val="bottom"/>
          </w:tcPr>
          <w:p w14:paraId="13715A10"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Thêm dữ liệu mới</w:t>
            </w:r>
          </w:p>
        </w:tc>
        <w:tc>
          <w:tcPr>
            <w:tcW w:w="992" w:type="dxa"/>
            <w:noWrap/>
            <w:vAlign w:val="bottom"/>
          </w:tcPr>
          <w:p w14:paraId="7E98C9F0" w14:textId="77777777" w:rsidR="00B071EE" w:rsidRPr="007A069B" w:rsidRDefault="00B071EE" w:rsidP="00B071EE">
            <w:pPr>
              <w:spacing w:after="0"/>
              <w:ind w:left="0"/>
              <w:jc w:val="center"/>
              <w:rPr>
                <w:rFonts w:ascii="Calibri" w:hAnsi="Calibri" w:cs="Calibri"/>
                <w:color w:val="000000"/>
              </w:rPr>
            </w:pPr>
          </w:p>
        </w:tc>
        <w:tc>
          <w:tcPr>
            <w:tcW w:w="851" w:type="dxa"/>
          </w:tcPr>
          <w:p w14:paraId="4687E9E2" w14:textId="77777777" w:rsidR="00B071EE" w:rsidRDefault="00B071EE" w:rsidP="00B071EE">
            <w:pPr>
              <w:spacing w:after="0"/>
              <w:ind w:left="0"/>
              <w:jc w:val="center"/>
              <w:rPr>
                <w:rFonts w:ascii="Calibri" w:hAnsi="Calibri" w:cs="Calibri"/>
                <w:color w:val="000000"/>
              </w:rPr>
            </w:pPr>
          </w:p>
        </w:tc>
        <w:tc>
          <w:tcPr>
            <w:tcW w:w="850" w:type="dxa"/>
          </w:tcPr>
          <w:p w14:paraId="672459F1"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789B6064" w14:textId="77777777" w:rsidR="00B071EE" w:rsidRDefault="00B071EE" w:rsidP="00B071EE">
            <w:pPr>
              <w:spacing w:after="0"/>
              <w:ind w:left="0"/>
              <w:jc w:val="center"/>
              <w:rPr>
                <w:rFonts w:ascii="Calibri" w:hAnsi="Calibri" w:cs="Calibri"/>
                <w:color w:val="000000"/>
              </w:rPr>
            </w:pPr>
          </w:p>
        </w:tc>
        <w:tc>
          <w:tcPr>
            <w:tcW w:w="832" w:type="dxa"/>
          </w:tcPr>
          <w:p w14:paraId="7BCDE777" w14:textId="77777777" w:rsidR="00B071EE" w:rsidRDefault="00B071EE" w:rsidP="00B071EE">
            <w:pPr>
              <w:spacing w:after="0"/>
              <w:ind w:left="0"/>
              <w:jc w:val="center"/>
              <w:rPr>
                <w:rFonts w:ascii="Calibri" w:hAnsi="Calibri" w:cs="Calibri"/>
                <w:color w:val="000000"/>
              </w:rPr>
            </w:pPr>
          </w:p>
        </w:tc>
        <w:tc>
          <w:tcPr>
            <w:tcW w:w="884" w:type="dxa"/>
          </w:tcPr>
          <w:p w14:paraId="2535CC46" w14:textId="77777777" w:rsidR="00B071EE" w:rsidRDefault="00B071EE" w:rsidP="00B071EE">
            <w:pPr>
              <w:spacing w:after="0"/>
              <w:ind w:left="0"/>
              <w:jc w:val="center"/>
              <w:rPr>
                <w:rFonts w:ascii="Calibri" w:hAnsi="Calibri" w:cs="Calibri"/>
                <w:color w:val="000000"/>
              </w:rPr>
            </w:pPr>
          </w:p>
        </w:tc>
      </w:tr>
      <w:tr w:rsidR="00B071EE" w:rsidRPr="007A069B" w14:paraId="4CA94BCA" w14:textId="77777777" w:rsidTr="00B071EE">
        <w:trPr>
          <w:trHeight w:val="288"/>
        </w:trPr>
        <w:tc>
          <w:tcPr>
            <w:tcW w:w="4224" w:type="dxa"/>
            <w:noWrap/>
            <w:vAlign w:val="bottom"/>
          </w:tcPr>
          <w:p w14:paraId="0963D1A0"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Kiểm tra dữ liệu</w:t>
            </w:r>
          </w:p>
        </w:tc>
        <w:tc>
          <w:tcPr>
            <w:tcW w:w="992" w:type="dxa"/>
            <w:noWrap/>
            <w:vAlign w:val="bottom"/>
          </w:tcPr>
          <w:p w14:paraId="556D9FB2" w14:textId="77777777" w:rsidR="00B071EE" w:rsidRPr="007A069B" w:rsidRDefault="00B071EE" w:rsidP="00B071EE">
            <w:pPr>
              <w:spacing w:after="0"/>
              <w:ind w:left="0"/>
              <w:jc w:val="center"/>
              <w:rPr>
                <w:rFonts w:ascii="Calibri" w:hAnsi="Calibri" w:cs="Calibri"/>
                <w:color w:val="000000"/>
              </w:rPr>
            </w:pPr>
          </w:p>
        </w:tc>
        <w:tc>
          <w:tcPr>
            <w:tcW w:w="851" w:type="dxa"/>
          </w:tcPr>
          <w:p w14:paraId="69944ED2" w14:textId="77777777" w:rsidR="00B071EE" w:rsidRDefault="00B071EE" w:rsidP="00B071EE">
            <w:pPr>
              <w:spacing w:after="0"/>
              <w:ind w:left="0"/>
              <w:jc w:val="center"/>
              <w:rPr>
                <w:rFonts w:ascii="Calibri" w:hAnsi="Calibri" w:cs="Calibri"/>
                <w:color w:val="000000"/>
              </w:rPr>
            </w:pPr>
          </w:p>
        </w:tc>
        <w:tc>
          <w:tcPr>
            <w:tcW w:w="850" w:type="dxa"/>
          </w:tcPr>
          <w:p w14:paraId="79A0C25A"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1" w:type="dxa"/>
          </w:tcPr>
          <w:p w14:paraId="274CDE66" w14:textId="77777777" w:rsidR="00B071EE" w:rsidRDefault="00B071EE" w:rsidP="00B071EE">
            <w:pPr>
              <w:spacing w:after="0"/>
              <w:ind w:left="0"/>
              <w:jc w:val="center"/>
              <w:rPr>
                <w:rFonts w:ascii="Calibri" w:hAnsi="Calibri" w:cs="Calibri"/>
                <w:color w:val="000000"/>
              </w:rPr>
            </w:pPr>
          </w:p>
        </w:tc>
        <w:tc>
          <w:tcPr>
            <w:tcW w:w="832" w:type="dxa"/>
          </w:tcPr>
          <w:p w14:paraId="4AFCB184" w14:textId="77777777" w:rsidR="00B071EE" w:rsidRDefault="00B071EE" w:rsidP="00B071EE">
            <w:pPr>
              <w:spacing w:after="0"/>
              <w:ind w:left="0"/>
              <w:jc w:val="center"/>
              <w:rPr>
                <w:rFonts w:ascii="Calibri" w:hAnsi="Calibri" w:cs="Calibri"/>
                <w:color w:val="000000"/>
              </w:rPr>
            </w:pPr>
          </w:p>
        </w:tc>
        <w:tc>
          <w:tcPr>
            <w:tcW w:w="884" w:type="dxa"/>
          </w:tcPr>
          <w:p w14:paraId="5B32F336" w14:textId="77777777" w:rsidR="00B071EE" w:rsidRDefault="00B071EE" w:rsidP="00B071EE">
            <w:pPr>
              <w:spacing w:after="0"/>
              <w:ind w:left="0"/>
              <w:jc w:val="center"/>
              <w:rPr>
                <w:rFonts w:ascii="Calibri" w:hAnsi="Calibri" w:cs="Calibri"/>
                <w:color w:val="000000"/>
              </w:rPr>
            </w:pPr>
          </w:p>
        </w:tc>
      </w:tr>
    </w:tbl>
    <w:p w14:paraId="15CD50D0" w14:textId="77777777" w:rsidR="00B071EE" w:rsidRDefault="00B071EE" w:rsidP="00B071EE">
      <w:pPr>
        <w:spacing w:after="0"/>
        <w:ind w:left="0"/>
      </w:pPr>
    </w:p>
    <w:tbl>
      <w:tblPr>
        <w:tblW w:w="94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4"/>
        <w:gridCol w:w="992"/>
        <w:gridCol w:w="839"/>
        <w:gridCol w:w="815"/>
        <w:gridCol w:w="956"/>
        <w:gridCol w:w="792"/>
        <w:gridCol w:w="866"/>
      </w:tblGrid>
      <w:tr w:rsidR="00B071EE" w:rsidRPr="007A069B" w14:paraId="5DF83218" w14:textId="77777777" w:rsidTr="00B071EE">
        <w:trPr>
          <w:trHeight w:val="288"/>
        </w:trPr>
        <w:tc>
          <w:tcPr>
            <w:tcW w:w="4224" w:type="dxa"/>
            <w:shd w:val="clear" w:color="auto" w:fill="DEEAF6"/>
            <w:noWrap/>
            <w:vAlign w:val="bottom"/>
            <w:hideMark/>
          </w:tcPr>
          <w:p w14:paraId="00A1F988" w14:textId="77777777" w:rsidR="00B071EE" w:rsidRPr="004D2EF6" w:rsidRDefault="00B071EE" w:rsidP="00B071EE">
            <w:pPr>
              <w:spacing w:after="0"/>
              <w:ind w:left="0"/>
              <w:rPr>
                <w:rFonts w:cs="Calibri"/>
                <w:b/>
                <w:bCs/>
              </w:rPr>
            </w:pPr>
            <w:r w:rsidRPr="1E4E5B3E">
              <w:rPr>
                <w:rFonts w:cs="Calibri"/>
                <w:b/>
                <w:bCs/>
              </w:rPr>
              <w:t>Màn hình</w:t>
            </w:r>
          </w:p>
          <w:p w14:paraId="60EE9233" w14:textId="77777777" w:rsidR="00B071EE" w:rsidRPr="004D2EF6" w:rsidRDefault="00B071EE" w:rsidP="00B071EE">
            <w:pPr>
              <w:spacing w:after="0"/>
              <w:ind w:left="0"/>
              <w:rPr>
                <w:rFonts w:cs="Calibri"/>
                <w:b/>
                <w:bCs/>
              </w:rPr>
            </w:pPr>
          </w:p>
        </w:tc>
        <w:tc>
          <w:tcPr>
            <w:tcW w:w="992" w:type="dxa"/>
            <w:shd w:val="clear" w:color="auto" w:fill="DEEAF6"/>
            <w:noWrap/>
            <w:hideMark/>
          </w:tcPr>
          <w:p w14:paraId="3B6B866C" w14:textId="77777777" w:rsidR="00B071EE" w:rsidRPr="004D2EF6" w:rsidRDefault="00B071EE" w:rsidP="00B071EE">
            <w:pPr>
              <w:spacing w:after="0"/>
              <w:ind w:left="0"/>
              <w:jc w:val="center"/>
              <w:rPr>
                <w:rFonts w:cs="Calibri"/>
                <w:b/>
                <w:bCs/>
              </w:rPr>
            </w:pPr>
            <w:r>
              <w:rPr>
                <w:rFonts w:cs="Calibri"/>
                <w:b/>
                <w:bCs/>
              </w:rPr>
              <w:t>Tạo kỳ thi</w:t>
            </w:r>
          </w:p>
        </w:tc>
        <w:tc>
          <w:tcPr>
            <w:tcW w:w="839" w:type="dxa"/>
            <w:shd w:val="clear" w:color="auto" w:fill="DEEAF6"/>
          </w:tcPr>
          <w:p w14:paraId="27109EA6" w14:textId="77777777" w:rsidR="00B071EE" w:rsidRPr="004D2EF6" w:rsidRDefault="00B071EE" w:rsidP="00B071EE">
            <w:pPr>
              <w:spacing w:after="0"/>
              <w:ind w:left="0"/>
              <w:jc w:val="center"/>
              <w:rPr>
                <w:rFonts w:cs="Calibri"/>
                <w:b/>
              </w:rPr>
            </w:pPr>
            <w:r>
              <w:rPr>
                <w:rFonts w:cs="Calibri"/>
                <w:b/>
              </w:rPr>
              <w:t>Cập nhật kỳ thi</w:t>
            </w:r>
          </w:p>
        </w:tc>
        <w:tc>
          <w:tcPr>
            <w:tcW w:w="815" w:type="dxa"/>
            <w:shd w:val="clear" w:color="auto" w:fill="DEEAF6"/>
          </w:tcPr>
          <w:p w14:paraId="43A30FBC" w14:textId="77777777" w:rsidR="00B071EE" w:rsidRPr="004D2EF6" w:rsidRDefault="00B071EE" w:rsidP="00B071EE">
            <w:pPr>
              <w:spacing w:after="0"/>
              <w:ind w:left="0"/>
              <w:jc w:val="center"/>
              <w:rPr>
                <w:rFonts w:cs="Calibri"/>
                <w:b/>
              </w:rPr>
            </w:pPr>
            <w:r>
              <w:rPr>
                <w:rFonts w:cs="Calibri"/>
                <w:b/>
              </w:rPr>
              <w:t>Xoá kỳ thi</w:t>
            </w:r>
          </w:p>
        </w:tc>
        <w:tc>
          <w:tcPr>
            <w:tcW w:w="956" w:type="dxa"/>
            <w:shd w:val="clear" w:color="auto" w:fill="DEEAF6"/>
          </w:tcPr>
          <w:p w14:paraId="619F796F" w14:textId="77777777" w:rsidR="00B071EE" w:rsidRPr="004D2EF6" w:rsidRDefault="00B071EE" w:rsidP="00B071EE">
            <w:pPr>
              <w:spacing w:after="0"/>
              <w:ind w:left="0"/>
              <w:jc w:val="center"/>
              <w:rPr>
                <w:rFonts w:cs="Calibri"/>
                <w:b/>
              </w:rPr>
            </w:pPr>
            <w:r>
              <w:rPr>
                <w:rFonts w:cs="Calibri"/>
                <w:b/>
              </w:rPr>
              <w:t>Nhập điểm</w:t>
            </w:r>
          </w:p>
        </w:tc>
        <w:tc>
          <w:tcPr>
            <w:tcW w:w="792" w:type="dxa"/>
            <w:shd w:val="clear" w:color="auto" w:fill="DEEAF6"/>
          </w:tcPr>
          <w:p w14:paraId="3E0284DF" w14:textId="77777777" w:rsidR="00B071EE" w:rsidRPr="004D2EF6" w:rsidRDefault="00B071EE" w:rsidP="00B071EE">
            <w:pPr>
              <w:spacing w:after="0"/>
              <w:ind w:left="0"/>
              <w:jc w:val="center"/>
              <w:rPr>
                <w:rFonts w:cs="Calibri"/>
                <w:b/>
              </w:rPr>
            </w:pPr>
            <w:r>
              <w:rPr>
                <w:rFonts w:cs="Calibri"/>
                <w:b/>
              </w:rPr>
              <w:t>Sửa điểm</w:t>
            </w:r>
          </w:p>
        </w:tc>
        <w:tc>
          <w:tcPr>
            <w:tcW w:w="866" w:type="dxa"/>
            <w:shd w:val="clear" w:color="auto" w:fill="DEEAF6"/>
          </w:tcPr>
          <w:p w14:paraId="01B027EC" w14:textId="77777777" w:rsidR="00B071EE" w:rsidRDefault="00B071EE" w:rsidP="00B071EE">
            <w:pPr>
              <w:spacing w:after="0"/>
              <w:ind w:left="0"/>
              <w:jc w:val="center"/>
              <w:rPr>
                <w:rFonts w:cs="Calibri"/>
                <w:b/>
              </w:rPr>
            </w:pPr>
            <w:r>
              <w:rPr>
                <w:rFonts w:cs="Calibri"/>
                <w:b/>
              </w:rPr>
              <w:t>Xuất file điểm</w:t>
            </w:r>
          </w:p>
        </w:tc>
      </w:tr>
      <w:tr w:rsidR="00B071EE" w:rsidRPr="007A069B" w14:paraId="33A17319" w14:textId="77777777" w:rsidTr="00B071EE">
        <w:trPr>
          <w:trHeight w:val="288"/>
        </w:trPr>
        <w:tc>
          <w:tcPr>
            <w:tcW w:w="4224" w:type="dxa"/>
            <w:noWrap/>
            <w:vAlign w:val="bottom"/>
          </w:tcPr>
          <w:p w14:paraId="15A6A6C1" w14:textId="77777777" w:rsidR="00B071EE" w:rsidRDefault="00B071EE" w:rsidP="00B071EE">
            <w:pPr>
              <w:spacing w:after="0"/>
              <w:ind w:left="0"/>
              <w:rPr>
                <w:rFonts w:ascii="Calibri" w:hAnsi="Calibri" w:cs="Calibri"/>
                <w:color w:val="000000"/>
              </w:rPr>
            </w:pPr>
            <w:r>
              <w:rPr>
                <w:rFonts w:ascii="Calibri" w:hAnsi="Calibri" w:cs="Calibri"/>
                <w:color w:val="000000"/>
              </w:rPr>
              <w:t>Trang chủ nhân viên quản lý</w:t>
            </w:r>
          </w:p>
        </w:tc>
        <w:tc>
          <w:tcPr>
            <w:tcW w:w="992" w:type="dxa"/>
            <w:noWrap/>
            <w:vAlign w:val="bottom"/>
          </w:tcPr>
          <w:p w14:paraId="3557F109" w14:textId="77777777" w:rsidR="00B071EE" w:rsidRPr="007A069B" w:rsidRDefault="00B071EE" w:rsidP="00B071EE">
            <w:pPr>
              <w:spacing w:after="0"/>
              <w:ind w:left="0"/>
              <w:jc w:val="center"/>
              <w:rPr>
                <w:rFonts w:ascii="Calibri" w:hAnsi="Calibri" w:cs="Calibri"/>
                <w:color w:val="000000"/>
              </w:rPr>
            </w:pPr>
          </w:p>
        </w:tc>
        <w:tc>
          <w:tcPr>
            <w:tcW w:w="839" w:type="dxa"/>
          </w:tcPr>
          <w:p w14:paraId="09C6C595" w14:textId="77777777" w:rsidR="00B071EE" w:rsidRDefault="00B071EE" w:rsidP="00B071EE">
            <w:pPr>
              <w:spacing w:after="0"/>
              <w:ind w:left="0"/>
              <w:jc w:val="center"/>
              <w:rPr>
                <w:rFonts w:ascii="Calibri" w:hAnsi="Calibri" w:cs="Calibri"/>
                <w:color w:val="000000"/>
              </w:rPr>
            </w:pPr>
          </w:p>
        </w:tc>
        <w:tc>
          <w:tcPr>
            <w:tcW w:w="815" w:type="dxa"/>
          </w:tcPr>
          <w:p w14:paraId="29969A68" w14:textId="77777777" w:rsidR="00B071EE" w:rsidRDefault="00B071EE" w:rsidP="00B071EE">
            <w:pPr>
              <w:spacing w:after="0"/>
              <w:ind w:left="0"/>
              <w:jc w:val="center"/>
              <w:rPr>
                <w:rFonts w:ascii="Calibri" w:hAnsi="Calibri" w:cs="Calibri"/>
                <w:color w:val="000000"/>
              </w:rPr>
            </w:pPr>
          </w:p>
        </w:tc>
        <w:tc>
          <w:tcPr>
            <w:tcW w:w="956" w:type="dxa"/>
          </w:tcPr>
          <w:p w14:paraId="11AE40E1" w14:textId="77777777" w:rsidR="00B071EE" w:rsidRDefault="00B071EE" w:rsidP="00B071EE">
            <w:pPr>
              <w:spacing w:after="0"/>
              <w:ind w:left="0"/>
              <w:jc w:val="center"/>
              <w:rPr>
                <w:rFonts w:ascii="Calibri" w:hAnsi="Calibri" w:cs="Calibri"/>
                <w:color w:val="000000"/>
              </w:rPr>
            </w:pPr>
          </w:p>
        </w:tc>
        <w:tc>
          <w:tcPr>
            <w:tcW w:w="792" w:type="dxa"/>
          </w:tcPr>
          <w:p w14:paraId="64FBBAF2" w14:textId="77777777" w:rsidR="00B071EE" w:rsidRDefault="00B071EE" w:rsidP="00B071EE">
            <w:pPr>
              <w:spacing w:after="0"/>
              <w:ind w:left="0"/>
              <w:jc w:val="center"/>
              <w:rPr>
                <w:rFonts w:ascii="Calibri" w:hAnsi="Calibri" w:cs="Calibri"/>
                <w:color w:val="000000"/>
              </w:rPr>
            </w:pPr>
          </w:p>
        </w:tc>
        <w:tc>
          <w:tcPr>
            <w:tcW w:w="866" w:type="dxa"/>
          </w:tcPr>
          <w:p w14:paraId="283FD37F" w14:textId="77777777" w:rsidR="00B071EE" w:rsidRDefault="00B071EE" w:rsidP="00B071EE">
            <w:pPr>
              <w:spacing w:after="0"/>
              <w:ind w:left="0"/>
              <w:jc w:val="center"/>
              <w:rPr>
                <w:rFonts w:ascii="Calibri" w:hAnsi="Calibri" w:cs="Calibri"/>
                <w:color w:val="000000"/>
              </w:rPr>
            </w:pPr>
          </w:p>
        </w:tc>
      </w:tr>
      <w:tr w:rsidR="00B071EE" w:rsidRPr="007A069B" w14:paraId="4D28BCAF" w14:textId="77777777" w:rsidTr="00B071EE">
        <w:trPr>
          <w:trHeight w:val="288"/>
        </w:trPr>
        <w:tc>
          <w:tcPr>
            <w:tcW w:w="4224" w:type="dxa"/>
            <w:noWrap/>
            <w:vAlign w:val="bottom"/>
          </w:tcPr>
          <w:p w14:paraId="53C95641" w14:textId="77777777" w:rsidR="00B071EE" w:rsidRDefault="00B071EE" w:rsidP="00B071EE">
            <w:pPr>
              <w:spacing w:after="0"/>
              <w:ind w:left="0"/>
              <w:rPr>
                <w:rFonts w:ascii="Calibri" w:hAnsi="Calibri" w:cs="Calibri"/>
                <w:color w:val="000000"/>
              </w:rPr>
            </w:pPr>
            <w:r>
              <w:rPr>
                <w:rFonts w:ascii="Calibri" w:hAnsi="Calibri" w:cs="Calibri"/>
                <w:color w:val="000000"/>
              </w:rPr>
              <w:t>Danh sách kỳ thi</w:t>
            </w:r>
          </w:p>
        </w:tc>
        <w:tc>
          <w:tcPr>
            <w:tcW w:w="992" w:type="dxa"/>
            <w:noWrap/>
            <w:vAlign w:val="bottom"/>
          </w:tcPr>
          <w:p w14:paraId="6DFEE316"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9" w:type="dxa"/>
          </w:tcPr>
          <w:p w14:paraId="665ABD46" w14:textId="77777777" w:rsidR="00B071EE" w:rsidRDefault="00B071EE" w:rsidP="00B071EE">
            <w:pPr>
              <w:spacing w:after="0"/>
              <w:ind w:left="0"/>
              <w:jc w:val="center"/>
              <w:rPr>
                <w:rFonts w:ascii="Calibri" w:hAnsi="Calibri" w:cs="Calibri"/>
                <w:color w:val="000000"/>
              </w:rPr>
            </w:pPr>
          </w:p>
        </w:tc>
        <w:tc>
          <w:tcPr>
            <w:tcW w:w="815" w:type="dxa"/>
          </w:tcPr>
          <w:p w14:paraId="421C110E" w14:textId="77777777" w:rsidR="00B071EE" w:rsidRDefault="00B071EE" w:rsidP="00B071EE">
            <w:pPr>
              <w:spacing w:after="0"/>
              <w:ind w:left="0"/>
              <w:jc w:val="center"/>
              <w:rPr>
                <w:rFonts w:ascii="Calibri" w:hAnsi="Calibri" w:cs="Calibri"/>
                <w:color w:val="000000"/>
              </w:rPr>
            </w:pPr>
          </w:p>
        </w:tc>
        <w:tc>
          <w:tcPr>
            <w:tcW w:w="956" w:type="dxa"/>
          </w:tcPr>
          <w:p w14:paraId="49C70BC5" w14:textId="77777777" w:rsidR="00B071EE" w:rsidRDefault="00B071EE" w:rsidP="00B071EE">
            <w:pPr>
              <w:spacing w:after="0"/>
              <w:ind w:left="0"/>
              <w:jc w:val="center"/>
              <w:rPr>
                <w:rFonts w:ascii="Calibri" w:hAnsi="Calibri" w:cs="Calibri"/>
                <w:color w:val="000000"/>
              </w:rPr>
            </w:pPr>
          </w:p>
        </w:tc>
        <w:tc>
          <w:tcPr>
            <w:tcW w:w="792" w:type="dxa"/>
          </w:tcPr>
          <w:p w14:paraId="741B5B8E" w14:textId="77777777" w:rsidR="00B071EE" w:rsidRDefault="00B071EE" w:rsidP="00B071EE">
            <w:pPr>
              <w:spacing w:after="0"/>
              <w:ind w:left="0"/>
              <w:jc w:val="center"/>
              <w:rPr>
                <w:rFonts w:ascii="Calibri" w:hAnsi="Calibri" w:cs="Calibri"/>
                <w:color w:val="000000"/>
              </w:rPr>
            </w:pPr>
          </w:p>
        </w:tc>
        <w:tc>
          <w:tcPr>
            <w:tcW w:w="866" w:type="dxa"/>
          </w:tcPr>
          <w:p w14:paraId="5894525E" w14:textId="77777777" w:rsidR="00B071EE" w:rsidRDefault="00B071EE" w:rsidP="00B071EE">
            <w:pPr>
              <w:spacing w:after="0"/>
              <w:ind w:left="0"/>
              <w:jc w:val="center"/>
              <w:rPr>
                <w:rFonts w:ascii="Calibri" w:hAnsi="Calibri" w:cs="Calibri"/>
                <w:color w:val="000000"/>
              </w:rPr>
            </w:pPr>
          </w:p>
        </w:tc>
      </w:tr>
      <w:tr w:rsidR="00B071EE" w:rsidRPr="007A069B" w14:paraId="0A9A8543" w14:textId="77777777" w:rsidTr="00B071EE">
        <w:trPr>
          <w:trHeight w:val="288"/>
        </w:trPr>
        <w:tc>
          <w:tcPr>
            <w:tcW w:w="4224" w:type="dxa"/>
            <w:noWrap/>
            <w:vAlign w:val="bottom"/>
          </w:tcPr>
          <w:p w14:paraId="2EDB6BED"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32C84195" w14:textId="77777777" w:rsidR="00B071EE" w:rsidRPr="007A069B" w:rsidRDefault="00B071EE" w:rsidP="00B071EE">
            <w:pPr>
              <w:spacing w:after="0"/>
              <w:ind w:left="0"/>
              <w:jc w:val="center"/>
              <w:rPr>
                <w:rFonts w:ascii="Calibri" w:hAnsi="Calibri" w:cs="Calibri"/>
                <w:color w:val="000000"/>
              </w:rPr>
            </w:pPr>
          </w:p>
        </w:tc>
        <w:tc>
          <w:tcPr>
            <w:tcW w:w="839" w:type="dxa"/>
          </w:tcPr>
          <w:p w14:paraId="4788CCD7" w14:textId="77777777" w:rsidR="00B071EE" w:rsidRDefault="00B071EE" w:rsidP="00B071EE">
            <w:pPr>
              <w:spacing w:after="0"/>
              <w:ind w:left="0"/>
              <w:jc w:val="center"/>
              <w:rPr>
                <w:rFonts w:ascii="Calibri" w:hAnsi="Calibri" w:cs="Calibri"/>
                <w:color w:val="000000"/>
              </w:rPr>
            </w:pPr>
          </w:p>
        </w:tc>
        <w:tc>
          <w:tcPr>
            <w:tcW w:w="815" w:type="dxa"/>
          </w:tcPr>
          <w:p w14:paraId="66273A88" w14:textId="77777777" w:rsidR="00B071EE" w:rsidRDefault="00B071EE" w:rsidP="00B071EE">
            <w:pPr>
              <w:spacing w:after="0"/>
              <w:ind w:left="0"/>
              <w:jc w:val="center"/>
              <w:rPr>
                <w:rFonts w:ascii="Calibri" w:hAnsi="Calibri" w:cs="Calibri"/>
                <w:color w:val="000000"/>
              </w:rPr>
            </w:pPr>
          </w:p>
        </w:tc>
        <w:tc>
          <w:tcPr>
            <w:tcW w:w="956" w:type="dxa"/>
          </w:tcPr>
          <w:p w14:paraId="09FD58DD" w14:textId="77777777" w:rsidR="00B071EE" w:rsidRDefault="00B071EE" w:rsidP="00B071EE">
            <w:pPr>
              <w:spacing w:after="0"/>
              <w:ind w:left="0"/>
              <w:jc w:val="center"/>
              <w:rPr>
                <w:rFonts w:ascii="Calibri" w:hAnsi="Calibri" w:cs="Calibri"/>
                <w:color w:val="000000"/>
              </w:rPr>
            </w:pPr>
          </w:p>
        </w:tc>
        <w:tc>
          <w:tcPr>
            <w:tcW w:w="792" w:type="dxa"/>
          </w:tcPr>
          <w:p w14:paraId="5746C783" w14:textId="77777777" w:rsidR="00B071EE" w:rsidRDefault="00B071EE" w:rsidP="00B071EE">
            <w:pPr>
              <w:spacing w:after="0"/>
              <w:ind w:left="0"/>
              <w:jc w:val="center"/>
              <w:rPr>
                <w:rFonts w:ascii="Calibri" w:hAnsi="Calibri" w:cs="Calibri"/>
                <w:color w:val="000000"/>
              </w:rPr>
            </w:pPr>
          </w:p>
        </w:tc>
        <w:tc>
          <w:tcPr>
            <w:tcW w:w="866" w:type="dxa"/>
          </w:tcPr>
          <w:p w14:paraId="5160D364" w14:textId="77777777" w:rsidR="00B071EE" w:rsidRDefault="00B071EE" w:rsidP="00B071EE">
            <w:pPr>
              <w:spacing w:after="0"/>
              <w:ind w:left="0"/>
              <w:jc w:val="center"/>
              <w:rPr>
                <w:rFonts w:ascii="Calibri" w:hAnsi="Calibri" w:cs="Calibri"/>
                <w:color w:val="000000"/>
              </w:rPr>
            </w:pPr>
          </w:p>
        </w:tc>
      </w:tr>
      <w:tr w:rsidR="00B071EE" w:rsidRPr="007A069B" w14:paraId="4F808A90" w14:textId="77777777" w:rsidTr="00B071EE">
        <w:trPr>
          <w:trHeight w:val="288"/>
        </w:trPr>
        <w:tc>
          <w:tcPr>
            <w:tcW w:w="4224" w:type="dxa"/>
            <w:noWrap/>
            <w:vAlign w:val="bottom"/>
          </w:tcPr>
          <w:p w14:paraId="64F71E53" w14:textId="77777777" w:rsidR="00B071EE" w:rsidRDefault="00B071EE" w:rsidP="00B071EE">
            <w:pPr>
              <w:spacing w:after="0"/>
              <w:ind w:left="0"/>
              <w:rPr>
                <w:rFonts w:ascii="Calibri" w:hAnsi="Calibri" w:cs="Calibri"/>
                <w:color w:val="000000"/>
              </w:rPr>
            </w:pPr>
            <w:r>
              <w:rPr>
                <w:rFonts w:ascii="Calibri" w:hAnsi="Calibri" w:cs="Calibri"/>
                <w:color w:val="000000"/>
              </w:rPr>
              <w:t>Chi tiết kỳ thi</w:t>
            </w:r>
          </w:p>
        </w:tc>
        <w:tc>
          <w:tcPr>
            <w:tcW w:w="992" w:type="dxa"/>
            <w:noWrap/>
            <w:vAlign w:val="bottom"/>
          </w:tcPr>
          <w:p w14:paraId="77533ED3" w14:textId="77777777" w:rsidR="00B071EE" w:rsidRPr="007A069B" w:rsidRDefault="00B071EE" w:rsidP="00B071EE">
            <w:pPr>
              <w:spacing w:after="0"/>
              <w:ind w:left="0"/>
              <w:jc w:val="center"/>
              <w:rPr>
                <w:rFonts w:ascii="Calibri" w:hAnsi="Calibri" w:cs="Calibri"/>
                <w:color w:val="000000"/>
              </w:rPr>
            </w:pPr>
          </w:p>
        </w:tc>
        <w:tc>
          <w:tcPr>
            <w:tcW w:w="839" w:type="dxa"/>
          </w:tcPr>
          <w:p w14:paraId="4F9E1B57"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15" w:type="dxa"/>
          </w:tcPr>
          <w:p w14:paraId="7F8BA7A7"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56" w:type="dxa"/>
          </w:tcPr>
          <w:p w14:paraId="2BABA3B6" w14:textId="77777777" w:rsidR="00B071EE" w:rsidRDefault="00B071EE" w:rsidP="00B071EE">
            <w:pPr>
              <w:spacing w:after="0"/>
              <w:ind w:left="0"/>
              <w:jc w:val="center"/>
              <w:rPr>
                <w:rFonts w:ascii="Calibri" w:hAnsi="Calibri" w:cs="Calibri"/>
                <w:color w:val="000000"/>
              </w:rPr>
            </w:pPr>
          </w:p>
        </w:tc>
        <w:tc>
          <w:tcPr>
            <w:tcW w:w="792" w:type="dxa"/>
          </w:tcPr>
          <w:p w14:paraId="72B44246" w14:textId="77777777" w:rsidR="00B071EE" w:rsidRDefault="00B071EE" w:rsidP="00B071EE">
            <w:pPr>
              <w:spacing w:after="0"/>
              <w:ind w:left="0"/>
              <w:jc w:val="center"/>
              <w:rPr>
                <w:rFonts w:ascii="Calibri" w:hAnsi="Calibri" w:cs="Calibri"/>
                <w:color w:val="000000"/>
              </w:rPr>
            </w:pPr>
          </w:p>
        </w:tc>
        <w:tc>
          <w:tcPr>
            <w:tcW w:w="866" w:type="dxa"/>
          </w:tcPr>
          <w:p w14:paraId="085F6A60" w14:textId="77777777" w:rsidR="00B071EE" w:rsidRDefault="00B071EE" w:rsidP="00B071EE">
            <w:pPr>
              <w:spacing w:after="0"/>
              <w:ind w:left="0"/>
              <w:jc w:val="center"/>
              <w:rPr>
                <w:rFonts w:ascii="Calibri" w:hAnsi="Calibri" w:cs="Calibri"/>
                <w:color w:val="000000"/>
              </w:rPr>
            </w:pPr>
          </w:p>
        </w:tc>
      </w:tr>
      <w:tr w:rsidR="00B071EE" w:rsidRPr="007A069B" w14:paraId="48FB5A3A" w14:textId="77777777" w:rsidTr="00B071EE">
        <w:trPr>
          <w:trHeight w:val="288"/>
        </w:trPr>
        <w:tc>
          <w:tcPr>
            <w:tcW w:w="4224" w:type="dxa"/>
            <w:noWrap/>
            <w:vAlign w:val="bottom"/>
          </w:tcPr>
          <w:p w14:paraId="11509E2B"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5CD081A8" w14:textId="77777777" w:rsidR="00B071EE" w:rsidRPr="007A069B" w:rsidRDefault="00B071EE" w:rsidP="00B071EE">
            <w:pPr>
              <w:spacing w:after="0"/>
              <w:ind w:left="0"/>
              <w:jc w:val="center"/>
              <w:rPr>
                <w:rFonts w:ascii="Calibri" w:hAnsi="Calibri" w:cs="Calibri"/>
                <w:color w:val="000000"/>
              </w:rPr>
            </w:pPr>
          </w:p>
        </w:tc>
        <w:tc>
          <w:tcPr>
            <w:tcW w:w="839" w:type="dxa"/>
          </w:tcPr>
          <w:p w14:paraId="460AE00D"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15" w:type="dxa"/>
          </w:tcPr>
          <w:p w14:paraId="2A421A4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56" w:type="dxa"/>
          </w:tcPr>
          <w:p w14:paraId="44F7018A" w14:textId="77777777" w:rsidR="00B071EE" w:rsidRDefault="00B071EE" w:rsidP="00B071EE">
            <w:pPr>
              <w:spacing w:after="0"/>
              <w:ind w:left="0"/>
              <w:jc w:val="center"/>
              <w:rPr>
                <w:rFonts w:ascii="Calibri" w:hAnsi="Calibri" w:cs="Calibri"/>
                <w:color w:val="000000"/>
              </w:rPr>
            </w:pPr>
          </w:p>
        </w:tc>
        <w:tc>
          <w:tcPr>
            <w:tcW w:w="792" w:type="dxa"/>
          </w:tcPr>
          <w:p w14:paraId="5302EC9D" w14:textId="77777777" w:rsidR="00B071EE" w:rsidRDefault="00B071EE" w:rsidP="00B071EE">
            <w:pPr>
              <w:spacing w:after="0"/>
              <w:ind w:left="0"/>
              <w:jc w:val="center"/>
              <w:rPr>
                <w:rFonts w:ascii="Calibri" w:hAnsi="Calibri" w:cs="Calibri"/>
                <w:color w:val="000000"/>
              </w:rPr>
            </w:pPr>
          </w:p>
        </w:tc>
        <w:tc>
          <w:tcPr>
            <w:tcW w:w="866" w:type="dxa"/>
          </w:tcPr>
          <w:p w14:paraId="323C28F0" w14:textId="77777777" w:rsidR="00B071EE" w:rsidRDefault="00B071EE" w:rsidP="00B071EE">
            <w:pPr>
              <w:spacing w:after="0"/>
              <w:ind w:left="0"/>
              <w:jc w:val="center"/>
              <w:rPr>
                <w:rFonts w:ascii="Calibri" w:hAnsi="Calibri" w:cs="Calibri"/>
                <w:color w:val="000000"/>
              </w:rPr>
            </w:pPr>
          </w:p>
        </w:tc>
      </w:tr>
      <w:tr w:rsidR="00B071EE" w:rsidRPr="007A069B" w14:paraId="01DF4981" w14:textId="77777777" w:rsidTr="00B071EE">
        <w:trPr>
          <w:trHeight w:val="288"/>
        </w:trPr>
        <w:tc>
          <w:tcPr>
            <w:tcW w:w="4224" w:type="dxa"/>
            <w:noWrap/>
            <w:vAlign w:val="bottom"/>
          </w:tcPr>
          <w:p w14:paraId="6DC1312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được quản lý</w:t>
            </w:r>
          </w:p>
        </w:tc>
        <w:tc>
          <w:tcPr>
            <w:tcW w:w="992" w:type="dxa"/>
            <w:noWrap/>
            <w:vAlign w:val="bottom"/>
          </w:tcPr>
          <w:p w14:paraId="27873C9F" w14:textId="77777777" w:rsidR="00B071EE" w:rsidRPr="007A069B" w:rsidRDefault="00B071EE" w:rsidP="00B071EE">
            <w:pPr>
              <w:spacing w:after="0"/>
              <w:ind w:left="0"/>
              <w:jc w:val="center"/>
              <w:rPr>
                <w:rFonts w:ascii="Calibri" w:hAnsi="Calibri" w:cs="Calibri"/>
                <w:color w:val="000000"/>
              </w:rPr>
            </w:pPr>
          </w:p>
        </w:tc>
        <w:tc>
          <w:tcPr>
            <w:tcW w:w="839" w:type="dxa"/>
          </w:tcPr>
          <w:p w14:paraId="0A2D740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15" w:type="dxa"/>
          </w:tcPr>
          <w:p w14:paraId="0CCA2431" w14:textId="77777777" w:rsidR="00B071EE" w:rsidRDefault="00B071EE" w:rsidP="00B071EE">
            <w:pPr>
              <w:spacing w:after="0"/>
              <w:ind w:left="0"/>
              <w:jc w:val="center"/>
              <w:rPr>
                <w:rFonts w:ascii="Calibri" w:hAnsi="Calibri" w:cs="Calibri"/>
                <w:color w:val="000000"/>
              </w:rPr>
            </w:pPr>
          </w:p>
        </w:tc>
        <w:tc>
          <w:tcPr>
            <w:tcW w:w="956" w:type="dxa"/>
          </w:tcPr>
          <w:p w14:paraId="41DB1CE1" w14:textId="77777777" w:rsidR="00B071EE" w:rsidRDefault="00B071EE" w:rsidP="00B071EE">
            <w:pPr>
              <w:spacing w:after="0"/>
              <w:ind w:left="0"/>
              <w:jc w:val="center"/>
              <w:rPr>
                <w:rFonts w:ascii="Calibri" w:hAnsi="Calibri" w:cs="Calibri"/>
                <w:color w:val="000000"/>
              </w:rPr>
            </w:pPr>
          </w:p>
        </w:tc>
        <w:tc>
          <w:tcPr>
            <w:tcW w:w="792" w:type="dxa"/>
          </w:tcPr>
          <w:p w14:paraId="0DEFBC9B" w14:textId="77777777" w:rsidR="00B071EE" w:rsidRDefault="00B071EE" w:rsidP="00B071EE">
            <w:pPr>
              <w:spacing w:after="0"/>
              <w:ind w:left="0"/>
              <w:jc w:val="center"/>
              <w:rPr>
                <w:rFonts w:ascii="Calibri" w:hAnsi="Calibri" w:cs="Calibri"/>
                <w:color w:val="000000"/>
              </w:rPr>
            </w:pPr>
          </w:p>
        </w:tc>
        <w:tc>
          <w:tcPr>
            <w:tcW w:w="866" w:type="dxa"/>
          </w:tcPr>
          <w:p w14:paraId="41234A1E" w14:textId="77777777" w:rsidR="00B071EE" w:rsidRDefault="00B071EE" w:rsidP="00B071EE">
            <w:pPr>
              <w:spacing w:after="0"/>
              <w:ind w:left="0"/>
              <w:jc w:val="center"/>
              <w:rPr>
                <w:rFonts w:ascii="Calibri" w:hAnsi="Calibri" w:cs="Calibri"/>
                <w:color w:val="000000"/>
              </w:rPr>
            </w:pPr>
          </w:p>
        </w:tc>
      </w:tr>
      <w:tr w:rsidR="00B071EE" w:rsidRPr="007A069B" w14:paraId="24D95A2A" w14:textId="77777777" w:rsidTr="00B071EE">
        <w:trPr>
          <w:trHeight w:val="288"/>
        </w:trPr>
        <w:tc>
          <w:tcPr>
            <w:tcW w:w="4224" w:type="dxa"/>
            <w:noWrap/>
            <w:vAlign w:val="bottom"/>
          </w:tcPr>
          <w:p w14:paraId="6E137CDA"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Xoá dữ liệu</w:t>
            </w:r>
          </w:p>
        </w:tc>
        <w:tc>
          <w:tcPr>
            <w:tcW w:w="992" w:type="dxa"/>
            <w:noWrap/>
            <w:vAlign w:val="bottom"/>
          </w:tcPr>
          <w:p w14:paraId="7CA9B0BA" w14:textId="77777777" w:rsidR="00B071EE" w:rsidRPr="007A069B" w:rsidRDefault="00B071EE" w:rsidP="00B071EE">
            <w:pPr>
              <w:spacing w:after="0"/>
              <w:ind w:left="0"/>
              <w:jc w:val="center"/>
              <w:rPr>
                <w:rFonts w:ascii="Calibri" w:hAnsi="Calibri" w:cs="Calibri"/>
                <w:color w:val="000000"/>
              </w:rPr>
            </w:pPr>
          </w:p>
        </w:tc>
        <w:tc>
          <w:tcPr>
            <w:tcW w:w="839" w:type="dxa"/>
          </w:tcPr>
          <w:p w14:paraId="14EDD851" w14:textId="77777777" w:rsidR="00B071EE" w:rsidRDefault="00B071EE" w:rsidP="00B071EE">
            <w:pPr>
              <w:spacing w:after="0"/>
              <w:ind w:left="0"/>
              <w:jc w:val="center"/>
              <w:rPr>
                <w:rFonts w:ascii="Calibri" w:hAnsi="Calibri" w:cs="Calibri"/>
                <w:color w:val="000000"/>
              </w:rPr>
            </w:pPr>
          </w:p>
        </w:tc>
        <w:tc>
          <w:tcPr>
            <w:tcW w:w="815" w:type="dxa"/>
          </w:tcPr>
          <w:p w14:paraId="039061F0"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56" w:type="dxa"/>
          </w:tcPr>
          <w:p w14:paraId="5509E4BD" w14:textId="77777777" w:rsidR="00B071EE" w:rsidRDefault="00B071EE" w:rsidP="00B071EE">
            <w:pPr>
              <w:spacing w:after="0"/>
              <w:ind w:left="0"/>
              <w:jc w:val="center"/>
              <w:rPr>
                <w:rFonts w:ascii="Calibri" w:hAnsi="Calibri" w:cs="Calibri"/>
                <w:color w:val="000000"/>
              </w:rPr>
            </w:pPr>
          </w:p>
        </w:tc>
        <w:tc>
          <w:tcPr>
            <w:tcW w:w="792" w:type="dxa"/>
          </w:tcPr>
          <w:p w14:paraId="77991B78" w14:textId="77777777" w:rsidR="00B071EE" w:rsidRDefault="00B071EE" w:rsidP="00B071EE">
            <w:pPr>
              <w:spacing w:after="0"/>
              <w:ind w:left="0"/>
              <w:jc w:val="center"/>
              <w:rPr>
                <w:rFonts w:ascii="Calibri" w:hAnsi="Calibri" w:cs="Calibri"/>
                <w:color w:val="000000"/>
              </w:rPr>
            </w:pPr>
          </w:p>
        </w:tc>
        <w:tc>
          <w:tcPr>
            <w:tcW w:w="866" w:type="dxa"/>
          </w:tcPr>
          <w:p w14:paraId="47BFD19D" w14:textId="77777777" w:rsidR="00B071EE" w:rsidRDefault="00B071EE" w:rsidP="00B071EE">
            <w:pPr>
              <w:spacing w:after="0"/>
              <w:ind w:left="0"/>
              <w:jc w:val="center"/>
              <w:rPr>
                <w:rFonts w:ascii="Calibri" w:hAnsi="Calibri" w:cs="Calibri"/>
                <w:color w:val="000000"/>
              </w:rPr>
            </w:pPr>
          </w:p>
        </w:tc>
      </w:tr>
      <w:tr w:rsidR="00B071EE" w:rsidRPr="007A069B" w14:paraId="42CCF525" w14:textId="77777777" w:rsidTr="00B071EE">
        <w:trPr>
          <w:trHeight w:val="288"/>
        </w:trPr>
        <w:tc>
          <w:tcPr>
            <w:tcW w:w="4224" w:type="dxa"/>
            <w:noWrap/>
            <w:vAlign w:val="bottom"/>
          </w:tcPr>
          <w:p w14:paraId="4164C6D6" w14:textId="77777777" w:rsidR="00B071EE" w:rsidRDefault="00B071EE" w:rsidP="00B071EE">
            <w:pPr>
              <w:spacing w:after="0"/>
              <w:ind w:left="0"/>
              <w:rPr>
                <w:rFonts w:ascii="Calibri" w:hAnsi="Calibri" w:cs="Calibri"/>
                <w:color w:val="000000"/>
              </w:rPr>
            </w:pPr>
            <w:r>
              <w:rPr>
                <w:rFonts w:ascii="Calibri" w:hAnsi="Calibri" w:cs="Calibri"/>
                <w:color w:val="000000"/>
              </w:rPr>
              <w:t>Tạo kỳ thi</w:t>
            </w:r>
          </w:p>
        </w:tc>
        <w:tc>
          <w:tcPr>
            <w:tcW w:w="992" w:type="dxa"/>
            <w:noWrap/>
            <w:vAlign w:val="bottom"/>
          </w:tcPr>
          <w:p w14:paraId="522CE7D1"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9" w:type="dxa"/>
          </w:tcPr>
          <w:p w14:paraId="1FC6223B" w14:textId="77777777" w:rsidR="00B071EE" w:rsidRDefault="00B071EE" w:rsidP="00B071EE">
            <w:pPr>
              <w:spacing w:after="0"/>
              <w:ind w:left="0"/>
              <w:jc w:val="center"/>
              <w:rPr>
                <w:rFonts w:ascii="Calibri" w:hAnsi="Calibri" w:cs="Calibri"/>
                <w:color w:val="000000"/>
              </w:rPr>
            </w:pPr>
          </w:p>
        </w:tc>
        <w:tc>
          <w:tcPr>
            <w:tcW w:w="815" w:type="dxa"/>
          </w:tcPr>
          <w:p w14:paraId="0F1BFB17" w14:textId="77777777" w:rsidR="00B071EE" w:rsidRDefault="00B071EE" w:rsidP="00B071EE">
            <w:pPr>
              <w:spacing w:after="0"/>
              <w:ind w:left="0"/>
              <w:jc w:val="center"/>
              <w:rPr>
                <w:rFonts w:ascii="Calibri" w:hAnsi="Calibri" w:cs="Calibri"/>
                <w:color w:val="000000"/>
              </w:rPr>
            </w:pPr>
          </w:p>
        </w:tc>
        <w:tc>
          <w:tcPr>
            <w:tcW w:w="956" w:type="dxa"/>
          </w:tcPr>
          <w:p w14:paraId="3F7C6A09" w14:textId="77777777" w:rsidR="00B071EE" w:rsidRDefault="00B071EE" w:rsidP="00B071EE">
            <w:pPr>
              <w:spacing w:after="0"/>
              <w:ind w:left="0"/>
              <w:jc w:val="center"/>
              <w:rPr>
                <w:rFonts w:ascii="Calibri" w:hAnsi="Calibri" w:cs="Calibri"/>
                <w:color w:val="000000"/>
              </w:rPr>
            </w:pPr>
          </w:p>
        </w:tc>
        <w:tc>
          <w:tcPr>
            <w:tcW w:w="792" w:type="dxa"/>
          </w:tcPr>
          <w:p w14:paraId="22FCBC74" w14:textId="77777777" w:rsidR="00B071EE" w:rsidRDefault="00B071EE" w:rsidP="00B071EE">
            <w:pPr>
              <w:spacing w:after="0"/>
              <w:ind w:left="0"/>
              <w:jc w:val="center"/>
              <w:rPr>
                <w:rFonts w:ascii="Calibri" w:hAnsi="Calibri" w:cs="Calibri"/>
                <w:color w:val="000000"/>
              </w:rPr>
            </w:pPr>
          </w:p>
        </w:tc>
        <w:tc>
          <w:tcPr>
            <w:tcW w:w="866" w:type="dxa"/>
          </w:tcPr>
          <w:p w14:paraId="54D6782B" w14:textId="77777777" w:rsidR="00B071EE" w:rsidRDefault="00B071EE" w:rsidP="00B071EE">
            <w:pPr>
              <w:spacing w:after="0"/>
              <w:ind w:left="0"/>
              <w:jc w:val="center"/>
              <w:rPr>
                <w:rFonts w:ascii="Calibri" w:hAnsi="Calibri" w:cs="Calibri"/>
                <w:color w:val="000000"/>
              </w:rPr>
            </w:pPr>
          </w:p>
        </w:tc>
      </w:tr>
      <w:tr w:rsidR="00B071EE" w:rsidRPr="007A069B" w14:paraId="010AED94" w14:textId="77777777" w:rsidTr="00B071EE">
        <w:trPr>
          <w:trHeight w:val="288"/>
        </w:trPr>
        <w:tc>
          <w:tcPr>
            <w:tcW w:w="4224" w:type="dxa"/>
            <w:noWrap/>
            <w:vAlign w:val="bottom"/>
          </w:tcPr>
          <w:p w14:paraId="4BE5590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Tạo dữ liệu mới</w:t>
            </w:r>
          </w:p>
        </w:tc>
        <w:tc>
          <w:tcPr>
            <w:tcW w:w="992" w:type="dxa"/>
            <w:noWrap/>
            <w:vAlign w:val="bottom"/>
          </w:tcPr>
          <w:p w14:paraId="3894E0B8"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9" w:type="dxa"/>
          </w:tcPr>
          <w:p w14:paraId="427DCCC2" w14:textId="77777777" w:rsidR="00B071EE" w:rsidRDefault="00B071EE" w:rsidP="00B071EE">
            <w:pPr>
              <w:spacing w:after="0"/>
              <w:ind w:left="0"/>
              <w:jc w:val="center"/>
              <w:rPr>
                <w:rFonts w:ascii="Calibri" w:hAnsi="Calibri" w:cs="Calibri"/>
                <w:color w:val="000000"/>
              </w:rPr>
            </w:pPr>
          </w:p>
        </w:tc>
        <w:tc>
          <w:tcPr>
            <w:tcW w:w="815" w:type="dxa"/>
          </w:tcPr>
          <w:p w14:paraId="6F25071D" w14:textId="77777777" w:rsidR="00B071EE" w:rsidRDefault="00B071EE" w:rsidP="00B071EE">
            <w:pPr>
              <w:spacing w:after="0"/>
              <w:ind w:left="0"/>
              <w:jc w:val="center"/>
              <w:rPr>
                <w:rFonts w:ascii="Calibri" w:hAnsi="Calibri" w:cs="Calibri"/>
                <w:color w:val="000000"/>
              </w:rPr>
            </w:pPr>
          </w:p>
        </w:tc>
        <w:tc>
          <w:tcPr>
            <w:tcW w:w="956" w:type="dxa"/>
          </w:tcPr>
          <w:p w14:paraId="7A8EDF2A" w14:textId="77777777" w:rsidR="00B071EE" w:rsidRDefault="00B071EE" w:rsidP="00B071EE">
            <w:pPr>
              <w:spacing w:after="0"/>
              <w:ind w:left="0"/>
              <w:jc w:val="center"/>
              <w:rPr>
                <w:rFonts w:ascii="Calibri" w:hAnsi="Calibri" w:cs="Calibri"/>
                <w:color w:val="000000"/>
              </w:rPr>
            </w:pPr>
          </w:p>
        </w:tc>
        <w:tc>
          <w:tcPr>
            <w:tcW w:w="792" w:type="dxa"/>
          </w:tcPr>
          <w:p w14:paraId="5614435F" w14:textId="77777777" w:rsidR="00B071EE" w:rsidRDefault="00B071EE" w:rsidP="00B071EE">
            <w:pPr>
              <w:spacing w:after="0"/>
              <w:ind w:left="0"/>
              <w:jc w:val="center"/>
              <w:rPr>
                <w:rFonts w:ascii="Calibri" w:hAnsi="Calibri" w:cs="Calibri"/>
                <w:color w:val="000000"/>
              </w:rPr>
            </w:pPr>
          </w:p>
        </w:tc>
        <w:tc>
          <w:tcPr>
            <w:tcW w:w="866" w:type="dxa"/>
          </w:tcPr>
          <w:p w14:paraId="626969C1" w14:textId="77777777" w:rsidR="00B071EE" w:rsidRDefault="00B071EE" w:rsidP="00B071EE">
            <w:pPr>
              <w:spacing w:after="0"/>
              <w:ind w:left="0"/>
              <w:jc w:val="center"/>
              <w:rPr>
                <w:rFonts w:ascii="Calibri" w:hAnsi="Calibri" w:cs="Calibri"/>
                <w:color w:val="000000"/>
              </w:rPr>
            </w:pPr>
          </w:p>
        </w:tc>
      </w:tr>
      <w:tr w:rsidR="00B071EE" w:rsidRPr="007A069B" w14:paraId="50A10B49" w14:textId="77777777" w:rsidTr="00B071EE">
        <w:trPr>
          <w:trHeight w:val="288"/>
        </w:trPr>
        <w:tc>
          <w:tcPr>
            <w:tcW w:w="4224" w:type="dxa"/>
            <w:noWrap/>
            <w:vAlign w:val="bottom"/>
          </w:tcPr>
          <w:p w14:paraId="1B48FFCA"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Kiểm tra dữ liệu</w:t>
            </w:r>
          </w:p>
        </w:tc>
        <w:tc>
          <w:tcPr>
            <w:tcW w:w="992" w:type="dxa"/>
            <w:noWrap/>
            <w:vAlign w:val="bottom"/>
          </w:tcPr>
          <w:p w14:paraId="5A89A4A0"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9" w:type="dxa"/>
          </w:tcPr>
          <w:p w14:paraId="6D7D74F6" w14:textId="77777777" w:rsidR="00B071EE" w:rsidRDefault="00B071EE" w:rsidP="00B071EE">
            <w:pPr>
              <w:spacing w:after="0"/>
              <w:ind w:left="0"/>
              <w:jc w:val="center"/>
              <w:rPr>
                <w:rFonts w:ascii="Calibri" w:hAnsi="Calibri" w:cs="Calibri"/>
                <w:color w:val="000000"/>
              </w:rPr>
            </w:pPr>
          </w:p>
        </w:tc>
        <w:tc>
          <w:tcPr>
            <w:tcW w:w="815" w:type="dxa"/>
          </w:tcPr>
          <w:p w14:paraId="00FCFA02" w14:textId="77777777" w:rsidR="00B071EE" w:rsidRDefault="00B071EE" w:rsidP="00B071EE">
            <w:pPr>
              <w:spacing w:after="0"/>
              <w:ind w:left="0"/>
              <w:jc w:val="center"/>
              <w:rPr>
                <w:rFonts w:ascii="Calibri" w:hAnsi="Calibri" w:cs="Calibri"/>
                <w:color w:val="000000"/>
              </w:rPr>
            </w:pPr>
          </w:p>
        </w:tc>
        <w:tc>
          <w:tcPr>
            <w:tcW w:w="956" w:type="dxa"/>
          </w:tcPr>
          <w:p w14:paraId="040FBCED" w14:textId="77777777" w:rsidR="00B071EE" w:rsidRDefault="00B071EE" w:rsidP="00B071EE">
            <w:pPr>
              <w:spacing w:after="0"/>
              <w:ind w:left="0"/>
              <w:jc w:val="center"/>
              <w:rPr>
                <w:rFonts w:ascii="Calibri" w:hAnsi="Calibri" w:cs="Calibri"/>
                <w:color w:val="000000"/>
              </w:rPr>
            </w:pPr>
          </w:p>
        </w:tc>
        <w:tc>
          <w:tcPr>
            <w:tcW w:w="792" w:type="dxa"/>
          </w:tcPr>
          <w:p w14:paraId="6ACF8B4A" w14:textId="77777777" w:rsidR="00B071EE" w:rsidRDefault="00B071EE" w:rsidP="00B071EE">
            <w:pPr>
              <w:spacing w:after="0"/>
              <w:ind w:left="0"/>
              <w:jc w:val="center"/>
              <w:rPr>
                <w:rFonts w:ascii="Calibri" w:hAnsi="Calibri" w:cs="Calibri"/>
                <w:color w:val="000000"/>
              </w:rPr>
            </w:pPr>
          </w:p>
        </w:tc>
        <w:tc>
          <w:tcPr>
            <w:tcW w:w="866" w:type="dxa"/>
          </w:tcPr>
          <w:p w14:paraId="371F8E40" w14:textId="77777777" w:rsidR="00B071EE" w:rsidRDefault="00B071EE" w:rsidP="00B071EE">
            <w:pPr>
              <w:spacing w:after="0"/>
              <w:ind w:left="0"/>
              <w:jc w:val="center"/>
              <w:rPr>
                <w:rFonts w:ascii="Calibri" w:hAnsi="Calibri" w:cs="Calibri"/>
                <w:color w:val="000000"/>
              </w:rPr>
            </w:pPr>
          </w:p>
        </w:tc>
      </w:tr>
      <w:tr w:rsidR="00B071EE" w:rsidRPr="007A069B" w14:paraId="159CE692" w14:textId="77777777" w:rsidTr="00B071EE">
        <w:trPr>
          <w:trHeight w:val="288"/>
        </w:trPr>
        <w:tc>
          <w:tcPr>
            <w:tcW w:w="4224" w:type="dxa"/>
            <w:noWrap/>
            <w:vAlign w:val="bottom"/>
          </w:tcPr>
          <w:p w14:paraId="4D3AC7C9" w14:textId="77777777" w:rsidR="00B071EE" w:rsidRDefault="00B071EE" w:rsidP="00B071EE">
            <w:pPr>
              <w:spacing w:after="0"/>
              <w:ind w:left="0"/>
              <w:rPr>
                <w:rFonts w:ascii="Calibri" w:hAnsi="Calibri" w:cs="Calibri"/>
                <w:color w:val="000000"/>
              </w:rPr>
            </w:pPr>
            <w:r>
              <w:rPr>
                <w:rFonts w:ascii="Calibri" w:hAnsi="Calibri" w:cs="Calibri"/>
                <w:color w:val="000000"/>
              </w:rPr>
              <w:t>Quản lý điểm thi</w:t>
            </w:r>
          </w:p>
        </w:tc>
        <w:tc>
          <w:tcPr>
            <w:tcW w:w="992" w:type="dxa"/>
            <w:noWrap/>
            <w:vAlign w:val="bottom"/>
          </w:tcPr>
          <w:p w14:paraId="630F42CF" w14:textId="77777777" w:rsidR="00B071EE" w:rsidRPr="007A069B" w:rsidRDefault="00B071EE" w:rsidP="00B071EE">
            <w:pPr>
              <w:spacing w:after="0"/>
              <w:ind w:left="0"/>
              <w:jc w:val="center"/>
              <w:rPr>
                <w:rFonts w:ascii="Calibri" w:hAnsi="Calibri" w:cs="Calibri"/>
                <w:color w:val="000000"/>
              </w:rPr>
            </w:pPr>
          </w:p>
        </w:tc>
        <w:tc>
          <w:tcPr>
            <w:tcW w:w="839" w:type="dxa"/>
          </w:tcPr>
          <w:p w14:paraId="5B82E267" w14:textId="77777777" w:rsidR="00B071EE" w:rsidRDefault="00B071EE" w:rsidP="00B071EE">
            <w:pPr>
              <w:spacing w:after="0"/>
              <w:ind w:left="0"/>
              <w:jc w:val="center"/>
              <w:rPr>
                <w:rFonts w:ascii="Calibri" w:hAnsi="Calibri" w:cs="Calibri"/>
                <w:color w:val="000000"/>
              </w:rPr>
            </w:pPr>
          </w:p>
        </w:tc>
        <w:tc>
          <w:tcPr>
            <w:tcW w:w="815" w:type="dxa"/>
          </w:tcPr>
          <w:p w14:paraId="47347624" w14:textId="77777777" w:rsidR="00B071EE" w:rsidRDefault="00B071EE" w:rsidP="00B071EE">
            <w:pPr>
              <w:spacing w:after="0"/>
              <w:ind w:left="0"/>
              <w:jc w:val="center"/>
              <w:rPr>
                <w:rFonts w:ascii="Calibri" w:hAnsi="Calibri" w:cs="Calibri"/>
                <w:color w:val="000000"/>
              </w:rPr>
            </w:pPr>
          </w:p>
        </w:tc>
        <w:tc>
          <w:tcPr>
            <w:tcW w:w="956" w:type="dxa"/>
          </w:tcPr>
          <w:p w14:paraId="42A50C0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792" w:type="dxa"/>
          </w:tcPr>
          <w:p w14:paraId="50CC7224"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66" w:type="dxa"/>
          </w:tcPr>
          <w:p w14:paraId="4E43AEF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23DC382F" w14:textId="77777777" w:rsidTr="00B071EE">
        <w:trPr>
          <w:trHeight w:val="288"/>
        </w:trPr>
        <w:tc>
          <w:tcPr>
            <w:tcW w:w="4224" w:type="dxa"/>
            <w:noWrap/>
            <w:vAlign w:val="bottom"/>
          </w:tcPr>
          <w:p w14:paraId="3F462D88"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024D809E" w14:textId="77777777" w:rsidR="00B071EE" w:rsidRPr="007A069B" w:rsidRDefault="00B071EE" w:rsidP="00B071EE">
            <w:pPr>
              <w:spacing w:after="0"/>
              <w:ind w:left="0"/>
              <w:jc w:val="center"/>
              <w:rPr>
                <w:rFonts w:ascii="Calibri" w:hAnsi="Calibri" w:cs="Calibri"/>
                <w:color w:val="000000"/>
              </w:rPr>
            </w:pPr>
          </w:p>
        </w:tc>
        <w:tc>
          <w:tcPr>
            <w:tcW w:w="839" w:type="dxa"/>
          </w:tcPr>
          <w:p w14:paraId="724BE870" w14:textId="77777777" w:rsidR="00B071EE" w:rsidRDefault="00B071EE" w:rsidP="00B071EE">
            <w:pPr>
              <w:spacing w:after="0"/>
              <w:ind w:left="0"/>
              <w:jc w:val="center"/>
              <w:rPr>
                <w:rFonts w:ascii="Calibri" w:hAnsi="Calibri" w:cs="Calibri"/>
                <w:color w:val="000000"/>
              </w:rPr>
            </w:pPr>
          </w:p>
        </w:tc>
        <w:tc>
          <w:tcPr>
            <w:tcW w:w="815" w:type="dxa"/>
          </w:tcPr>
          <w:p w14:paraId="652115FC" w14:textId="77777777" w:rsidR="00B071EE" w:rsidRDefault="00B071EE" w:rsidP="00B071EE">
            <w:pPr>
              <w:spacing w:after="0"/>
              <w:ind w:left="0"/>
              <w:jc w:val="center"/>
              <w:rPr>
                <w:rFonts w:ascii="Calibri" w:hAnsi="Calibri" w:cs="Calibri"/>
                <w:color w:val="000000"/>
              </w:rPr>
            </w:pPr>
          </w:p>
        </w:tc>
        <w:tc>
          <w:tcPr>
            <w:tcW w:w="956" w:type="dxa"/>
          </w:tcPr>
          <w:p w14:paraId="41555AB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792" w:type="dxa"/>
          </w:tcPr>
          <w:p w14:paraId="0285BCC1"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66" w:type="dxa"/>
          </w:tcPr>
          <w:p w14:paraId="5FA6FA4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6652F221" w14:textId="77777777" w:rsidTr="00B071EE">
        <w:trPr>
          <w:trHeight w:val="288"/>
        </w:trPr>
        <w:tc>
          <w:tcPr>
            <w:tcW w:w="4224" w:type="dxa"/>
            <w:noWrap/>
            <w:vAlign w:val="bottom"/>
          </w:tcPr>
          <w:p w14:paraId="52642B01" w14:textId="77777777" w:rsidR="00B071EE" w:rsidRDefault="00B071EE" w:rsidP="00B071EE">
            <w:pPr>
              <w:spacing w:after="0"/>
              <w:ind w:left="0"/>
              <w:rPr>
                <w:rFonts w:ascii="Calibri" w:hAnsi="Calibri" w:cs="Calibri"/>
                <w:color w:val="000000"/>
              </w:rPr>
            </w:pPr>
            <w:r>
              <w:rPr>
                <w:rFonts w:ascii="Calibri" w:hAnsi="Calibri" w:cs="Calibri"/>
                <w:color w:val="000000"/>
              </w:rPr>
              <w:t>Nhập điểm</w:t>
            </w:r>
          </w:p>
        </w:tc>
        <w:tc>
          <w:tcPr>
            <w:tcW w:w="992" w:type="dxa"/>
            <w:noWrap/>
            <w:vAlign w:val="bottom"/>
          </w:tcPr>
          <w:p w14:paraId="67D2AD96" w14:textId="77777777" w:rsidR="00B071EE" w:rsidRPr="007A069B" w:rsidRDefault="00B071EE" w:rsidP="00B071EE">
            <w:pPr>
              <w:spacing w:after="0"/>
              <w:ind w:left="0"/>
              <w:jc w:val="center"/>
              <w:rPr>
                <w:rFonts w:ascii="Calibri" w:hAnsi="Calibri" w:cs="Calibri"/>
                <w:color w:val="000000"/>
              </w:rPr>
            </w:pPr>
          </w:p>
        </w:tc>
        <w:tc>
          <w:tcPr>
            <w:tcW w:w="839" w:type="dxa"/>
          </w:tcPr>
          <w:p w14:paraId="185A46BC" w14:textId="77777777" w:rsidR="00B071EE" w:rsidRDefault="00B071EE" w:rsidP="00B071EE">
            <w:pPr>
              <w:spacing w:after="0"/>
              <w:ind w:left="0"/>
              <w:jc w:val="center"/>
              <w:rPr>
                <w:rFonts w:ascii="Calibri" w:hAnsi="Calibri" w:cs="Calibri"/>
                <w:color w:val="000000"/>
              </w:rPr>
            </w:pPr>
          </w:p>
        </w:tc>
        <w:tc>
          <w:tcPr>
            <w:tcW w:w="815" w:type="dxa"/>
          </w:tcPr>
          <w:p w14:paraId="5A585BB5" w14:textId="77777777" w:rsidR="00B071EE" w:rsidRDefault="00B071EE" w:rsidP="00B071EE">
            <w:pPr>
              <w:spacing w:after="0"/>
              <w:ind w:left="0"/>
              <w:jc w:val="center"/>
              <w:rPr>
                <w:rFonts w:ascii="Calibri" w:hAnsi="Calibri" w:cs="Calibri"/>
                <w:color w:val="000000"/>
              </w:rPr>
            </w:pPr>
          </w:p>
        </w:tc>
        <w:tc>
          <w:tcPr>
            <w:tcW w:w="956" w:type="dxa"/>
          </w:tcPr>
          <w:p w14:paraId="0AC31E8D"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792" w:type="dxa"/>
          </w:tcPr>
          <w:p w14:paraId="7A77BAFF" w14:textId="77777777" w:rsidR="00B071EE" w:rsidRDefault="00B071EE" w:rsidP="00B071EE">
            <w:pPr>
              <w:spacing w:after="0"/>
              <w:ind w:left="0"/>
              <w:jc w:val="center"/>
              <w:rPr>
                <w:rFonts w:ascii="Calibri" w:hAnsi="Calibri" w:cs="Calibri"/>
                <w:color w:val="000000"/>
              </w:rPr>
            </w:pPr>
          </w:p>
        </w:tc>
        <w:tc>
          <w:tcPr>
            <w:tcW w:w="866" w:type="dxa"/>
          </w:tcPr>
          <w:p w14:paraId="5E4DB62E" w14:textId="77777777" w:rsidR="00B071EE" w:rsidRDefault="00B071EE" w:rsidP="00B071EE">
            <w:pPr>
              <w:spacing w:after="0"/>
              <w:ind w:left="0"/>
              <w:jc w:val="center"/>
              <w:rPr>
                <w:rFonts w:ascii="Calibri" w:hAnsi="Calibri" w:cs="Calibri"/>
                <w:color w:val="000000"/>
              </w:rPr>
            </w:pPr>
          </w:p>
        </w:tc>
      </w:tr>
      <w:tr w:rsidR="00B071EE" w:rsidRPr="007A069B" w14:paraId="5AC5F6E0" w14:textId="77777777" w:rsidTr="00B071EE">
        <w:trPr>
          <w:trHeight w:val="288"/>
        </w:trPr>
        <w:tc>
          <w:tcPr>
            <w:tcW w:w="4224" w:type="dxa"/>
            <w:noWrap/>
            <w:vAlign w:val="bottom"/>
          </w:tcPr>
          <w:p w14:paraId="171FB9A7"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lí</w:t>
            </w:r>
          </w:p>
        </w:tc>
        <w:tc>
          <w:tcPr>
            <w:tcW w:w="992" w:type="dxa"/>
            <w:noWrap/>
            <w:vAlign w:val="bottom"/>
          </w:tcPr>
          <w:p w14:paraId="3721F118" w14:textId="77777777" w:rsidR="00B071EE" w:rsidRPr="007A069B" w:rsidRDefault="00B071EE" w:rsidP="00B071EE">
            <w:pPr>
              <w:spacing w:after="0"/>
              <w:ind w:left="0"/>
              <w:jc w:val="center"/>
              <w:rPr>
                <w:rFonts w:ascii="Calibri" w:hAnsi="Calibri" w:cs="Calibri"/>
                <w:color w:val="000000"/>
              </w:rPr>
            </w:pPr>
          </w:p>
        </w:tc>
        <w:tc>
          <w:tcPr>
            <w:tcW w:w="839" w:type="dxa"/>
          </w:tcPr>
          <w:p w14:paraId="2C2AECC1" w14:textId="77777777" w:rsidR="00B071EE" w:rsidRDefault="00B071EE" w:rsidP="00B071EE">
            <w:pPr>
              <w:spacing w:after="0"/>
              <w:ind w:left="0"/>
              <w:jc w:val="center"/>
              <w:rPr>
                <w:rFonts w:ascii="Calibri" w:hAnsi="Calibri" w:cs="Calibri"/>
                <w:color w:val="000000"/>
              </w:rPr>
            </w:pPr>
          </w:p>
        </w:tc>
        <w:tc>
          <w:tcPr>
            <w:tcW w:w="815" w:type="dxa"/>
          </w:tcPr>
          <w:p w14:paraId="05C96316" w14:textId="77777777" w:rsidR="00B071EE" w:rsidRDefault="00B071EE" w:rsidP="00B071EE">
            <w:pPr>
              <w:spacing w:after="0"/>
              <w:ind w:left="0"/>
              <w:jc w:val="center"/>
              <w:rPr>
                <w:rFonts w:ascii="Calibri" w:hAnsi="Calibri" w:cs="Calibri"/>
                <w:color w:val="000000"/>
              </w:rPr>
            </w:pPr>
          </w:p>
        </w:tc>
        <w:tc>
          <w:tcPr>
            <w:tcW w:w="956" w:type="dxa"/>
          </w:tcPr>
          <w:p w14:paraId="19EAF499"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792" w:type="dxa"/>
          </w:tcPr>
          <w:p w14:paraId="65B64E7F" w14:textId="77777777" w:rsidR="00B071EE" w:rsidRDefault="00B071EE" w:rsidP="00B071EE">
            <w:pPr>
              <w:spacing w:after="0"/>
              <w:ind w:left="0"/>
              <w:jc w:val="center"/>
              <w:rPr>
                <w:rFonts w:ascii="Calibri" w:hAnsi="Calibri" w:cs="Calibri"/>
                <w:color w:val="000000"/>
              </w:rPr>
            </w:pPr>
          </w:p>
        </w:tc>
        <w:tc>
          <w:tcPr>
            <w:tcW w:w="866" w:type="dxa"/>
          </w:tcPr>
          <w:p w14:paraId="1DEE51D4" w14:textId="77777777" w:rsidR="00B071EE" w:rsidRDefault="00B071EE" w:rsidP="00B071EE">
            <w:pPr>
              <w:spacing w:after="0"/>
              <w:ind w:left="0"/>
              <w:jc w:val="center"/>
              <w:rPr>
                <w:rFonts w:ascii="Calibri" w:hAnsi="Calibri" w:cs="Calibri"/>
                <w:color w:val="000000"/>
              </w:rPr>
            </w:pPr>
          </w:p>
        </w:tc>
      </w:tr>
      <w:tr w:rsidR="00B071EE" w:rsidRPr="007A069B" w14:paraId="6586ECAB" w14:textId="77777777" w:rsidTr="00B071EE">
        <w:trPr>
          <w:trHeight w:val="288"/>
        </w:trPr>
        <w:tc>
          <w:tcPr>
            <w:tcW w:w="4224" w:type="dxa"/>
            <w:noWrap/>
            <w:vAlign w:val="bottom"/>
          </w:tcPr>
          <w:p w14:paraId="779CC670"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Tạo mới dữ liệu</w:t>
            </w:r>
          </w:p>
        </w:tc>
        <w:tc>
          <w:tcPr>
            <w:tcW w:w="992" w:type="dxa"/>
            <w:noWrap/>
            <w:vAlign w:val="bottom"/>
          </w:tcPr>
          <w:p w14:paraId="5475B970" w14:textId="77777777" w:rsidR="00B071EE" w:rsidRPr="007A069B" w:rsidRDefault="00B071EE" w:rsidP="00B071EE">
            <w:pPr>
              <w:spacing w:after="0"/>
              <w:ind w:left="0"/>
              <w:jc w:val="center"/>
              <w:rPr>
                <w:rFonts w:ascii="Calibri" w:hAnsi="Calibri" w:cs="Calibri"/>
                <w:color w:val="000000"/>
              </w:rPr>
            </w:pPr>
          </w:p>
        </w:tc>
        <w:tc>
          <w:tcPr>
            <w:tcW w:w="839" w:type="dxa"/>
          </w:tcPr>
          <w:p w14:paraId="4357D62E" w14:textId="77777777" w:rsidR="00B071EE" w:rsidRDefault="00B071EE" w:rsidP="00B071EE">
            <w:pPr>
              <w:spacing w:after="0"/>
              <w:ind w:left="0"/>
              <w:jc w:val="center"/>
              <w:rPr>
                <w:rFonts w:ascii="Calibri" w:hAnsi="Calibri" w:cs="Calibri"/>
                <w:color w:val="000000"/>
              </w:rPr>
            </w:pPr>
          </w:p>
        </w:tc>
        <w:tc>
          <w:tcPr>
            <w:tcW w:w="815" w:type="dxa"/>
          </w:tcPr>
          <w:p w14:paraId="1BC06A0C" w14:textId="77777777" w:rsidR="00B071EE" w:rsidRDefault="00B071EE" w:rsidP="00B071EE">
            <w:pPr>
              <w:spacing w:after="0"/>
              <w:ind w:left="0"/>
              <w:jc w:val="center"/>
              <w:rPr>
                <w:rFonts w:ascii="Calibri" w:hAnsi="Calibri" w:cs="Calibri"/>
                <w:color w:val="000000"/>
              </w:rPr>
            </w:pPr>
          </w:p>
        </w:tc>
        <w:tc>
          <w:tcPr>
            <w:tcW w:w="956" w:type="dxa"/>
          </w:tcPr>
          <w:p w14:paraId="3FB0FED7"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792" w:type="dxa"/>
          </w:tcPr>
          <w:p w14:paraId="042D4597" w14:textId="77777777" w:rsidR="00B071EE" w:rsidRDefault="00B071EE" w:rsidP="00B071EE">
            <w:pPr>
              <w:spacing w:after="0"/>
              <w:ind w:left="0"/>
              <w:jc w:val="center"/>
              <w:rPr>
                <w:rFonts w:ascii="Calibri" w:hAnsi="Calibri" w:cs="Calibri"/>
                <w:color w:val="000000"/>
              </w:rPr>
            </w:pPr>
          </w:p>
        </w:tc>
        <w:tc>
          <w:tcPr>
            <w:tcW w:w="866" w:type="dxa"/>
          </w:tcPr>
          <w:p w14:paraId="57D37045" w14:textId="77777777" w:rsidR="00B071EE" w:rsidRDefault="00B071EE" w:rsidP="00B071EE">
            <w:pPr>
              <w:spacing w:after="0"/>
              <w:ind w:left="0"/>
              <w:jc w:val="center"/>
              <w:rPr>
                <w:rFonts w:ascii="Calibri" w:hAnsi="Calibri" w:cs="Calibri"/>
                <w:color w:val="000000"/>
              </w:rPr>
            </w:pPr>
          </w:p>
        </w:tc>
      </w:tr>
      <w:tr w:rsidR="00B071EE" w:rsidRPr="007A069B" w14:paraId="4F42E497" w14:textId="77777777" w:rsidTr="00B071EE">
        <w:trPr>
          <w:trHeight w:val="288"/>
        </w:trPr>
        <w:tc>
          <w:tcPr>
            <w:tcW w:w="4224" w:type="dxa"/>
            <w:noWrap/>
            <w:vAlign w:val="bottom"/>
          </w:tcPr>
          <w:p w14:paraId="043241A7" w14:textId="77777777" w:rsidR="00B071EE" w:rsidRDefault="00B071EE" w:rsidP="00B071EE">
            <w:pPr>
              <w:spacing w:after="0"/>
              <w:ind w:left="0"/>
              <w:rPr>
                <w:rFonts w:ascii="Calibri" w:hAnsi="Calibri" w:cs="Calibri"/>
                <w:color w:val="000000"/>
              </w:rPr>
            </w:pPr>
            <w:r>
              <w:rPr>
                <w:rFonts w:ascii="Calibri" w:hAnsi="Calibri" w:cs="Calibri"/>
                <w:color w:val="000000"/>
              </w:rPr>
              <w:t>Sửa điểm</w:t>
            </w:r>
          </w:p>
        </w:tc>
        <w:tc>
          <w:tcPr>
            <w:tcW w:w="992" w:type="dxa"/>
            <w:noWrap/>
            <w:vAlign w:val="bottom"/>
          </w:tcPr>
          <w:p w14:paraId="170D5BDE" w14:textId="77777777" w:rsidR="00B071EE" w:rsidRPr="007A069B" w:rsidRDefault="00B071EE" w:rsidP="00B071EE">
            <w:pPr>
              <w:spacing w:after="0"/>
              <w:ind w:left="0"/>
              <w:jc w:val="center"/>
              <w:rPr>
                <w:rFonts w:ascii="Calibri" w:hAnsi="Calibri" w:cs="Calibri"/>
                <w:color w:val="000000"/>
              </w:rPr>
            </w:pPr>
          </w:p>
        </w:tc>
        <w:tc>
          <w:tcPr>
            <w:tcW w:w="839" w:type="dxa"/>
          </w:tcPr>
          <w:p w14:paraId="768A0FF6" w14:textId="77777777" w:rsidR="00B071EE" w:rsidRDefault="00B071EE" w:rsidP="00B071EE">
            <w:pPr>
              <w:spacing w:after="0"/>
              <w:ind w:left="0"/>
              <w:jc w:val="center"/>
              <w:rPr>
                <w:rFonts w:ascii="Calibri" w:hAnsi="Calibri" w:cs="Calibri"/>
                <w:color w:val="000000"/>
              </w:rPr>
            </w:pPr>
          </w:p>
        </w:tc>
        <w:tc>
          <w:tcPr>
            <w:tcW w:w="815" w:type="dxa"/>
          </w:tcPr>
          <w:p w14:paraId="2993590A" w14:textId="77777777" w:rsidR="00B071EE" w:rsidRDefault="00B071EE" w:rsidP="00B071EE">
            <w:pPr>
              <w:spacing w:after="0"/>
              <w:ind w:left="0"/>
              <w:jc w:val="center"/>
              <w:rPr>
                <w:rFonts w:ascii="Calibri" w:hAnsi="Calibri" w:cs="Calibri"/>
                <w:color w:val="000000"/>
              </w:rPr>
            </w:pPr>
          </w:p>
        </w:tc>
        <w:tc>
          <w:tcPr>
            <w:tcW w:w="956" w:type="dxa"/>
          </w:tcPr>
          <w:p w14:paraId="14CB941A" w14:textId="77777777" w:rsidR="00B071EE" w:rsidRDefault="00B071EE" w:rsidP="00B071EE">
            <w:pPr>
              <w:spacing w:after="0"/>
              <w:ind w:left="0"/>
              <w:jc w:val="center"/>
              <w:rPr>
                <w:rFonts w:ascii="Calibri" w:hAnsi="Calibri" w:cs="Calibri"/>
                <w:color w:val="000000"/>
              </w:rPr>
            </w:pPr>
          </w:p>
        </w:tc>
        <w:tc>
          <w:tcPr>
            <w:tcW w:w="792" w:type="dxa"/>
          </w:tcPr>
          <w:p w14:paraId="60FD572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66" w:type="dxa"/>
          </w:tcPr>
          <w:p w14:paraId="7205455D" w14:textId="77777777" w:rsidR="00B071EE" w:rsidRDefault="00B071EE" w:rsidP="00B071EE">
            <w:pPr>
              <w:spacing w:after="0"/>
              <w:ind w:left="0"/>
              <w:jc w:val="center"/>
              <w:rPr>
                <w:rFonts w:ascii="Calibri" w:hAnsi="Calibri" w:cs="Calibri"/>
                <w:color w:val="000000"/>
              </w:rPr>
            </w:pPr>
          </w:p>
        </w:tc>
      </w:tr>
      <w:tr w:rsidR="00B071EE" w:rsidRPr="007A069B" w14:paraId="40117D88" w14:textId="77777777" w:rsidTr="00B071EE">
        <w:trPr>
          <w:trHeight w:val="288"/>
        </w:trPr>
        <w:tc>
          <w:tcPr>
            <w:tcW w:w="4224" w:type="dxa"/>
            <w:noWrap/>
            <w:vAlign w:val="bottom"/>
          </w:tcPr>
          <w:p w14:paraId="54484C98"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74AF57F4" w14:textId="77777777" w:rsidR="00B071EE" w:rsidRPr="007A069B" w:rsidRDefault="00B071EE" w:rsidP="00B071EE">
            <w:pPr>
              <w:spacing w:after="0"/>
              <w:ind w:left="0"/>
              <w:jc w:val="center"/>
              <w:rPr>
                <w:rFonts w:ascii="Calibri" w:hAnsi="Calibri" w:cs="Calibri"/>
                <w:color w:val="000000"/>
              </w:rPr>
            </w:pPr>
          </w:p>
        </w:tc>
        <w:tc>
          <w:tcPr>
            <w:tcW w:w="839" w:type="dxa"/>
          </w:tcPr>
          <w:p w14:paraId="05CE2BB2" w14:textId="77777777" w:rsidR="00B071EE" w:rsidRDefault="00B071EE" w:rsidP="00B071EE">
            <w:pPr>
              <w:spacing w:after="0"/>
              <w:ind w:left="0"/>
              <w:jc w:val="center"/>
              <w:rPr>
                <w:rFonts w:ascii="Calibri" w:hAnsi="Calibri" w:cs="Calibri"/>
                <w:color w:val="000000"/>
              </w:rPr>
            </w:pPr>
          </w:p>
        </w:tc>
        <w:tc>
          <w:tcPr>
            <w:tcW w:w="815" w:type="dxa"/>
          </w:tcPr>
          <w:p w14:paraId="516F0F79" w14:textId="77777777" w:rsidR="00B071EE" w:rsidRDefault="00B071EE" w:rsidP="00B071EE">
            <w:pPr>
              <w:spacing w:after="0"/>
              <w:ind w:left="0"/>
              <w:jc w:val="center"/>
              <w:rPr>
                <w:rFonts w:ascii="Calibri" w:hAnsi="Calibri" w:cs="Calibri"/>
                <w:color w:val="000000"/>
              </w:rPr>
            </w:pPr>
          </w:p>
        </w:tc>
        <w:tc>
          <w:tcPr>
            <w:tcW w:w="956" w:type="dxa"/>
          </w:tcPr>
          <w:p w14:paraId="2CB17D8F" w14:textId="77777777" w:rsidR="00B071EE" w:rsidRDefault="00B071EE" w:rsidP="00B071EE">
            <w:pPr>
              <w:spacing w:after="0"/>
              <w:ind w:left="0"/>
              <w:jc w:val="center"/>
              <w:rPr>
                <w:rFonts w:ascii="Calibri" w:hAnsi="Calibri" w:cs="Calibri"/>
                <w:color w:val="000000"/>
              </w:rPr>
            </w:pPr>
          </w:p>
        </w:tc>
        <w:tc>
          <w:tcPr>
            <w:tcW w:w="792" w:type="dxa"/>
          </w:tcPr>
          <w:p w14:paraId="302AA04E"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66" w:type="dxa"/>
          </w:tcPr>
          <w:p w14:paraId="6E54A381" w14:textId="77777777" w:rsidR="00B071EE" w:rsidRDefault="00B071EE" w:rsidP="00B071EE">
            <w:pPr>
              <w:spacing w:after="0"/>
              <w:ind w:left="0"/>
              <w:jc w:val="center"/>
              <w:rPr>
                <w:rFonts w:ascii="Calibri" w:hAnsi="Calibri" w:cs="Calibri"/>
                <w:color w:val="000000"/>
              </w:rPr>
            </w:pPr>
          </w:p>
        </w:tc>
      </w:tr>
      <w:tr w:rsidR="00B071EE" w:rsidRPr="007A069B" w14:paraId="236D5BAC" w14:textId="77777777" w:rsidTr="00B071EE">
        <w:trPr>
          <w:trHeight w:val="288"/>
        </w:trPr>
        <w:tc>
          <w:tcPr>
            <w:tcW w:w="4224" w:type="dxa"/>
            <w:noWrap/>
            <w:vAlign w:val="bottom"/>
          </w:tcPr>
          <w:p w14:paraId="7A099302"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được quản lý</w:t>
            </w:r>
          </w:p>
        </w:tc>
        <w:tc>
          <w:tcPr>
            <w:tcW w:w="992" w:type="dxa"/>
            <w:noWrap/>
            <w:vAlign w:val="bottom"/>
          </w:tcPr>
          <w:p w14:paraId="5C59B44D" w14:textId="77777777" w:rsidR="00B071EE" w:rsidRPr="007A069B" w:rsidRDefault="00B071EE" w:rsidP="00B071EE">
            <w:pPr>
              <w:spacing w:after="0"/>
              <w:ind w:left="0"/>
              <w:jc w:val="center"/>
              <w:rPr>
                <w:rFonts w:ascii="Calibri" w:hAnsi="Calibri" w:cs="Calibri"/>
                <w:color w:val="000000"/>
              </w:rPr>
            </w:pPr>
          </w:p>
        </w:tc>
        <w:tc>
          <w:tcPr>
            <w:tcW w:w="839" w:type="dxa"/>
          </w:tcPr>
          <w:p w14:paraId="7866E27C" w14:textId="77777777" w:rsidR="00B071EE" w:rsidRDefault="00B071EE" w:rsidP="00B071EE">
            <w:pPr>
              <w:spacing w:after="0"/>
              <w:ind w:left="0"/>
              <w:jc w:val="center"/>
              <w:rPr>
                <w:rFonts w:ascii="Calibri" w:hAnsi="Calibri" w:cs="Calibri"/>
                <w:color w:val="000000"/>
              </w:rPr>
            </w:pPr>
          </w:p>
        </w:tc>
        <w:tc>
          <w:tcPr>
            <w:tcW w:w="815" w:type="dxa"/>
          </w:tcPr>
          <w:p w14:paraId="1E0B9A32" w14:textId="77777777" w:rsidR="00B071EE" w:rsidRDefault="00B071EE" w:rsidP="00B071EE">
            <w:pPr>
              <w:spacing w:after="0"/>
              <w:ind w:left="0"/>
              <w:jc w:val="center"/>
              <w:rPr>
                <w:rFonts w:ascii="Calibri" w:hAnsi="Calibri" w:cs="Calibri"/>
                <w:color w:val="000000"/>
              </w:rPr>
            </w:pPr>
          </w:p>
        </w:tc>
        <w:tc>
          <w:tcPr>
            <w:tcW w:w="956" w:type="dxa"/>
          </w:tcPr>
          <w:p w14:paraId="3E27406A" w14:textId="77777777" w:rsidR="00B071EE" w:rsidRDefault="00B071EE" w:rsidP="00B071EE">
            <w:pPr>
              <w:spacing w:after="0"/>
              <w:ind w:left="0"/>
              <w:jc w:val="center"/>
              <w:rPr>
                <w:rFonts w:ascii="Calibri" w:hAnsi="Calibri" w:cs="Calibri"/>
                <w:color w:val="000000"/>
              </w:rPr>
            </w:pPr>
          </w:p>
        </w:tc>
        <w:tc>
          <w:tcPr>
            <w:tcW w:w="792" w:type="dxa"/>
          </w:tcPr>
          <w:p w14:paraId="02DEEA9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66" w:type="dxa"/>
          </w:tcPr>
          <w:p w14:paraId="3CDA72A8" w14:textId="77777777" w:rsidR="00B071EE" w:rsidRDefault="00B071EE" w:rsidP="00B071EE">
            <w:pPr>
              <w:spacing w:after="0"/>
              <w:ind w:left="0"/>
              <w:jc w:val="center"/>
              <w:rPr>
                <w:rFonts w:ascii="Calibri" w:hAnsi="Calibri" w:cs="Calibri"/>
                <w:color w:val="000000"/>
              </w:rPr>
            </w:pPr>
          </w:p>
        </w:tc>
      </w:tr>
      <w:tr w:rsidR="00B071EE" w:rsidRPr="007A069B" w14:paraId="60BC3F47" w14:textId="77777777" w:rsidTr="00B071EE">
        <w:trPr>
          <w:trHeight w:val="288"/>
        </w:trPr>
        <w:tc>
          <w:tcPr>
            <w:tcW w:w="4224" w:type="dxa"/>
            <w:noWrap/>
            <w:vAlign w:val="bottom"/>
          </w:tcPr>
          <w:p w14:paraId="35628849" w14:textId="77777777" w:rsidR="00B071EE" w:rsidRDefault="00B071EE" w:rsidP="00B071EE">
            <w:pPr>
              <w:spacing w:after="0"/>
              <w:ind w:left="0"/>
              <w:rPr>
                <w:rFonts w:ascii="Calibri" w:hAnsi="Calibri" w:cs="Calibri"/>
                <w:color w:val="000000"/>
              </w:rPr>
            </w:pPr>
            <w:r>
              <w:rPr>
                <w:rFonts w:ascii="Calibri" w:hAnsi="Calibri" w:cs="Calibri"/>
                <w:color w:val="000000"/>
              </w:rPr>
              <w:t>Xuất file điểm</w:t>
            </w:r>
          </w:p>
        </w:tc>
        <w:tc>
          <w:tcPr>
            <w:tcW w:w="992" w:type="dxa"/>
            <w:noWrap/>
            <w:vAlign w:val="bottom"/>
          </w:tcPr>
          <w:p w14:paraId="20133835" w14:textId="77777777" w:rsidR="00B071EE" w:rsidRPr="007A069B" w:rsidRDefault="00B071EE" w:rsidP="00B071EE">
            <w:pPr>
              <w:spacing w:after="0"/>
              <w:ind w:left="0"/>
              <w:jc w:val="center"/>
              <w:rPr>
                <w:rFonts w:ascii="Calibri" w:hAnsi="Calibri" w:cs="Calibri"/>
                <w:color w:val="000000"/>
              </w:rPr>
            </w:pPr>
          </w:p>
        </w:tc>
        <w:tc>
          <w:tcPr>
            <w:tcW w:w="839" w:type="dxa"/>
          </w:tcPr>
          <w:p w14:paraId="1C5FFB02" w14:textId="77777777" w:rsidR="00B071EE" w:rsidRDefault="00B071EE" w:rsidP="00B071EE">
            <w:pPr>
              <w:spacing w:after="0"/>
              <w:ind w:left="0"/>
              <w:jc w:val="center"/>
              <w:rPr>
                <w:rFonts w:ascii="Calibri" w:hAnsi="Calibri" w:cs="Calibri"/>
                <w:color w:val="000000"/>
              </w:rPr>
            </w:pPr>
          </w:p>
        </w:tc>
        <w:tc>
          <w:tcPr>
            <w:tcW w:w="815" w:type="dxa"/>
          </w:tcPr>
          <w:p w14:paraId="292D4695" w14:textId="77777777" w:rsidR="00B071EE" w:rsidRDefault="00B071EE" w:rsidP="00B071EE">
            <w:pPr>
              <w:spacing w:after="0"/>
              <w:ind w:left="0"/>
              <w:jc w:val="center"/>
              <w:rPr>
                <w:rFonts w:ascii="Calibri" w:hAnsi="Calibri" w:cs="Calibri"/>
                <w:color w:val="000000"/>
              </w:rPr>
            </w:pPr>
          </w:p>
        </w:tc>
        <w:tc>
          <w:tcPr>
            <w:tcW w:w="956" w:type="dxa"/>
          </w:tcPr>
          <w:p w14:paraId="48F98736" w14:textId="77777777" w:rsidR="00B071EE" w:rsidRDefault="00B071EE" w:rsidP="00B071EE">
            <w:pPr>
              <w:spacing w:after="0"/>
              <w:ind w:left="0"/>
              <w:jc w:val="center"/>
              <w:rPr>
                <w:rFonts w:ascii="Calibri" w:hAnsi="Calibri" w:cs="Calibri"/>
                <w:color w:val="000000"/>
              </w:rPr>
            </w:pPr>
          </w:p>
        </w:tc>
        <w:tc>
          <w:tcPr>
            <w:tcW w:w="792" w:type="dxa"/>
          </w:tcPr>
          <w:p w14:paraId="27C50E97" w14:textId="77777777" w:rsidR="00B071EE" w:rsidRDefault="00B071EE" w:rsidP="00B071EE">
            <w:pPr>
              <w:spacing w:after="0"/>
              <w:ind w:left="0"/>
              <w:jc w:val="center"/>
              <w:rPr>
                <w:rFonts w:ascii="Calibri" w:hAnsi="Calibri" w:cs="Calibri"/>
                <w:color w:val="000000"/>
              </w:rPr>
            </w:pPr>
          </w:p>
        </w:tc>
        <w:tc>
          <w:tcPr>
            <w:tcW w:w="866" w:type="dxa"/>
          </w:tcPr>
          <w:p w14:paraId="4DCD86E1"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3F140950" w14:textId="77777777" w:rsidTr="00B071EE">
        <w:trPr>
          <w:trHeight w:val="288"/>
        </w:trPr>
        <w:tc>
          <w:tcPr>
            <w:tcW w:w="4224" w:type="dxa"/>
            <w:noWrap/>
            <w:vAlign w:val="bottom"/>
          </w:tcPr>
          <w:p w14:paraId="30D462F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lí</w:t>
            </w:r>
          </w:p>
        </w:tc>
        <w:tc>
          <w:tcPr>
            <w:tcW w:w="992" w:type="dxa"/>
            <w:noWrap/>
            <w:vAlign w:val="bottom"/>
          </w:tcPr>
          <w:p w14:paraId="5EE51483" w14:textId="77777777" w:rsidR="00B071EE" w:rsidRPr="007A069B" w:rsidRDefault="00B071EE" w:rsidP="00B071EE">
            <w:pPr>
              <w:spacing w:after="0"/>
              <w:ind w:left="0"/>
              <w:jc w:val="center"/>
              <w:rPr>
                <w:rFonts w:ascii="Calibri" w:hAnsi="Calibri" w:cs="Calibri"/>
                <w:color w:val="000000"/>
              </w:rPr>
            </w:pPr>
          </w:p>
        </w:tc>
        <w:tc>
          <w:tcPr>
            <w:tcW w:w="839" w:type="dxa"/>
          </w:tcPr>
          <w:p w14:paraId="1550D8AF" w14:textId="77777777" w:rsidR="00B071EE" w:rsidRDefault="00B071EE" w:rsidP="00B071EE">
            <w:pPr>
              <w:spacing w:after="0"/>
              <w:ind w:left="0"/>
              <w:jc w:val="center"/>
              <w:rPr>
                <w:rFonts w:ascii="Calibri" w:hAnsi="Calibri" w:cs="Calibri"/>
                <w:color w:val="000000"/>
              </w:rPr>
            </w:pPr>
          </w:p>
        </w:tc>
        <w:tc>
          <w:tcPr>
            <w:tcW w:w="815" w:type="dxa"/>
          </w:tcPr>
          <w:p w14:paraId="5995650C" w14:textId="77777777" w:rsidR="00B071EE" w:rsidRDefault="00B071EE" w:rsidP="00B071EE">
            <w:pPr>
              <w:spacing w:after="0"/>
              <w:ind w:left="0"/>
              <w:jc w:val="center"/>
              <w:rPr>
                <w:rFonts w:ascii="Calibri" w:hAnsi="Calibri" w:cs="Calibri"/>
                <w:color w:val="000000"/>
              </w:rPr>
            </w:pPr>
          </w:p>
        </w:tc>
        <w:tc>
          <w:tcPr>
            <w:tcW w:w="956" w:type="dxa"/>
          </w:tcPr>
          <w:p w14:paraId="53527565" w14:textId="77777777" w:rsidR="00B071EE" w:rsidRDefault="00B071EE" w:rsidP="00B071EE">
            <w:pPr>
              <w:spacing w:after="0"/>
              <w:ind w:left="0"/>
              <w:jc w:val="center"/>
              <w:rPr>
                <w:rFonts w:ascii="Calibri" w:hAnsi="Calibri" w:cs="Calibri"/>
                <w:color w:val="000000"/>
              </w:rPr>
            </w:pPr>
          </w:p>
        </w:tc>
        <w:tc>
          <w:tcPr>
            <w:tcW w:w="792" w:type="dxa"/>
          </w:tcPr>
          <w:p w14:paraId="1D6E7D15" w14:textId="77777777" w:rsidR="00B071EE" w:rsidRDefault="00B071EE" w:rsidP="00B071EE">
            <w:pPr>
              <w:spacing w:after="0"/>
              <w:ind w:left="0"/>
              <w:jc w:val="center"/>
              <w:rPr>
                <w:rFonts w:ascii="Calibri" w:hAnsi="Calibri" w:cs="Calibri"/>
                <w:color w:val="000000"/>
              </w:rPr>
            </w:pPr>
          </w:p>
        </w:tc>
        <w:tc>
          <w:tcPr>
            <w:tcW w:w="866" w:type="dxa"/>
          </w:tcPr>
          <w:p w14:paraId="32C15CDB"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6E0F0C7C" w14:textId="77777777" w:rsidTr="00B071EE">
        <w:trPr>
          <w:trHeight w:val="288"/>
        </w:trPr>
        <w:tc>
          <w:tcPr>
            <w:tcW w:w="4224" w:type="dxa"/>
            <w:noWrap/>
            <w:vAlign w:val="bottom"/>
          </w:tcPr>
          <w:p w14:paraId="7EB60E09"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Xuất dữ liệu</w:t>
            </w:r>
          </w:p>
        </w:tc>
        <w:tc>
          <w:tcPr>
            <w:tcW w:w="992" w:type="dxa"/>
            <w:noWrap/>
            <w:vAlign w:val="bottom"/>
          </w:tcPr>
          <w:p w14:paraId="29457684" w14:textId="77777777" w:rsidR="00B071EE" w:rsidRPr="007A069B" w:rsidRDefault="00B071EE" w:rsidP="00B071EE">
            <w:pPr>
              <w:spacing w:after="0"/>
              <w:ind w:left="0"/>
              <w:jc w:val="center"/>
              <w:rPr>
                <w:rFonts w:ascii="Calibri" w:hAnsi="Calibri" w:cs="Calibri"/>
                <w:color w:val="000000"/>
              </w:rPr>
            </w:pPr>
          </w:p>
        </w:tc>
        <w:tc>
          <w:tcPr>
            <w:tcW w:w="839" w:type="dxa"/>
          </w:tcPr>
          <w:p w14:paraId="68E07A8C" w14:textId="77777777" w:rsidR="00B071EE" w:rsidRDefault="00B071EE" w:rsidP="00B071EE">
            <w:pPr>
              <w:spacing w:after="0"/>
              <w:ind w:left="0"/>
              <w:jc w:val="center"/>
              <w:rPr>
                <w:rFonts w:ascii="Calibri" w:hAnsi="Calibri" w:cs="Calibri"/>
                <w:color w:val="000000"/>
              </w:rPr>
            </w:pPr>
          </w:p>
        </w:tc>
        <w:tc>
          <w:tcPr>
            <w:tcW w:w="815" w:type="dxa"/>
          </w:tcPr>
          <w:p w14:paraId="06CA2979" w14:textId="77777777" w:rsidR="00B071EE" w:rsidRDefault="00B071EE" w:rsidP="00B071EE">
            <w:pPr>
              <w:spacing w:after="0"/>
              <w:ind w:left="0"/>
              <w:jc w:val="center"/>
              <w:rPr>
                <w:rFonts w:ascii="Calibri" w:hAnsi="Calibri" w:cs="Calibri"/>
                <w:color w:val="000000"/>
              </w:rPr>
            </w:pPr>
          </w:p>
        </w:tc>
        <w:tc>
          <w:tcPr>
            <w:tcW w:w="956" w:type="dxa"/>
          </w:tcPr>
          <w:p w14:paraId="14A5CDEB" w14:textId="77777777" w:rsidR="00B071EE" w:rsidRDefault="00B071EE" w:rsidP="00B071EE">
            <w:pPr>
              <w:spacing w:after="0"/>
              <w:ind w:left="0"/>
              <w:jc w:val="center"/>
              <w:rPr>
                <w:rFonts w:ascii="Calibri" w:hAnsi="Calibri" w:cs="Calibri"/>
                <w:color w:val="000000"/>
              </w:rPr>
            </w:pPr>
          </w:p>
        </w:tc>
        <w:tc>
          <w:tcPr>
            <w:tcW w:w="792" w:type="dxa"/>
          </w:tcPr>
          <w:p w14:paraId="37D9645F" w14:textId="77777777" w:rsidR="00B071EE" w:rsidRDefault="00B071EE" w:rsidP="00B071EE">
            <w:pPr>
              <w:spacing w:after="0"/>
              <w:ind w:left="0"/>
              <w:jc w:val="center"/>
              <w:rPr>
                <w:rFonts w:ascii="Calibri" w:hAnsi="Calibri" w:cs="Calibri"/>
                <w:color w:val="000000"/>
              </w:rPr>
            </w:pPr>
          </w:p>
        </w:tc>
        <w:tc>
          <w:tcPr>
            <w:tcW w:w="866" w:type="dxa"/>
          </w:tcPr>
          <w:p w14:paraId="29EC6C9A"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bl>
    <w:p w14:paraId="525EE842" w14:textId="77777777" w:rsidR="00B071EE" w:rsidRDefault="00B071EE" w:rsidP="00B071EE">
      <w:pPr>
        <w:spacing w:after="0"/>
        <w:ind w:left="0"/>
      </w:pPr>
    </w:p>
    <w:tbl>
      <w:tblPr>
        <w:tblW w:w="94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4"/>
        <w:gridCol w:w="992"/>
        <w:gridCol w:w="804"/>
        <w:gridCol w:w="805"/>
        <w:gridCol w:w="945"/>
        <w:gridCol w:w="884"/>
        <w:gridCol w:w="830"/>
      </w:tblGrid>
      <w:tr w:rsidR="00B071EE" w:rsidRPr="007A069B" w14:paraId="1CCD2DAD" w14:textId="77777777" w:rsidTr="00B071EE">
        <w:trPr>
          <w:trHeight w:val="288"/>
        </w:trPr>
        <w:tc>
          <w:tcPr>
            <w:tcW w:w="4224" w:type="dxa"/>
            <w:shd w:val="clear" w:color="auto" w:fill="DEEAF6"/>
            <w:noWrap/>
            <w:vAlign w:val="bottom"/>
            <w:hideMark/>
          </w:tcPr>
          <w:p w14:paraId="1E010585" w14:textId="77777777" w:rsidR="00B071EE" w:rsidRPr="004D2EF6" w:rsidRDefault="00B071EE" w:rsidP="00B071EE">
            <w:pPr>
              <w:spacing w:after="0"/>
              <w:ind w:left="0"/>
              <w:rPr>
                <w:rFonts w:cs="Calibri"/>
                <w:b/>
                <w:bCs/>
              </w:rPr>
            </w:pPr>
            <w:r w:rsidRPr="1E4E5B3E">
              <w:rPr>
                <w:rFonts w:cs="Calibri"/>
                <w:b/>
                <w:bCs/>
              </w:rPr>
              <w:t>Màn hình</w:t>
            </w:r>
          </w:p>
          <w:p w14:paraId="283D751E" w14:textId="77777777" w:rsidR="00B071EE" w:rsidRPr="004D2EF6" w:rsidRDefault="00B071EE" w:rsidP="00B071EE">
            <w:pPr>
              <w:spacing w:after="0"/>
              <w:ind w:left="0"/>
              <w:rPr>
                <w:rFonts w:cs="Calibri"/>
                <w:b/>
                <w:bCs/>
              </w:rPr>
            </w:pPr>
          </w:p>
        </w:tc>
        <w:tc>
          <w:tcPr>
            <w:tcW w:w="992" w:type="dxa"/>
            <w:shd w:val="clear" w:color="auto" w:fill="DEEAF6"/>
            <w:noWrap/>
            <w:hideMark/>
          </w:tcPr>
          <w:p w14:paraId="58C2C368" w14:textId="77777777" w:rsidR="00B071EE" w:rsidRPr="004D2EF6" w:rsidRDefault="00B071EE" w:rsidP="00B071EE">
            <w:pPr>
              <w:spacing w:after="0"/>
              <w:ind w:left="0"/>
              <w:jc w:val="center"/>
              <w:rPr>
                <w:rFonts w:cs="Calibri"/>
                <w:b/>
                <w:bCs/>
              </w:rPr>
            </w:pPr>
            <w:r>
              <w:rPr>
                <w:rFonts w:cs="Calibri"/>
                <w:b/>
                <w:bCs/>
              </w:rPr>
              <w:t>Xét duyệt kết quả</w:t>
            </w:r>
          </w:p>
        </w:tc>
        <w:tc>
          <w:tcPr>
            <w:tcW w:w="804" w:type="dxa"/>
            <w:shd w:val="clear" w:color="auto" w:fill="DEEAF6"/>
          </w:tcPr>
          <w:p w14:paraId="42CF5FDF" w14:textId="77777777" w:rsidR="00B071EE" w:rsidRPr="004D2EF6" w:rsidRDefault="00B071EE" w:rsidP="00B071EE">
            <w:pPr>
              <w:spacing w:after="0"/>
              <w:ind w:left="0"/>
              <w:jc w:val="center"/>
              <w:rPr>
                <w:rFonts w:cs="Calibri"/>
                <w:b/>
              </w:rPr>
            </w:pPr>
            <w:r>
              <w:rPr>
                <w:rFonts w:cs="Calibri"/>
                <w:b/>
              </w:rPr>
              <w:t>Bảo lưu kết quả</w:t>
            </w:r>
          </w:p>
        </w:tc>
        <w:tc>
          <w:tcPr>
            <w:tcW w:w="805" w:type="dxa"/>
            <w:shd w:val="clear" w:color="auto" w:fill="DEEAF6"/>
          </w:tcPr>
          <w:p w14:paraId="289DC7DA" w14:textId="77777777" w:rsidR="00B071EE" w:rsidRPr="004D2EF6" w:rsidRDefault="00B071EE" w:rsidP="00B071EE">
            <w:pPr>
              <w:spacing w:after="0"/>
              <w:ind w:left="0"/>
              <w:rPr>
                <w:rFonts w:cs="Calibri"/>
                <w:b/>
              </w:rPr>
            </w:pPr>
            <w:r>
              <w:rPr>
                <w:rFonts w:cs="Calibri"/>
                <w:b/>
              </w:rPr>
              <w:t>Tổng hợp kết quả</w:t>
            </w:r>
          </w:p>
        </w:tc>
        <w:tc>
          <w:tcPr>
            <w:tcW w:w="945" w:type="dxa"/>
            <w:shd w:val="clear" w:color="auto" w:fill="DEEAF6"/>
          </w:tcPr>
          <w:p w14:paraId="4808C7DE" w14:textId="77777777" w:rsidR="00B071EE" w:rsidRPr="004D2EF6" w:rsidRDefault="00B071EE" w:rsidP="00B071EE">
            <w:pPr>
              <w:spacing w:after="0"/>
              <w:ind w:left="0"/>
              <w:jc w:val="center"/>
              <w:rPr>
                <w:rFonts w:cs="Calibri"/>
                <w:b/>
              </w:rPr>
            </w:pPr>
            <w:r>
              <w:rPr>
                <w:rFonts w:cs="Calibri"/>
                <w:b/>
              </w:rPr>
              <w:t>Thống kê số lượng TS</w:t>
            </w:r>
          </w:p>
        </w:tc>
        <w:tc>
          <w:tcPr>
            <w:tcW w:w="884" w:type="dxa"/>
            <w:shd w:val="clear" w:color="auto" w:fill="DEEAF6"/>
          </w:tcPr>
          <w:p w14:paraId="13E8690A" w14:textId="77777777" w:rsidR="00B071EE" w:rsidRPr="004D2EF6" w:rsidRDefault="00B071EE" w:rsidP="00B071EE">
            <w:pPr>
              <w:spacing w:after="0"/>
              <w:ind w:left="0"/>
              <w:jc w:val="center"/>
              <w:rPr>
                <w:rFonts w:cs="Calibri"/>
                <w:b/>
              </w:rPr>
            </w:pPr>
            <w:r>
              <w:rPr>
                <w:rFonts w:cs="Calibri"/>
                <w:b/>
              </w:rPr>
              <w:t>Thống kê KQ thi</w:t>
            </w:r>
          </w:p>
        </w:tc>
        <w:tc>
          <w:tcPr>
            <w:tcW w:w="830" w:type="dxa"/>
            <w:shd w:val="clear" w:color="auto" w:fill="DEEAF6"/>
          </w:tcPr>
          <w:p w14:paraId="561272DB" w14:textId="77777777" w:rsidR="00B071EE" w:rsidRDefault="00B071EE" w:rsidP="00B071EE">
            <w:pPr>
              <w:spacing w:after="0"/>
              <w:ind w:left="0"/>
              <w:jc w:val="center"/>
              <w:rPr>
                <w:rFonts w:cs="Calibri"/>
                <w:b/>
              </w:rPr>
            </w:pPr>
            <w:r>
              <w:rPr>
                <w:rFonts w:cs="Calibri"/>
                <w:b/>
              </w:rPr>
              <w:t>Lập báo cáo</w:t>
            </w:r>
          </w:p>
        </w:tc>
      </w:tr>
      <w:tr w:rsidR="00B071EE" w:rsidRPr="007A069B" w14:paraId="11A8F3DB" w14:textId="77777777" w:rsidTr="00B071EE">
        <w:trPr>
          <w:trHeight w:val="288"/>
        </w:trPr>
        <w:tc>
          <w:tcPr>
            <w:tcW w:w="4224" w:type="dxa"/>
            <w:noWrap/>
            <w:vAlign w:val="bottom"/>
          </w:tcPr>
          <w:p w14:paraId="065E11D4" w14:textId="77777777" w:rsidR="00B071EE" w:rsidRDefault="00B071EE" w:rsidP="00B071EE">
            <w:pPr>
              <w:spacing w:after="0"/>
              <w:ind w:left="0"/>
              <w:rPr>
                <w:rFonts w:ascii="Calibri" w:hAnsi="Calibri" w:cs="Calibri"/>
                <w:color w:val="000000"/>
              </w:rPr>
            </w:pPr>
            <w:r>
              <w:rPr>
                <w:rFonts w:ascii="Calibri" w:hAnsi="Calibri" w:cs="Calibri"/>
                <w:color w:val="000000"/>
              </w:rPr>
              <w:t>Quản lý kết quả</w:t>
            </w:r>
          </w:p>
        </w:tc>
        <w:tc>
          <w:tcPr>
            <w:tcW w:w="992" w:type="dxa"/>
            <w:noWrap/>
            <w:vAlign w:val="bottom"/>
          </w:tcPr>
          <w:p w14:paraId="61DEAC88"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4" w:type="dxa"/>
          </w:tcPr>
          <w:p w14:paraId="368DD84A"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5" w:type="dxa"/>
          </w:tcPr>
          <w:p w14:paraId="7AAF648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45" w:type="dxa"/>
          </w:tcPr>
          <w:p w14:paraId="35B05A1F" w14:textId="77777777" w:rsidR="00B071EE" w:rsidRDefault="00B071EE" w:rsidP="00B071EE">
            <w:pPr>
              <w:spacing w:after="0"/>
              <w:ind w:left="0"/>
              <w:jc w:val="center"/>
              <w:rPr>
                <w:rFonts w:ascii="Calibri" w:hAnsi="Calibri" w:cs="Calibri"/>
                <w:color w:val="000000"/>
              </w:rPr>
            </w:pPr>
          </w:p>
        </w:tc>
        <w:tc>
          <w:tcPr>
            <w:tcW w:w="884" w:type="dxa"/>
          </w:tcPr>
          <w:p w14:paraId="497E3166" w14:textId="77777777" w:rsidR="00B071EE" w:rsidRDefault="00B071EE" w:rsidP="00B071EE">
            <w:pPr>
              <w:spacing w:after="0"/>
              <w:ind w:left="0"/>
              <w:jc w:val="center"/>
              <w:rPr>
                <w:rFonts w:ascii="Calibri" w:hAnsi="Calibri" w:cs="Calibri"/>
                <w:color w:val="000000"/>
              </w:rPr>
            </w:pPr>
          </w:p>
        </w:tc>
        <w:tc>
          <w:tcPr>
            <w:tcW w:w="830" w:type="dxa"/>
          </w:tcPr>
          <w:p w14:paraId="093A039B" w14:textId="77777777" w:rsidR="00B071EE" w:rsidRDefault="00B071EE" w:rsidP="00B071EE">
            <w:pPr>
              <w:spacing w:after="0"/>
              <w:ind w:left="0"/>
              <w:jc w:val="center"/>
              <w:rPr>
                <w:rFonts w:ascii="Calibri" w:hAnsi="Calibri" w:cs="Calibri"/>
                <w:color w:val="000000"/>
              </w:rPr>
            </w:pPr>
          </w:p>
        </w:tc>
      </w:tr>
      <w:tr w:rsidR="00B071EE" w:rsidRPr="007A069B" w14:paraId="243E8087" w14:textId="77777777" w:rsidTr="00B071EE">
        <w:trPr>
          <w:trHeight w:val="288"/>
        </w:trPr>
        <w:tc>
          <w:tcPr>
            <w:tcW w:w="4224" w:type="dxa"/>
            <w:noWrap/>
            <w:vAlign w:val="bottom"/>
          </w:tcPr>
          <w:p w14:paraId="199FC1EC"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vẫn dữ liệu được quản lý</w:t>
            </w:r>
          </w:p>
        </w:tc>
        <w:tc>
          <w:tcPr>
            <w:tcW w:w="992" w:type="dxa"/>
            <w:noWrap/>
            <w:vAlign w:val="bottom"/>
          </w:tcPr>
          <w:p w14:paraId="20DF3867"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4" w:type="dxa"/>
          </w:tcPr>
          <w:p w14:paraId="2E838DB4"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5" w:type="dxa"/>
          </w:tcPr>
          <w:p w14:paraId="07DFF46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45" w:type="dxa"/>
          </w:tcPr>
          <w:p w14:paraId="35AFEE3B" w14:textId="77777777" w:rsidR="00B071EE" w:rsidRDefault="00B071EE" w:rsidP="00B071EE">
            <w:pPr>
              <w:spacing w:after="0"/>
              <w:ind w:left="0"/>
              <w:jc w:val="center"/>
              <w:rPr>
                <w:rFonts w:ascii="Calibri" w:hAnsi="Calibri" w:cs="Calibri"/>
                <w:color w:val="000000"/>
              </w:rPr>
            </w:pPr>
          </w:p>
        </w:tc>
        <w:tc>
          <w:tcPr>
            <w:tcW w:w="884" w:type="dxa"/>
          </w:tcPr>
          <w:p w14:paraId="39532CF8" w14:textId="77777777" w:rsidR="00B071EE" w:rsidRDefault="00B071EE" w:rsidP="00B071EE">
            <w:pPr>
              <w:spacing w:after="0"/>
              <w:ind w:left="0"/>
              <w:jc w:val="center"/>
              <w:rPr>
                <w:rFonts w:ascii="Calibri" w:hAnsi="Calibri" w:cs="Calibri"/>
                <w:color w:val="000000"/>
              </w:rPr>
            </w:pPr>
          </w:p>
        </w:tc>
        <w:tc>
          <w:tcPr>
            <w:tcW w:w="830" w:type="dxa"/>
          </w:tcPr>
          <w:p w14:paraId="46F0F046" w14:textId="77777777" w:rsidR="00B071EE" w:rsidRDefault="00B071EE" w:rsidP="00B071EE">
            <w:pPr>
              <w:spacing w:after="0"/>
              <w:ind w:left="0"/>
              <w:jc w:val="center"/>
              <w:rPr>
                <w:rFonts w:ascii="Calibri" w:hAnsi="Calibri" w:cs="Calibri"/>
                <w:color w:val="000000"/>
              </w:rPr>
            </w:pPr>
          </w:p>
        </w:tc>
      </w:tr>
      <w:tr w:rsidR="00B071EE" w:rsidRPr="007A069B" w14:paraId="5D6243F4" w14:textId="77777777" w:rsidTr="00B071EE">
        <w:trPr>
          <w:trHeight w:val="288"/>
        </w:trPr>
        <w:tc>
          <w:tcPr>
            <w:tcW w:w="4224" w:type="dxa"/>
            <w:noWrap/>
            <w:vAlign w:val="bottom"/>
          </w:tcPr>
          <w:p w14:paraId="0CD57F62" w14:textId="77777777" w:rsidR="00B071EE" w:rsidRDefault="00B071EE" w:rsidP="00B071EE">
            <w:pPr>
              <w:spacing w:after="0"/>
              <w:ind w:left="0"/>
              <w:rPr>
                <w:rFonts w:ascii="Calibri" w:hAnsi="Calibri" w:cs="Calibri"/>
                <w:color w:val="000000"/>
              </w:rPr>
            </w:pPr>
            <w:r>
              <w:rPr>
                <w:rFonts w:ascii="Calibri" w:hAnsi="Calibri" w:cs="Calibri"/>
                <w:color w:val="000000"/>
              </w:rPr>
              <w:t>Xét duyệt kết quả</w:t>
            </w:r>
          </w:p>
        </w:tc>
        <w:tc>
          <w:tcPr>
            <w:tcW w:w="992" w:type="dxa"/>
            <w:noWrap/>
            <w:vAlign w:val="bottom"/>
          </w:tcPr>
          <w:p w14:paraId="758478E3"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4" w:type="dxa"/>
          </w:tcPr>
          <w:p w14:paraId="761E95B2" w14:textId="77777777" w:rsidR="00B071EE" w:rsidRDefault="00B071EE" w:rsidP="00B071EE">
            <w:pPr>
              <w:spacing w:after="0"/>
              <w:ind w:left="0"/>
              <w:jc w:val="center"/>
              <w:rPr>
                <w:rFonts w:ascii="Calibri" w:hAnsi="Calibri" w:cs="Calibri"/>
                <w:color w:val="000000"/>
              </w:rPr>
            </w:pPr>
          </w:p>
        </w:tc>
        <w:tc>
          <w:tcPr>
            <w:tcW w:w="805" w:type="dxa"/>
          </w:tcPr>
          <w:p w14:paraId="0E61C9F9" w14:textId="77777777" w:rsidR="00B071EE" w:rsidRDefault="00B071EE" w:rsidP="00B071EE">
            <w:pPr>
              <w:spacing w:after="0"/>
              <w:ind w:left="0"/>
              <w:jc w:val="center"/>
              <w:rPr>
                <w:rFonts w:ascii="Calibri" w:hAnsi="Calibri" w:cs="Calibri"/>
                <w:color w:val="000000"/>
              </w:rPr>
            </w:pPr>
          </w:p>
        </w:tc>
        <w:tc>
          <w:tcPr>
            <w:tcW w:w="945" w:type="dxa"/>
          </w:tcPr>
          <w:p w14:paraId="588E161E" w14:textId="77777777" w:rsidR="00B071EE" w:rsidRDefault="00B071EE" w:rsidP="00B071EE">
            <w:pPr>
              <w:spacing w:after="0"/>
              <w:ind w:left="0"/>
              <w:jc w:val="center"/>
              <w:rPr>
                <w:rFonts w:ascii="Calibri" w:hAnsi="Calibri" w:cs="Calibri"/>
                <w:color w:val="000000"/>
              </w:rPr>
            </w:pPr>
          </w:p>
        </w:tc>
        <w:tc>
          <w:tcPr>
            <w:tcW w:w="884" w:type="dxa"/>
          </w:tcPr>
          <w:p w14:paraId="5DF373BC" w14:textId="77777777" w:rsidR="00B071EE" w:rsidRDefault="00B071EE" w:rsidP="00B071EE">
            <w:pPr>
              <w:spacing w:after="0"/>
              <w:ind w:left="0"/>
              <w:jc w:val="center"/>
              <w:rPr>
                <w:rFonts w:ascii="Calibri" w:hAnsi="Calibri" w:cs="Calibri"/>
                <w:color w:val="000000"/>
              </w:rPr>
            </w:pPr>
          </w:p>
        </w:tc>
        <w:tc>
          <w:tcPr>
            <w:tcW w:w="830" w:type="dxa"/>
          </w:tcPr>
          <w:p w14:paraId="5FABD048" w14:textId="77777777" w:rsidR="00B071EE" w:rsidRDefault="00B071EE" w:rsidP="00B071EE">
            <w:pPr>
              <w:spacing w:after="0"/>
              <w:ind w:left="0"/>
              <w:jc w:val="center"/>
              <w:rPr>
                <w:rFonts w:ascii="Calibri" w:hAnsi="Calibri" w:cs="Calibri"/>
                <w:color w:val="000000"/>
              </w:rPr>
            </w:pPr>
          </w:p>
        </w:tc>
      </w:tr>
      <w:tr w:rsidR="00B071EE" w:rsidRPr="007A069B" w14:paraId="3E9ED2BC" w14:textId="77777777" w:rsidTr="00B071EE">
        <w:trPr>
          <w:trHeight w:val="288"/>
        </w:trPr>
        <w:tc>
          <w:tcPr>
            <w:tcW w:w="4224" w:type="dxa"/>
            <w:noWrap/>
            <w:vAlign w:val="bottom"/>
          </w:tcPr>
          <w:p w14:paraId="1DD5D3C4"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2F29BDCD"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4" w:type="dxa"/>
          </w:tcPr>
          <w:p w14:paraId="6F6332C4" w14:textId="77777777" w:rsidR="00B071EE" w:rsidRDefault="00B071EE" w:rsidP="00B071EE">
            <w:pPr>
              <w:spacing w:after="0"/>
              <w:ind w:left="0"/>
              <w:jc w:val="center"/>
              <w:rPr>
                <w:rFonts w:ascii="Calibri" w:hAnsi="Calibri" w:cs="Calibri"/>
                <w:color w:val="000000"/>
              </w:rPr>
            </w:pPr>
          </w:p>
        </w:tc>
        <w:tc>
          <w:tcPr>
            <w:tcW w:w="805" w:type="dxa"/>
          </w:tcPr>
          <w:p w14:paraId="4B9F8C7A" w14:textId="77777777" w:rsidR="00B071EE" w:rsidRDefault="00B071EE" w:rsidP="00B071EE">
            <w:pPr>
              <w:spacing w:after="0"/>
              <w:ind w:left="0"/>
              <w:jc w:val="center"/>
              <w:rPr>
                <w:rFonts w:ascii="Calibri" w:hAnsi="Calibri" w:cs="Calibri"/>
                <w:color w:val="000000"/>
              </w:rPr>
            </w:pPr>
          </w:p>
        </w:tc>
        <w:tc>
          <w:tcPr>
            <w:tcW w:w="945" w:type="dxa"/>
          </w:tcPr>
          <w:p w14:paraId="42DD0727" w14:textId="77777777" w:rsidR="00B071EE" w:rsidRDefault="00B071EE" w:rsidP="00B071EE">
            <w:pPr>
              <w:spacing w:after="0"/>
              <w:ind w:left="0"/>
              <w:jc w:val="center"/>
              <w:rPr>
                <w:rFonts w:ascii="Calibri" w:hAnsi="Calibri" w:cs="Calibri"/>
                <w:color w:val="000000"/>
              </w:rPr>
            </w:pPr>
          </w:p>
        </w:tc>
        <w:tc>
          <w:tcPr>
            <w:tcW w:w="884" w:type="dxa"/>
          </w:tcPr>
          <w:p w14:paraId="34682D0C" w14:textId="77777777" w:rsidR="00B071EE" w:rsidRDefault="00B071EE" w:rsidP="00B071EE">
            <w:pPr>
              <w:spacing w:after="0"/>
              <w:ind w:left="0"/>
              <w:jc w:val="center"/>
              <w:rPr>
                <w:rFonts w:ascii="Calibri" w:hAnsi="Calibri" w:cs="Calibri"/>
                <w:color w:val="000000"/>
              </w:rPr>
            </w:pPr>
          </w:p>
        </w:tc>
        <w:tc>
          <w:tcPr>
            <w:tcW w:w="830" w:type="dxa"/>
          </w:tcPr>
          <w:p w14:paraId="1B9502F3" w14:textId="77777777" w:rsidR="00B071EE" w:rsidRDefault="00B071EE" w:rsidP="00B071EE">
            <w:pPr>
              <w:spacing w:after="0"/>
              <w:ind w:left="0"/>
              <w:jc w:val="center"/>
              <w:rPr>
                <w:rFonts w:ascii="Calibri" w:hAnsi="Calibri" w:cs="Calibri"/>
                <w:color w:val="000000"/>
              </w:rPr>
            </w:pPr>
          </w:p>
        </w:tc>
      </w:tr>
      <w:tr w:rsidR="00B071EE" w:rsidRPr="007A069B" w14:paraId="6790AE29" w14:textId="77777777" w:rsidTr="00B071EE">
        <w:trPr>
          <w:trHeight w:val="288"/>
        </w:trPr>
        <w:tc>
          <w:tcPr>
            <w:tcW w:w="4224" w:type="dxa"/>
            <w:noWrap/>
            <w:vAlign w:val="center"/>
          </w:tcPr>
          <w:p w14:paraId="6E074173" w14:textId="77777777" w:rsidR="00B071EE" w:rsidRDefault="00B071EE" w:rsidP="00B071EE">
            <w:pPr>
              <w:spacing w:after="0"/>
              <w:ind w:left="0"/>
              <w:jc w:val="left"/>
              <w:rPr>
                <w:rFonts w:ascii="Calibri" w:hAnsi="Calibri" w:cs="Calibri"/>
                <w:color w:val="000000"/>
              </w:rPr>
            </w:pPr>
            <w:r>
              <w:rPr>
                <w:rFonts w:ascii="Calibri" w:hAnsi="Calibri" w:cs="Calibri"/>
                <w:color w:val="000000"/>
              </w:rPr>
              <w:t xml:space="preserve">       Cập nhật dữ liệu được quản lý (trạng thái)</w:t>
            </w:r>
          </w:p>
        </w:tc>
        <w:tc>
          <w:tcPr>
            <w:tcW w:w="992" w:type="dxa"/>
            <w:noWrap/>
            <w:vAlign w:val="bottom"/>
          </w:tcPr>
          <w:p w14:paraId="2766B9BD"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4" w:type="dxa"/>
          </w:tcPr>
          <w:p w14:paraId="2AF03CF0" w14:textId="77777777" w:rsidR="00B071EE" w:rsidRDefault="00B071EE" w:rsidP="00B071EE">
            <w:pPr>
              <w:spacing w:after="0"/>
              <w:ind w:left="0"/>
              <w:jc w:val="center"/>
              <w:rPr>
                <w:rFonts w:ascii="Calibri" w:hAnsi="Calibri" w:cs="Calibri"/>
                <w:color w:val="000000"/>
              </w:rPr>
            </w:pPr>
          </w:p>
        </w:tc>
        <w:tc>
          <w:tcPr>
            <w:tcW w:w="805" w:type="dxa"/>
          </w:tcPr>
          <w:p w14:paraId="5D5E7C48" w14:textId="77777777" w:rsidR="00B071EE" w:rsidRDefault="00B071EE" w:rsidP="00B071EE">
            <w:pPr>
              <w:spacing w:after="0"/>
              <w:ind w:left="0"/>
              <w:jc w:val="center"/>
              <w:rPr>
                <w:rFonts w:ascii="Calibri" w:hAnsi="Calibri" w:cs="Calibri"/>
                <w:color w:val="000000"/>
              </w:rPr>
            </w:pPr>
          </w:p>
        </w:tc>
        <w:tc>
          <w:tcPr>
            <w:tcW w:w="945" w:type="dxa"/>
          </w:tcPr>
          <w:p w14:paraId="0CD2BFBC" w14:textId="77777777" w:rsidR="00B071EE" w:rsidRDefault="00B071EE" w:rsidP="00B071EE">
            <w:pPr>
              <w:spacing w:after="0"/>
              <w:ind w:left="0"/>
              <w:jc w:val="center"/>
              <w:rPr>
                <w:rFonts w:ascii="Calibri" w:hAnsi="Calibri" w:cs="Calibri"/>
                <w:color w:val="000000"/>
              </w:rPr>
            </w:pPr>
          </w:p>
        </w:tc>
        <w:tc>
          <w:tcPr>
            <w:tcW w:w="884" w:type="dxa"/>
          </w:tcPr>
          <w:p w14:paraId="0C124027" w14:textId="77777777" w:rsidR="00B071EE" w:rsidRDefault="00B071EE" w:rsidP="00B071EE">
            <w:pPr>
              <w:spacing w:after="0"/>
              <w:ind w:left="0"/>
              <w:jc w:val="center"/>
              <w:rPr>
                <w:rFonts w:ascii="Calibri" w:hAnsi="Calibri" w:cs="Calibri"/>
                <w:color w:val="000000"/>
              </w:rPr>
            </w:pPr>
          </w:p>
        </w:tc>
        <w:tc>
          <w:tcPr>
            <w:tcW w:w="830" w:type="dxa"/>
          </w:tcPr>
          <w:p w14:paraId="3333DC21" w14:textId="77777777" w:rsidR="00B071EE" w:rsidRDefault="00B071EE" w:rsidP="00B071EE">
            <w:pPr>
              <w:spacing w:after="0"/>
              <w:ind w:left="0"/>
              <w:jc w:val="center"/>
              <w:rPr>
                <w:rFonts w:ascii="Calibri" w:hAnsi="Calibri" w:cs="Calibri"/>
                <w:color w:val="000000"/>
              </w:rPr>
            </w:pPr>
          </w:p>
        </w:tc>
      </w:tr>
      <w:tr w:rsidR="00B071EE" w:rsidRPr="007A069B" w14:paraId="790D74D4" w14:textId="77777777" w:rsidTr="00B071EE">
        <w:trPr>
          <w:trHeight w:val="288"/>
        </w:trPr>
        <w:tc>
          <w:tcPr>
            <w:tcW w:w="4224" w:type="dxa"/>
            <w:noWrap/>
            <w:vAlign w:val="bottom"/>
          </w:tcPr>
          <w:p w14:paraId="3476425F" w14:textId="77777777" w:rsidR="00B071EE" w:rsidRDefault="00B071EE" w:rsidP="00B071EE">
            <w:pPr>
              <w:spacing w:after="0"/>
              <w:ind w:left="0"/>
              <w:rPr>
                <w:rFonts w:ascii="Calibri" w:hAnsi="Calibri" w:cs="Calibri"/>
                <w:color w:val="000000"/>
              </w:rPr>
            </w:pPr>
            <w:r>
              <w:rPr>
                <w:rFonts w:ascii="Calibri" w:hAnsi="Calibri" w:cs="Calibri"/>
                <w:color w:val="000000"/>
              </w:rPr>
              <w:t>Tổng hợp kết quả</w:t>
            </w:r>
          </w:p>
        </w:tc>
        <w:tc>
          <w:tcPr>
            <w:tcW w:w="992" w:type="dxa"/>
            <w:noWrap/>
            <w:vAlign w:val="bottom"/>
          </w:tcPr>
          <w:p w14:paraId="37DD0A6F" w14:textId="77777777" w:rsidR="00B071EE" w:rsidRPr="007A069B" w:rsidRDefault="00B071EE" w:rsidP="00B071EE">
            <w:pPr>
              <w:spacing w:after="0"/>
              <w:ind w:left="0"/>
              <w:jc w:val="center"/>
              <w:rPr>
                <w:rFonts w:ascii="Calibri" w:hAnsi="Calibri" w:cs="Calibri"/>
                <w:color w:val="000000"/>
              </w:rPr>
            </w:pPr>
          </w:p>
        </w:tc>
        <w:tc>
          <w:tcPr>
            <w:tcW w:w="804" w:type="dxa"/>
          </w:tcPr>
          <w:p w14:paraId="35E60896" w14:textId="77777777" w:rsidR="00B071EE" w:rsidRDefault="00B071EE" w:rsidP="00B071EE">
            <w:pPr>
              <w:spacing w:after="0"/>
              <w:ind w:left="0"/>
              <w:jc w:val="center"/>
              <w:rPr>
                <w:rFonts w:ascii="Calibri" w:hAnsi="Calibri" w:cs="Calibri"/>
                <w:color w:val="000000"/>
              </w:rPr>
            </w:pPr>
          </w:p>
        </w:tc>
        <w:tc>
          <w:tcPr>
            <w:tcW w:w="805" w:type="dxa"/>
          </w:tcPr>
          <w:p w14:paraId="54E4282D"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45" w:type="dxa"/>
          </w:tcPr>
          <w:p w14:paraId="4FE61D57" w14:textId="77777777" w:rsidR="00B071EE" w:rsidRDefault="00B071EE" w:rsidP="00B071EE">
            <w:pPr>
              <w:spacing w:after="0"/>
              <w:ind w:left="0"/>
              <w:jc w:val="center"/>
              <w:rPr>
                <w:rFonts w:ascii="Calibri" w:hAnsi="Calibri" w:cs="Calibri"/>
                <w:color w:val="000000"/>
              </w:rPr>
            </w:pPr>
          </w:p>
        </w:tc>
        <w:tc>
          <w:tcPr>
            <w:tcW w:w="884" w:type="dxa"/>
          </w:tcPr>
          <w:p w14:paraId="4A006806" w14:textId="77777777" w:rsidR="00B071EE" w:rsidRDefault="00B071EE" w:rsidP="00B071EE">
            <w:pPr>
              <w:spacing w:after="0"/>
              <w:ind w:left="0"/>
              <w:jc w:val="center"/>
              <w:rPr>
                <w:rFonts w:ascii="Calibri" w:hAnsi="Calibri" w:cs="Calibri"/>
                <w:color w:val="000000"/>
              </w:rPr>
            </w:pPr>
          </w:p>
        </w:tc>
        <w:tc>
          <w:tcPr>
            <w:tcW w:w="830" w:type="dxa"/>
          </w:tcPr>
          <w:p w14:paraId="0CA38AB8" w14:textId="77777777" w:rsidR="00B071EE" w:rsidRDefault="00B071EE" w:rsidP="00B071EE">
            <w:pPr>
              <w:spacing w:after="0"/>
              <w:ind w:left="0"/>
              <w:jc w:val="center"/>
              <w:rPr>
                <w:rFonts w:ascii="Calibri" w:hAnsi="Calibri" w:cs="Calibri"/>
                <w:color w:val="000000"/>
              </w:rPr>
            </w:pPr>
          </w:p>
        </w:tc>
      </w:tr>
      <w:tr w:rsidR="00B071EE" w:rsidRPr="007A069B" w14:paraId="4E3C0C2B" w14:textId="77777777" w:rsidTr="00B071EE">
        <w:trPr>
          <w:trHeight w:val="288"/>
        </w:trPr>
        <w:tc>
          <w:tcPr>
            <w:tcW w:w="4224" w:type="dxa"/>
            <w:noWrap/>
            <w:vAlign w:val="bottom"/>
          </w:tcPr>
          <w:p w14:paraId="1447EDDE"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267D1313" w14:textId="77777777" w:rsidR="00B071EE" w:rsidRPr="007A069B" w:rsidRDefault="00B071EE" w:rsidP="00B071EE">
            <w:pPr>
              <w:spacing w:after="0"/>
              <w:ind w:left="0"/>
              <w:jc w:val="center"/>
              <w:rPr>
                <w:rFonts w:ascii="Calibri" w:hAnsi="Calibri" w:cs="Calibri"/>
                <w:color w:val="000000"/>
              </w:rPr>
            </w:pPr>
          </w:p>
        </w:tc>
        <w:tc>
          <w:tcPr>
            <w:tcW w:w="804" w:type="dxa"/>
          </w:tcPr>
          <w:p w14:paraId="275186F0" w14:textId="77777777" w:rsidR="00B071EE" w:rsidRDefault="00B071EE" w:rsidP="00B071EE">
            <w:pPr>
              <w:spacing w:after="0"/>
              <w:ind w:left="0"/>
              <w:jc w:val="center"/>
              <w:rPr>
                <w:rFonts w:ascii="Calibri" w:hAnsi="Calibri" w:cs="Calibri"/>
                <w:color w:val="000000"/>
              </w:rPr>
            </w:pPr>
          </w:p>
        </w:tc>
        <w:tc>
          <w:tcPr>
            <w:tcW w:w="805" w:type="dxa"/>
          </w:tcPr>
          <w:p w14:paraId="7DB26027"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45" w:type="dxa"/>
          </w:tcPr>
          <w:p w14:paraId="3F1FB67F" w14:textId="77777777" w:rsidR="00B071EE" w:rsidRDefault="00B071EE" w:rsidP="00B071EE">
            <w:pPr>
              <w:spacing w:after="0"/>
              <w:ind w:left="0"/>
              <w:jc w:val="center"/>
              <w:rPr>
                <w:rFonts w:ascii="Calibri" w:hAnsi="Calibri" w:cs="Calibri"/>
                <w:color w:val="000000"/>
              </w:rPr>
            </w:pPr>
          </w:p>
        </w:tc>
        <w:tc>
          <w:tcPr>
            <w:tcW w:w="884" w:type="dxa"/>
          </w:tcPr>
          <w:p w14:paraId="3EA90991" w14:textId="77777777" w:rsidR="00B071EE" w:rsidRDefault="00B071EE" w:rsidP="00B071EE">
            <w:pPr>
              <w:spacing w:after="0"/>
              <w:ind w:left="0"/>
              <w:jc w:val="center"/>
              <w:rPr>
                <w:rFonts w:ascii="Calibri" w:hAnsi="Calibri" w:cs="Calibri"/>
                <w:color w:val="000000"/>
              </w:rPr>
            </w:pPr>
          </w:p>
        </w:tc>
        <w:tc>
          <w:tcPr>
            <w:tcW w:w="830" w:type="dxa"/>
          </w:tcPr>
          <w:p w14:paraId="75E0DAEF" w14:textId="77777777" w:rsidR="00B071EE" w:rsidRDefault="00B071EE" w:rsidP="00B071EE">
            <w:pPr>
              <w:spacing w:after="0"/>
              <w:ind w:left="0"/>
              <w:jc w:val="center"/>
              <w:rPr>
                <w:rFonts w:ascii="Calibri" w:hAnsi="Calibri" w:cs="Calibri"/>
                <w:color w:val="000000"/>
              </w:rPr>
            </w:pPr>
          </w:p>
        </w:tc>
      </w:tr>
      <w:tr w:rsidR="00B071EE" w:rsidRPr="007A069B" w14:paraId="121AC417" w14:textId="77777777" w:rsidTr="00B071EE">
        <w:trPr>
          <w:trHeight w:val="288"/>
        </w:trPr>
        <w:tc>
          <w:tcPr>
            <w:tcW w:w="4224" w:type="dxa"/>
            <w:noWrap/>
            <w:vAlign w:val="bottom"/>
          </w:tcPr>
          <w:p w14:paraId="70ABA582"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Tính toán, thống kê</w:t>
            </w:r>
          </w:p>
        </w:tc>
        <w:tc>
          <w:tcPr>
            <w:tcW w:w="992" w:type="dxa"/>
            <w:noWrap/>
            <w:vAlign w:val="bottom"/>
          </w:tcPr>
          <w:p w14:paraId="03F96EE8" w14:textId="77777777" w:rsidR="00B071EE" w:rsidRPr="007A069B" w:rsidRDefault="00B071EE" w:rsidP="00B071EE">
            <w:pPr>
              <w:spacing w:after="0"/>
              <w:ind w:left="0"/>
              <w:jc w:val="center"/>
              <w:rPr>
                <w:rFonts w:ascii="Calibri" w:hAnsi="Calibri" w:cs="Calibri"/>
                <w:color w:val="000000"/>
              </w:rPr>
            </w:pPr>
          </w:p>
        </w:tc>
        <w:tc>
          <w:tcPr>
            <w:tcW w:w="804" w:type="dxa"/>
          </w:tcPr>
          <w:p w14:paraId="1320655E" w14:textId="77777777" w:rsidR="00B071EE" w:rsidRDefault="00B071EE" w:rsidP="00B071EE">
            <w:pPr>
              <w:spacing w:after="0"/>
              <w:ind w:left="0"/>
              <w:jc w:val="center"/>
              <w:rPr>
                <w:rFonts w:ascii="Calibri" w:hAnsi="Calibri" w:cs="Calibri"/>
                <w:color w:val="000000"/>
              </w:rPr>
            </w:pPr>
          </w:p>
        </w:tc>
        <w:tc>
          <w:tcPr>
            <w:tcW w:w="805" w:type="dxa"/>
          </w:tcPr>
          <w:p w14:paraId="5CDD8BA2"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45" w:type="dxa"/>
          </w:tcPr>
          <w:p w14:paraId="3A42A071" w14:textId="77777777" w:rsidR="00B071EE" w:rsidRDefault="00B071EE" w:rsidP="00B071EE">
            <w:pPr>
              <w:spacing w:after="0"/>
              <w:ind w:left="0"/>
              <w:jc w:val="center"/>
              <w:rPr>
                <w:rFonts w:ascii="Calibri" w:hAnsi="Calibri" w:cs="Calibri"/>
                <w:color w:val="000000"/>
              </w:rPr>
            </w:pPr>
          </w:p>
        </w:tc>
        <w:tc>
          <w:tcPr>
            <w:tcW w:w="884" w:type="dxa"/>
          </w:tcPr>
          <w:p w14:paraId="2911D9AE" w14:textId="77777777" w:rsidR="00B071EE" w:rsidRDefault="00B071EE" w:rsidP="00B071EE">
            <w:pPr>
              <w:spacing w:after="0"/>
              <w:ind w:left="0"/>
              <w:jc w:val="center"/>
              <w:rPr>
                <w:rFonts w:ascii="Calibri" w:hAnsi="Calibri" w:cs="Calibri"/>
                <w:color w:val="000000"/>
              </w:rPr>
            </w:pPr>
          </w:p>
        </w:tc>
        <w:tc>
          <w:tcPr>
            <w:tcW w:w="830" w:type="dxa"/>
          </w:tcPr>
          <w:p w14:paraId="2CD8BEC1" w14:textId="77777777" w:rsidR="00B071EE" w:rsidRDefault="00B071EE" w:rsidP="00B071EE">
            <w:pPr>
              <w:spacing w:after="0"/>
              <w:ind w:left="0"/>
              <w:jc w:val="center"/>
              <w:rPr>
                <w:rFonts w:ascii="Calibri" w:hAnsi="Calibri" w:cs="Calibri"/>
                <w:color w:val="000000"/>
              </w:rPr>
            </w:pPr>
          </w:p>
        </w:tc>
      </w:tr>
      <w:tr w:rsidR="00B071EE" w:rsidRPr="007A069B" w14:paraId="62B4A81B" w14:textId="77777777" w:rsidTr="00B071EE">
        <w:trPr>
          <w:trHeight w:val="288"/>
        </w:trPr>
        <w:tc>
          <w:tcPr>
            <w:tcW w:w="4224" w:type="dxa"/>
            <w:noWrap/>
            <w:vAlign w:val="bottom"/>
          </w:tcPr>
          <w:p w14:paraId="27E14EE5" w14:textId="77777777" w:rsidR="00B071EE" w:rsidRDefault="00B071EE" w:rsidP="00B071EE">
            <w:pPr>
              <w:spacing w:after="0"/>
              <w:ind w:left="0"/>
              <w:rPr>
                <w:rFonts w:ascii="Calibri" w:hAnsi="Calibri" w:cs="Calibri"/>
                <w:color w:val="000000"/>
              </w:rPr>
            </w:pPr>
            <w:r>
              <w:rPr>
                <w:rFonts w:ascii="Calibri" w:hAnsi="Calibri" w:cs="Calibri"/>
                <w:color w:val="000000"/>
              </w:rPr>
              <w:t>Bảo lưu kết quả</w:t>
            </w:r>
          </w:p>
        </w:tc>
        <w:tc>
          <w:tcPr>
            <w:tcW w:w="992" w:type="dxa"/>
            <w:noWrap/>
            <w:vAlign w:val="bottom"/>
          </w:tcPr>
          <w:p w14:paraId="099C64F0" w14:textId="77777777" w:rsidR="00B071EE" w:rsidRPr="007A069B" w:rsidRDefault="00B071EE" w:rsidP="00B071EE">
            <w:pPr>
              <w:spacing w:after="0"/>
              <w:ind w:left="0"/>
              <w:jc w:val="center"/>
              <w:rPr>
                <w:rFonts w:ascii="Calibri" w:hAnsi="Calibri" w:cs="Calibri"/>
                <w:color w:val="000000"/>
              </w:rPr>
            </w:pPr>
          </w:p>
        </w:tc>
        <w:tc>
          <w:tcPr>
            <w:tcW w:w="804" w:type="dxa"/>
          </w:tcPr>
          <w:p w14:paraId="4FD8F213"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5" w:type="dxa"/>
          </w:tcPr>
          <w:p w14:paraId="50CBA728" w14:textId="77777777" w:rsidR="00B071EE" w:rsidRDefault="00B071EE" w:rsidP="00B071EE">
            <w:pPr>
              <w:spacing w:after="0"/>
              <w:ind w:left="0"/>
              <w:jc w:val="center"/>
              <w:rPr>
                <w:rFonts w:ascii="Calibri" w:hAnsi="Calibri" w:cs="Calibri"/>
                <w:color w:val="000000"/>
              </w:rPr>
            </w:pPr>
          </w:p>
        </w:tc>
        <w:tc>
          <w:tcPr>
            <w:tcW w:w="945" w:type="dxa"/>
          </w:tcPr>
          <w:p w14:paraId="2FD884B8" w14:textId="77777777" w:rsidR="00B071EE" w:rsidRDefault="00B071EE" w:rsidP="00B071EE">
            <w:pPr>
              <w:spacing w:after="0"/>
              <w:ind w:left="0"/>
              <w:jc w:val="center"/>
              <w:rPr>
                <w:rFonts w:ascii="Calibri" w:hAnsi="Calibri" w:cs="Calibri"/>
                <w:color w:val="000000"/>
              </w:rPr>
            </w:pPr>
          </w:p>
        </w:tc>
        <w:tc>
          <w:tcPr>
            <w:tcW w:w="884" w:type="dxa"/>
          </w:tcPr>
          <w:p w14:paraId="206862DC" w14:textId="77777777" w:rsidR="00B071EE" w:rsidRDefault="00B071EE" w:rsidP="00B071EE">
            <w:pPr>
              <w:spacing w:after="0"/>
              <w:ind w:left="0"/>
              <w:jc w:val="center"/>
              <w:rPr>
                <w:rFonts w:ascii="Calibri" w:hAnsi="Calibri" w:cs="Calibri"/>
                <w:color w:val="000000"/>
              </w:rPr>
            </w:pPr>
          </w:p>
        </w:tc>
        <w:tc>
          <w:tcPr>
            <w:tcW w:w="830" w:type="dxa"/>
          </w:tcPr>
          <w:p w14:paraId="5FA5477E" w14:textId="77777777" w:rsidR="00B071EE" w:rsidRDefault="00B071EE" w:rsidP="00B071EE">
            <w:pPr>
              <w:spacing w:after="0"/>
              <w:ind w:left="0"/>
              <w:jc w:val="center"/>
              <w:rPr>
                <w:rFonts w:ascii="Calibri" w:hAnsi="Calibri" w:cs="Calibri"/>
                <w:color w:val="000000"/>
              </w:rPr>
            </w:pPr>
          </w:p>
        </w:tc>
      </w:tr>
      <w:tr w:rsidR="00B071EE" w:rsidRPr="007A069B" w14:paraId="2CF224DE" w14:textId="77777777" w:rsidTr="00B071EE">
        <w:trPr>
          <w:trHeight w:val="288"/>
        </w:trPr>
        <w:tc>
          <w:tcPr>
            <w:tcW w:w="4224" w:type="dxa"/>
            <w:noWrap/>
            <w:vAlign w:val="bottom"/>
          </w:tcPr>
          <w:p w14:paraId="47A1ECE6"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2A0A0C45" w14:textId="77777777" w:rsidR="00B071EE" w:rsidRPr="007A069B" w:rsidRDefault="00B071EE" w:rsidP="00B071EE">
            <w:pPr>
              <w:spacing w:after="0"/>
              <w:ind w:left="0"/>
              <w:jc w:val="center"/>
              <w:rPr>
                <w:rFonts w:ascii="Calibri" w:hAnsi="Calibri" w:cs="Calibri"/>
                <w:color w:val="000000"/>
              </w:rPr>
            </w:pPr>
          </w:p>
        </w:tc>
        <w:tc>
          <w:tcPr>
            <w:tcW w:w="804" w:type="dxa"/>
          </w:tcPr>
          <w:p w14:paraId="5E858F4D"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5" w:type="dxa"/>
          </w:tcPr>
          <w:p w14:paraId="44D76DD1" w14:textId="77777777" w:rsidR="00B071EE" w:rsidRDefault="00B071EE" w:rsidP="00B071EE">
            <w:pPr>
              <w:spacing w:after="0"/>
              <w:ind w:left="0"/>
              <w:jc w:val="center"/>
              <w:rPr>
                <w:rFonts w:ascii="Calibri" w:hAnsi="Calibri" w:cs="Calibri"/>
                <w:color w:val="000000"/>
              </w:rPr>
            </w:pPr>
          </w:p>
        </w:tc>
        <w:tc>
          <w:tcPr>
            <w:tcW w:w="945" w:type="dxa"/>
          </w:tcPr>
          <w:p w14:paraId="179CB389" w14:textId="77777777" w:rsidR="00B071EE" w:rsidRDefault="00B071EE" w:rsidP="00B071EE">
            <w:pPr>
              <w:spacing w:after="0"/>
              <w:ind w:left="0"/>
              <w:jc w:val="center"/>
              <w:rPr>
                <w:rFonts w:ascii="Calibri" w:hAnsi="Calibri" w:cs="Calibri"/>
                <w:color w:val="000000"/>
              </w:rPr>
            </w:pPr>
          </w:p>
        </w:tc>
        <w:tc>
          <w:tcPr>
            <w:tcW w:w="884" w:type="dxa"/>
          </w:tcPr>
          <w:p w14:paraId="71A0429E" w14:textId="77777777" w:rsidR="00B071EE" w:rsidRDefault="00B071EE" w:rsidP="00B071EE">
            <w:pPr>
              <w:spacing w:after="0"/>
              <w:ind w:left="0"/>
              <w:jc w:val="center"/>
              <w:rPr>
                <w:rFonts w:ascii="Calibri" w:hAnsi="Calibri" w:cs="Calibri"/>
                <w:color w:val="000000"/>
              </w:rPr>
            </w:pPr>
          </w:p>
        </w:tc>
        <w:tc>
          <w:tcPr>
            <w:tcW w:w="830" w:type="dxa"/>
          </w:tcPr>
          <w:p w14:paraId="2C289BEA" w14:textId="77777777" w:rsidR="00B071EE" w:rsidRDefault="00B071EE" w:rsidP="00B071EE">
            <w:pPr>
              <w:spacing w:after="0"/>
              <w:ind w:left="0"/>
              <w:jc w:val="center"/>
              <w:rPr>
                <w:rFonts w:ascii="Calibri" w:hAnsi="Calibri" w:cs="Calibri"/>
                <w:color w:val="000000"/>
              </w:rPr>
            </w:pPr>
          </w:p>
        </w:tc>
      </w:tr>
      <w:tr w:rsidR="00B071EE" w:rsidRPr="007A069B" w14:paraId="5105E681" w14:textId="77777777" w:rsidTr="00B071EE">
        <w:trPr>
          <w:trHeight w:val="288"/>
        </w:trPr>
        <w:tc>
          <w:tcPr>
            <w:tcW w:w="4224" w:type="dxa"/>
            <w:noWrap/>
            <w:vAlign w:val="bottom"/>
          </w:tcPr>
          <w:p w14:paraId="607D2FB7"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được quản lý </w:t>
            </w:r>
          </w:p>
        </w:tc>
        <w:tc>
          <w:tcPr>
            <w:tcW w:w="992" w:type="dxa"/>
            <w:noWrap/>
            <w:vAlign w:val="bottom"/>
          </w:tcPr>
          <w:p w14:paraId="3D9C5BDE" w14:textId="77777777" w:rsidR="00B071EE" w:rsidRPr="007A069B" w:rsidRDefault="00B071EE" w:rsidP="00B071EE">
            <w:pPr>
              <w:spacing w:after="0"/>
              <w:ind w:left="0"/>
              <w:rPr>
                <w:rFonts w:ascii="Calibri" w:hAnsi="Calibri" w:cs="Calibri"/>
                <w:color w:val="000000"/>
              </w:rPr>
            </w:pPr>
          </w:p>
        </w:tc>
        <w:tc>
          <w:tcPr>
            <w:tcW w:w="804" w:type="dxa"/>
          </w:tcPr>
          <w:p w14:paraId="327D2C11"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05" w:type="dxa"/>
          </w:tcPr>
          <w:p w14:paraId="0710488B" w14:textId="77777777" w:rsidR="00B071EE" w:rsidRDefault="00B071EE" w:rsidP="00B071EE">
            <w:pPr>
              <w:spacing w:after="0"/>
              <w:ind w:left="0"/>
              <w:jc w:val="center"/>
              <w:rPr>
                <w:rFonts w:ascii="Calibri" w:hAnsi="Calibri" w:cs="Calibri"/>
                <w:color w:val="000000"/>
              </w:rPr>
            </w:pPr>
          </w:p>
        </w:tc>
        <w:tc>
          <w:tcPr>
            <w:tcW w:w="945" w:type="dxa"/>
          </w:tcPr>
          <w:p w14:paraId="16BBB119" w14:textId="77777777" w:rsidR="00B071EE" w:rsidRDefault="00B071EE" w:rsidP="00B071EE">
            <w:pPr>
              <w:spacing w:after="0"/>
              <w:ind w:left="0"/>
              <w:jc w:val="center"/>
              <w:rPr>
                <w:rFonts w:ascii="Calibri" w:hAnsi="Calibri" w:cs="Calibri"/>
                <w:color w:val="000000"/>
              </w:rPr>
            </w:pPr>
          </w:p>
        </w:tc>
        <w:tc>
          <w:tcPr>
            <w:tcW w:w="884" w:type="dxa"/>
          </w:tcPr>
          <w:p w14:paraId="3985D331" w14:textId="77777777" w:rsidR="00B071EE" w:rsidRDefault="00B071EE" w:rsidP="00B071EE">
            <w:pPr>
              <w:spacing w:after="0"/>
              <w:ind w:left="0"/>
              <w:jc w:val="center"/>
              <w:rPr>
                <w:rFonts w:ascii="Calibri" w:hAnsi="Calibri" w:cs="Calibri"/>
                <w:color w:val="000000"/>
              </w:rPr>
            </w:pPr>
          </w:p>
        </w:tc>
        <w:tc>
          <w:tcPr>
            <w:tcW w:w="830" w:type="dxa"/>
          </w:tcPr>
          <w:p w14:paraId="5E03C0BC" w14:textId="77777777" w:rsidR="00B071EE" w:rsidRDefault="00B071EE" w:rsidP="00B071EE">
            <w:pPr>
              <w:spacing w:after="0"/>
              <w:ind w:left="0"/>
              <w:jc w:val="center"/>
              <w:rPr>
                <w:rFonts w:ascii="Calibri" w:hAnsi="Calibri" w:cs="Calibri"/>
                <w:color w:val="000000"/>
              </w:rPr>
            </w:pPr>
          </w:p>
        </w:tc>
      </w:tr>
      <w:tr w:rsidR="00B071EE" w:rsidRPr="007A069B" w14:paraId="0115014E" w14:textId="77777777" w:rsidTr="00B071EE">
        <w:trPr>
          <w:trHeight w:val="288"/>
        </w:trPr>
        <w:tc>
          <w:tcPr>
            <w:tcW w:w="4224" w:type="dxa"/>
            <w:noWrap/>
            <w:vAlign w:val="bottom"/>
          </w:tcPr>
          <w:p w14:paraId="6A68C684" w14:textId="77777777" w:rsidR="00B071EE" w:rsidRDefault="00B071EE" w:rsidP="00B071EE">
            <w:pPr>
              <w:spacing w:after="0"/>
              <w:ind w:left="0"/>
              <w:rPr>
                <w:rFonts w:ascii="Calibri" w:hAnsi="Calibri" w:cs="Calibri"/>
                <w:color w:val="000000"/>
              </w:rPr>
            </w:pPr>
            <w:r>
              <w:rPr>
                <w:rFonts w:ascii="Calibri" w:hAnsi="Calibri" w:cs="Calibri"/>
                <w:color w:val="000000"/>
              </w:rPr>
              <w:t>Báo cáo và thống kê</w:t>
            </w:r>
          </w:p>
        </w:tc>
        <w:tc>
          <w:tcPr>
            <w:tcW w:w="992" w:type="dxa"/>
            <w:noWrap/>
            <w:vAlign w:val="bottom"/>
          </w:tcPr>
          <w:p w14:paraId="5094A61F" w14:textId="77777777" w:rsidR="00B071EE" w:rsidRPr="007A069B" w:rsidRDefault="00B071EE" w:rsidP="00B071EE">
            <w:pPr>
              <w:spacing w:after="0"/>
              <w:ind w:left="0"/>
              <w:rPr>
                <w:rFonts w:ascii="Calibri" w:hAnsi="Calibri" w:cs="Calibri"/>
                <w:color w:val="000000"/>
              </w:rPr>
            </w:pPr>
          </w:p>
        </w:tc>
        <w:tc>
          <w:tcPr>
            <w:tcW w:w="804" w:type="dxa"/>
          </w:tcPr>
          <w:p w14:paraId="71B5C9E0" w14:textId="77777777" w:rsidR="00B071EE" w:rsidRDefault="00B071EE" w:rsidP="00B071EE">
            <w:pPr>
              <w:spacing w:after="0"/>
              <w:ind w:left="0"/>
              <w:jc w:val="center"/>
              <w:rPr>
                <w:rFonts w:ascii="Calibri" w:hAnsi="Calibri" w:cs="Calibri"/>
                <w:color w:val="000000"/>
              </w:rPr>
            </w:pPr>
          </w:p>
        </w:tc>
        <w:tc>
          <w:tcPr>
            <w:tcW w:w="805" w:type="dxa"/>
          </w:tcPr>
          <w:p w14:paraId="660E95AD" w14:textId="77777777" w:rsidR="00B071EE" w:rsidRDefault="00B071EE" w:rsidP="00B071EE">
            <w:pPr>
              <w:spacing w:after="0"/>
              <w:ind w:left="0"/>
              <w:jc w:val="center"/>
              <w:rPr>
                <w:rFonts w:ascii="Calibri" w:hAnsi="Calibri" w:cs="Calibri"/>
                <w:color w:val="000000"/>
              </w:rPr>
            </w:pPr>
          </w:p>
        </w:tc>
        <w:tc>
          <w:tcPr>
            <w:tcW w:w="945" w:type="dxa"/>
          </w:tcPr>
          <w:p w14:paraId="5890FF10"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4D95F442"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0" w:type="dxa"/>
          </w:tcPr>
          <w:p w14:paraId="0CC873F4"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0600CDDD" w14:textId="77777777" w:rsidTr="00B071EE">
        <w:trPr>
          <w:trHeight w:val="288"/>
        </w:trPr>
        <w:tc>
          <w:tcPr>
            <w:tcW w:w="4224" w:type="dxa"/>
            <w:noWrap/>
            <w:vAlign w:val="bottom"/>
          </w:tcPr>
          <w:p w14:paraId="1DDFC084" w14:textId="77777777" w:rsidR="00B071EE" w:rsidRDefault="00B071EE" w:rsidP="00B071EE">
            <w:pPr>
              <w:spacing w:after="0"/>
              <w:ind w:left="0"/>
              <w:rPr>
                <w:rFonts w:ascii="Calibri" w:hAnsi="Calibri" w:cs="Calibri"/>
                <w:color w:val="000000"/>
              </w:rPr>
            </w:pPr>
            <w:r>
              <w:rPr>
                <w:rFonts w:ascii="Calibri" w:hAnsi="Calibri" w:cs="Calibri"/>
                <w:color w:val="000000"/>
              </w:rPr>
              <w:t>Thống kê kết quả thi</w:t>
            </w:r>
          </w:p>
        </w:tc>
        <w:tc>
          <w:tcPr>
            <w:tcW w:w="992" w:type="dxa"/>
            <w:noWrap/>
            <w:vAlign w:val="bottom"/>
          </w:tcPr>
          <w:p w14:paraId="2BE93DC1" w14:textId="77777777" w:rsidR="00B071EE" w:rsidRPr="007A069B" w:rsidRDefault="00B071EE" w:rsidP="00B071EE">
            <w:pPr>
              <w:spacing w:after="0"/>
              <w:ind w:left="0"/>
              <w:rPr>
                <w:rFonts w:ascii="Calibri" w:hAnsi="Calibri" w:cs="Calibri"/>
                <w:color w:val="000000"/>
              </w:rPr>
            </w:pPr>
          </w:p>
        </w:tc>
        <w:tc>
          <w:tcPr>
            <w:tcW w:w="804" w:type="dxa"/>
          </w:tcPr>
          <w:p w14:paraId="2DF2E420" w14:textId="77777777" w:rsidR="00B071EE" w:rsidRDefault="00B071EE" w:rsidP="00B071EE">
            <w:pPr>
              <w:spacing w:after="0"/>
              <w:ind w:left="0"/>
              <w:jc w:val="center"/>
              <w:rPr>
                <w:rFonts w:ascii="Calibri" w:hAnsi="Calibri" w:cs="Calibri"/>
                <w:color w:val="000000"/>
              </w:rPr>
            </w:pPr>
          </w:p>
        </w:tc>
        <w:tc>
          <w:tcPr>
            <w:tcW w:w="805" w:type="dxa"/>
          </w:tcPr>
          <w:p w14:paraId="5A267B00" w14:textId="77777777" w:rsidR="00B071EE" w:rsidRDefault="00B071EE" w:rsidP="00B071EE">
            <w:pPr>
              <w:spacing w:after="0"/>
              <w:ind w:left="0"/>
              <w:jc w:val="center"/>
              <w:rPr>
                <w:rFonts w:ascii="Calibri" w:hAnsi="Calibri" w:cs="Calibri"/>
                <w:color w:val="000000"/>
              </w:rPr>
            </w:pPr>
          </w:p>
        </w:tc>
        <w:tc>
          <w:tcPr>
            <w:tcW w:w="945" w:type="dxa"/>
          </w:tcPr>
          <w:p w14:paraId="11498941" w14:textId="77777777" w:rsidR="00B071EE" w:rsidRDefault="00B071EE" w:rsidP="00B071EE">
            <w:pPr>
              <w:spacing w:after="0"/>
              <w:ind w:left="0"/>
              <w:jc w:val="center"/>
              <w:rPr>
                <w:rFonts w:ascii="Calibri" w:hAnsi="Calibri" w:cs="Calibri"/>
                <w:color w:val="000000"/>
              </w:rPr>
            </w:pPr>
          </w:p>
        </w:tc>
        <w:tc>
          <w:tcPr>
            <w:tcW w:w="884" w:type="dxa"/>
          </w:tcPr>
          <w:p w14:paraId="4D23411A"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0" w:type="dxa"/>
          </w:tcPr>
          <w:p w14:paraId="5C856F04" w14:textId="77777777" w:rsidR="00B071EE" w:rsidRDefault="00B071EE" w:rsidP="00B071EE">
            <w:pPr>
              <w:spacing w:after="0"/>
              <w:ind w:left="0"/>
              <w:jc w:val="center"/>
              <w:rPr>
                <w:rFonts w:ascii="Calibri" w:hAnsi="Calibri" w:cs="Calibri"/>
                <w:color w:val="000000"/>
              </w:rPr>
            </w:pPr>
          </w:p>
        </w:tc>
      </w:tr>
      <w:tr w:rsidR="00B071EE" w:rsidRPr="007A069B" w14:paraId="6BD6D510" w14:textId="77777777" w:rsidTr="00B071EE">
        <w:trPr>
          <w:trHeight w:val="288"/>
        </w:trPr>
        <w:tc>
          <w:tcPr>
            <w:tcW w:w="4224" w:type="dxa"/>
            <w:noWrap/>
            <w:vAlign w:val="bottom"/>
          </w:tcPr>
          <w:p w14:paraId="67E64FDB"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099263B9" w14:textId="77777777" w:rsidR="00B071EE" w:rsidRPr="007A069B" w:rsidRDefault="00B071EE" w:rsidP="00B071EE">
            <w:pPr>
              <w:spacing w:after="0"/>
              <w:ind w:left="0"/>
              <w:rPr>
                <w:rFonts w:ascii="Calibri" w:hAnsi="Calibri" w:cs="Calibri"/>
                <w:color w:val="000000"/>
              </w:rPr>
            </w:pPr>
          </w:p>
        </w:tc>
        <w:tc>
          <w:tcPr>
            <w:tcW w:w="804" w:type="dxa"/>
          </w:tcPr>
          <w:p w14:paraId="5008578B" w14:textId="77777777" w:rsidR="00B071EE" w:rsidRDefault="00B071EE" w:rsidP="00B071EE">
            <w:pPr>
              <w:spacing w:after="0"/>
              <w:ind w:left="0"/>
              <w:jc w:val="center"/>
              <w:rPr>
                <w:rFonts w:ascii="Calibri" w:hAnsi="Calibri" w:cs="Calibri"/>
                <w:color w:val="000000"/>
              </w:rPr>
            </w:pPr>
          </w:p>
        </w:tc>
        <w:tc>
          <w:tcPr>
            <w:tcW w:w="805" w:type="dxa"/>
          </w:tcPr>
          <w:p w14:paraId="6B135732" w14:textId="77777777" w:rsidR="00B071EE" w:rsidRDefault="00B071EE" w:rsidP="00B071EE">
            <w:pPr>
              <w:spacing w:after="0"/>
              <w:ind w:left="0"/>
              <w:jc w:val="center"/>
              <w:rPr>
                <w:rFonts w:ascii="Calibri" w:hAnsi="Calibri" w:cs="Calibri"/>
                <w:color w:val="000000"/>
              </w:rPr>
            </w:pPr>
          </w:p>
        </w:tc>
        <w:tc>
          <w:tcPr>
            <w:tcW w:w="945" w:type="dxa"/>
          </w:tcPr>
          <w:p w14:paraId="600501FD" w14:textId="77777777" w:rsidR="00B071EE" w:rsidRDefault="00B071EE" w:rsidP="00B071EE">
            <w:pPr>
              <w:spacing w:after="0"/>
              <w:ind w:left="0"/>
              <w:jc w:val="center"/>
              <w:rPr>
                <w:rFonts w:ascii="Calibri" w:hAnsi="Calibri" w:cs="Calibri"/>
                <w:color w:val="000000"/>
              </w:rPr>
            </w:pPr>
          </w:p>
        </w:tc>
        <w:tc>
          <w:tcPr>
            <w:tcW w:w="884" w:type="dxa"/>
          </w:tcPr>
          <w:p w14:paraId="3B2A253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0" w:type="dxa"/>
          </w:tcPr>
          <w:p w14:paraId="5AE3AFA9" w14:textId="77777777" w:rsidR="00B071EE" w:rsidRDefault="00B071EE" w:rsidP="00B071EE">
            <w:pPr>
              <w:spacing w:after="0"/>
              <w:ind w:left="0"/>
              <w:jc w:val="center"/>
              <w:rPr>
                <w:rFonts w:ascii="Calibri" w:hAnsi="Calibri" w:cs="Calibri"/>
                <w:color w:val="000000"/>
              </w:rPr>
            </w:pPr>
          </w:p>
        </w:tc>
      </w:tr>
      <w:tr w:rsidR="00B071EE" w:rsidRPr="007A069B" w14:paraId="000CB5D4" w14:textId="77777777" w:rsidTr="00B071EE">
        <w:trPr>
          <w:trHeight w:val="288"/>
        </w:trPr>
        <w:tc>
          <w:tcPr>
            <w:tcW w:w="4224" w:type="dxa"/>
            <w:noWrap/>
            <w:vAlign w:val="bottom"/>
          </w:tcPr>
          <w:p w14:paraId="2BB8AB8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Lọc/tìm kiếm</w:t>
            </w:r>
          </w:p>
        </w:tc>
        <w:tc>
          <w:tcPr>
            <w:tcW w:w="992" w:type="dxa"/>
            <w:noWrap/>
            <w:vAlign w:val="bottom"/>
          </w:tcPr>
          <w:p w14:paraId="6698C596" w14:textId="77777777" w:rsidR="00B071EE" w:rsidRPr="007A069B" w:rsidRDefault="00B071EE" w:rsidP="00B071EE">
            <w:pPr>
              <w:spacing w:after="0"/>
              <w:ind w:left="0"/>
              <w:rPr>
                <w:rFonts w:ascii="Calibri" w:hAnsi="Calibri" w:cs="Calibri"/>
                <w:color w:val="000000"/>
              </w:rPr>
            </w:pPr>
          </w:p>
        </w:tc>
        <w:tc>
          <w:tcPr>
            <w:tcW w:w="804" w:type="dxa"/>
          </w:tcPr>
          <w:p w14:paraId="0DE0F525" w14:textId="77777777" w:rsidR="00B071EE" w:rsidRDefault="00B071EE" w:rsidP="00B071EE">
            <w:pPr>
              <w:spacing w:after="0"/>
              <w:ind w:left="0"/>
              <w:jc w:val="center"/>
              <w:rPr>
                <w:rFonts w:ascii="Calibri" w:hAnsi="Calibri" w:cs="Calibri"/>
                <w:color w:val="000000"/>
              </w:rPr>
            </w:pPr>
          </w:p>
        </w:tc>
        <w:tc>
          <w:tcPr>
            <w:tcW w:w="805" w:type="dxa"/>
          </w:tcPr>
          <w:p w14:paraId="0A294444" w14:textId="77777777" w:rsidR="00B071EE" w:rsidRDefault="00B071EE" w:rsidP="00B071EE">
            <w:pPr>
              <w:spacing w:after="0"/>
              <w:ind w:left="0"/>
              <w:jc w:val="center"/>
              <w:rPr>
                <w:rFonts w:ascii="Calibri" w:hAnsi="Calibri" w:cs="Calibri"/>
                <w:color w:val="000000"/>
              </w:rPr>
            </w:pPr>
          </w:p>
        </w:tc>
        <w:tc>
          <w:tcPr>
            <w:tcW w:w="945" w:type="dxa"/>
          </w:tcPr>
          <w:p w14:paraId="6C2CA48A" w14:textId="77777777" w:rsidR="00B071EE" w:rsidRDefault="00B071EE" w:rsidP="00B071EE">
            <w:pPr>
              <w:spacing w:after="0"/>
              <w:ind w:left="0"/>
              <w:jc w:val="center"/>
              <w:rPr>
                <w:rFonts w:ascii="Calibri" w:hAnsi="Calibri" w:cs="Calibri"/>
                <w:color w:val="000000"/>
              </w:rPr>
            </w:pPr>
          </w:p>
        </w:tc>
        <w:tc>
          <w:tcPr>
            <w:tcW w:w="884" w:type="dxa"/>
          </w:tcPr>
          <w:p w14:paraId="07B1390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30" w:type="dxa"/>
          </w:tcPr>
          <w:p w14:paraId="34E63F07" w14:textId="77777777" w:rsidR="00B071EE" w:rsidRDefault="00B071EE" w:rsidP="00B071EE">
            <w:pPr>
              <w:spacing w:after="0"/>
              <w:ind w:left="0"/>
              <w:jc w:val="center"/>
              <w:rPr>
                <w:rFonts w:ascii="Calibri" w:hAnsi="Calibri" w:cs="Calibri"/>
                <w:color w:val="000000"/>
              </w:rPr>
            </w:pPr>
          </w:p>
        </w:tc>
      </w:tr>
      <w:tr w:rsidR="00B071EE" w:rsidRPr="007A069B" w14:paraId="7997590C" w14:textId="77777777" w:rsidTr="00B071EE">
        <w:trPr>
          <w:trHeight w:val="288"/>
        </w:trPr>
        <w:tc>
          <w:tcPr>
            <w:tcW w:w="4224" w:type="dxa"/>
            <w:noWrap/>
            <w:vAlign w:val="bottom"/>
          </w:tcPr>
          <w:p w14:paraId="02A84808" w14:textId="77777777" w:rsidR="00B071EE" w:rsidRDefault="00B071EE" w:rsidP="00B071EE">
            <w:pPr>
              <w:spacing w:after="0"/>
              <w:ind w:left="0"/>
              <w:rPr>
                <w:rFonts w:ascii="Calibri" w:hAnsi="Calibri" w:cs="Calibri"/>
                <w:color w:val="000000"/>
              </w:rPr>
            </w:pPr>
            <w:r>
              <w:rPr>
                <w:rFonts w:ascii="Calibri" w:hAnsi="Calibri" w:cs="Calibri"/>
                <w:color w:val="000000"/>
              </w:rPr>
              <w:t>Thống kê số lượng thí sinh</w:t>
            </w:r>
          </w:p>
        </w:tc>
        <w:tc>
          <w:tcPr>
            <w:tcW w:w="992" w:type="dxa"/>
            <w:noWrap/>
            <w:vAlign w:val="bottom"/>
          </w:tcPr>
          <w:p w14:paraId="0CE00F5C" w14:textId="77777777" w:rsidR="00B071EE" w:rsidRPr="007A069B" w:rsidRDefault="00B071EE" w:rsidP="00B071EE">
            <w:pPr>
              <w:spacing w:after="0"/>
              <w:ind w:left="0"/>
              <w:rPr>
                <w:rFonts w:ascii="Calibri" w:hAnsi="Calibri" w:cs="Calibri"/>
                <w:color w:val="000000"/>
              </w:rPr>
            </w:pPr>
          </w:p>
        </w:tc>
        <w:tc>
          <w:tcPr>
            <w:tcW w:w="804" w:type="dxa"/>
          </w:tcPr>
          <w:p w14:paraId="0ABA0340" w14:textId="77777777" w:rsidR="00B071EE" w:rsidRDefault="00B071EE" w:rsidP="00B071EE">
            <w:pPr>
              <w:spacing w:after="0"/>
              <w:ind w:left="0"/>
              <w:jc w:val="center"/>
              <w:rPr>
                <w:rFonts w:ascii="Calibri" w:hAnsi="Calibri" w:cs="Calibri"/>
                <w:color w:val="000000"/>
              </w:rPr>
            </w:pPr>
          </w:p>
        </w:tc>
        <w:tc>
          <w:tcPr>
            <w:tcW w:w="805" w:type="dxa"/>
          </w:tcPr>
          <w:p w14:paraId="1D1B72D5" w14:textId="77777777" w:rsidR="00B071EE" w:rsidRDefault="00B071EE" w:rsidP="00B071EE">
            <w:pPr>
              <w:spacing w:after="0"/>
              <w:ind w:left="0"/>
              <w:jc w:val="center"/>
              <w:rPr>
                <w:rFonts w:ascii="Calibri" w:hAnsi="Calibri" w:cs="Calibri"/>
                <w:color w:val="000000"/>
              </w:rPr>
            </w:pPr>
          </w:p>
        </w:tc>
        <w:tc>
          <w:tcPr>
            <w:tcW w:w="945" w:type="dxa"/>
          </w:tcPr>
          <w:p w14:paraId="411108B9"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45888370" w14:textId="77777777" w:rsidR="00B071EE" w:rsidRDefault="00B071EE" w:rsidP="00B071EE">
            <w:pPr>
              <w:spacing w:after="0"/>
              <w:ind w:left="0"/>
              <w:jc w:val="center"/>
              <w:rPr>
                <w:rFonts w:ascii="Calibri" w:hAnsi="Calibri" w:cs="Calibri"/>
                <w:color w:val="000000"/>
              </w:rPr>
            </w:pPr>
          </w:p>
        </w:tc>
        <w:tc>
          <w:tcPr>
            <w:tcW w:w="830" w:type="dxa"/>
          </w:tcPr>
          <w:p w14:paraId="21273E8D" w14:textId="77777777" w:rsidR="00B071EE" w:rsidRDefault="00B071EE" w:rsidP="00B071EE">
            <w:pPr>
              <w:spacing w:after="0"/>
              <w:ind w:left="0"/>
              <w:jc w:val="center"/>
              <w:rPr>
                <w:rFonts w:ascii="Calibri" w:hAnsi="Calibri" w:cs="Calibri"/>
                <w:color w:val="000000"/>
              </w:rPr>
            </w:pPr>
          </w:p>
        </w:tc>
      </w:tr>
      <w:tr w:rsidR="00B071EE" w:rsidRPr="007A069B" w14:paraId="3803F751" w14:textId="77777777" w:rsidTr="00B071EE">
        <w:trPr>
          <w:trHeight w:val="288"/>
        </w:trPr>
        <w:tc>
          <w:tcPr>
            <w:tcW w:w="4224" w:type="dxa"/>
            <w:noWrap/>
            <w:vAlign w:val="bottom"/>
          </w:tcPr>
          <w:p w14:paraId="3E40198B"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3C20D0D3" w14:textId="77777777" w:rsidR="00B071EE" w:rsidRPr="007A069B" w:rsidRDefault="00B071EE" w:rsidP="00B071EE">
            <w:pPr>
              <w:spacing w:after="0"/>
              <w:ind w:left="0"/>
              <w:rPr>
                <w:rFonts w:ascii="Calibri" w:hAnsi="Calibri" w:cs="Calibri"/>
                <w:color w:val="000000"/>
              </w:rPr>
            </w:pPr>
          </w:p>
        </w:tc>
        <w:tc>
          <w:tcPr>
            <w:tcW w:w="804" w:type="dxa"/>
          </w:tcPr>
          <w:p w14:paraId="51F7F4A2" w14:textId="77777777" w:rsidR="00B071EE" w:rsidRDefault="00B071EE" w:rsidP="00B071EE">
            <w:pPr>
              <w:spacing w:after="0"/>
              <w:ind w:left="0"/>
              <w:jc w:val="center"/>
              <w:rPr>
                <w:rFonts w:ascii="Calibri" w:hAnsi="Calibri" w:cs="Calibri"/>
                <w:color w:val="000000"/>
              </w:rPr>
            </w:pPr>
          </w:p>
        </w:tc>
        <w:tc>
          <w:tcPr>
            <w:tcW w:w="805" w:type="dxa"/>
          </w:tcPr>
          <w:p w14:paraId="3070DDB8" w14:textId="77777777" w:rsidR="00B071EE" w:rsidRDefault="00B071EE" w:rsidP="00B071EE">
            <w:pPr>
              <w:spacing w:after="0"/>
              <w:ind w:left="0"/>
              <w:jc w:val="center"/>
              <w:rPr>
                <w:rFonts w:ascii="Calibri" w:hAnsi="Calibri" w:cs="Calibri"/>
                <w:color w:val="000000"/>
              </w:rPr>
            </w:pPr>
          </w:p>
        </w:tc>
        <w:tc>
          <w:tcPr>
            <w:tcW w:w="945" w:type="dxa"/>
          </w:tcPr>
          <w:p w14:paraId="74F6A0C6"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3482D054" w14:textId="77777777" w:rsidR="00B071EE" w:rsidRDefault="00B071EE" w:rsidP="00B071EE">
            <w:pPr>
              <w:spacing w:after="0"/>
              <w:ind w:left="0"/>
              <w:jc w:val="center"/>
              <w:rPr>
                <w:rFonts w:ascii="Calibri" w:hAnsi="Calibri" w:cs="Calibri"/>
                <w:color w:val="000000"/>
              </w:rPr>
            </w:pPr>
          </w:p>
        </w:tc>
        <w:tc>
          <w:tcPr>
            <w:tcW w:w="830" w:type="dxa"/>
          </w:tcPr>
          <w:p w14:paraId="197EFEDC" w14:textId="77777777" w:rsidR="00B071EE" w:rsidRDefault="00B071EE" w:rsidP="00B071EE">
            <w:pPr>
              <w:spacing w:after="0"/>
              <w:ind w:left="0"/>
              <w:jc w:val="center"/>
              <w:rPr>
                <w:rFonts w:ascii="Calibri" w:hAnsi="Calibri" w:cs="Calibri"/>
                <w:color w:val="000000"/>
              </w:rPr>
            </w:pPr>
          </w:p>
        </w:tc>
      </w:tr>
      <w:tr w:rsidR="00B071EE" w:rsidRPr="007A069B" w14:paraId="359DD95D" w14:textId="77777777" w:rsidTr="00B071EE">
        <w:trPr>
          <w:trHeight w:val="288"/>
        </w:trPr>
        <w:tc>
          <w:tcPr>
            <w:tcW w:w="4224" w:type="dxa"/>
            <w:noWrap/>
            <w:vAlign w:val="bottom"/>
          </w:tcPr>
          <w:p w14:paraId="0B33BD83"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Lọc/phân nhóm dữ liệu</w:t>
            </w:r>
          </w:p>
        </w:tc>
        <w:tc>
          <w:tcPr>
            <w:tcW w:w="992" w:type="dxa"/>
            <w:noWrap/>
            <w:vAlign w:val="bottom"/>
          </w:tcPr>
          <w:p w14:paraId="5AFA1152" w14:textId="77777777" w:rsidR="00B071EE" w:rsidRPr="007A069B" w:rsidRDefault="00B071EE" w:rsidP="00B071EE">
            <w:pPr>
              <w:spacing w:after="0"/>
              <w:ind w:left="0"/>
              <w:rPr>
                <w:rFonts w:ascii="Calibri" w:hAnsi="Calibri" w:cs="Calibri"/>
                <w:color w:val="000000"/>
              </w:rPr>
            </w:pPr>
          </w:p>
        </w:tc>
        <w:tc>
          <w:tcPr>
            <w:tcW w:w="804" w:type="dxa"/>
          </w:tcPr>
          <w:p w14:paraId="4677629C" w14:textId="77777777" w:rsidR="00B071EE" w:rsidRDefault="00B071EE" w:rsidP="00B071EE">
            <w:pPr>
              <w:spacing w:after="0"/>
              <w:ind w:left="0"/>
              <w:jc w:val="center"/>
              <w:rPr>
                <w:rFonts w:ascii="Calibri" w:hAnsi="Calibri" w:cs="Calibri"/>
                <w:color w:val="000000"/>
              </w:rPr>
            </w:pPr>
          </w:p>
        </w:tc>
        <w:tc>
          <w:tcPr>
            <w:tcW w:w="805" w:type="dxa"/>
          </w:tcPr>
          <w:p w14:paraId="6D0EE31F" w14:textId="77777777" w:rsidR="00B071EE" w:rsidRDefault="00B071EE" w:rsidP="00B071EE">
            <w:pPr>
              <w:spacing w:after="0"/>
              <w:ind w:left="0"/>
              <w:jc w:val="center"/>
              <w:rPr>
                <w:rFonts w:ascii="Calibri" w:hAnsi="Calibri" w:cs="Calibri"/>
                <w:color w:val="000000"/>
              </w:rPr>
            </w:pPr>
          </w:p>
        </w:tc>
        <w:tc>
          <w:tcPr>
            <w:tcW w:w="945" w:type="dxa"/>
          </w:tcPr>
          <w:p w14:paraId="6F2BFE0A"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05BDC77D" w14:textId="77777777" w:rsidR="00B071EE" w:rsidRDefault="00B071EE" w:rsidP="00B071EE">
            <w:pPr>
              <w:spacing w:after="0"/>
              <w:ind w:left="0"/>
              <w:jc w:val="center"/>
              <w:rPr>
                <w:rFonts w:ascii="Calibri" w:hAnsi="Calibri" w:cs="Calibri"/>
                <w:color w:val="000000"/>
              </w:rPr>
            </w:pPr>
          </w:p>
        </w:tc>
        <w:tc>
          <w:tcPr>
            <w:tcW w:w="830" w:type="dxa"/>
          </w:tcPr>
          <w:p w14:paraId="5C9AB1A4" w14:textId="77777777" w:rsidR="00B071EE" w:rsidRDefault="00B071EE" w:rsidP="00B071EE">
            <w:pPr>
              <w:spacing w:after="0"/>
              <w:ind w:left="0"/>
              <w:jc w:val="center"/>
              <w:rPr>
                <w:rFonts w:ascii="Calibri" w:hAnsi="Calibri" w:cs="Calibri"/>
                <w:color w:val="000000"/>
              </w:rPr>
            </w:pPr>
          </w:p>
        </w:tc>
      </w:tr>
      <w:tr w:rsidR="00B071EE" w:rsidRPr="007A069B" w14:paraId="5439F297" w14:textId="77777777" w:rsidTr="00B071EE">
        <w:trPr>
          <w:trHeight w:val="288"/>
        </w:trPr>
        <w:tc>
          <w:tcPr>
            <w:tcW w:w="4224" w:type="dxa"/>
            <w:noWrap/>
            <w:vAlign w:val="bottom"/>
          </w:tcPr>
          <w:p w14:paraId="03A89723"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Tính toán dữ liệu</w:t>
            </w:r>
          </w:p>
        </w:tc>
        <w:tc>
          <w:tcPr>
            <w:tcW w:w="992" w:type="dxa"/>
            <w:noWrap/>
            <w:vAlign w:val="bottom"/>
          </w:tcPr>
          <w:p w14:paraId="75BABEBA" w14:textId="77777777" w:rsidR="00B071EE" w:rsidRPr="007A069B" w:rsidRDefault="00B071EE" w:rsidP="00B071EE">
            <w:pPr>
              <w:spacing w:after="0"/>
              <w:ind w:left="0"/>
              <w:rPr>
                <w:rFonts w:ascii="Calibri" w:hAnsi="Calibri" w:cs="Calibri"/>
                <w:color w:val="000000"/>
              </w:rPr>
            </w:pPr>
          </w:p>
        </w:tc>
        <w:tc>
          <w:tcPr>
            <w:tcW w:w="804" w:type="dxa"/>
          </w:tcPr>
          <w:p w14:paraId="1833DB6F" w14:textId="77777777" w:rsidR="00B071EE" w:rsidRDefault="00B071EE" w:rsidP="00B071EE">
            <w:pPr>
              <w:spacing w:after="0"/>
              <w:ind w:left="0"/>
              <w:jc w:val="center"/>
              <w:rPr>
                <w:rFonts w:ascii="Calibri" w:hAnsi="Calibri" w:cs="Calibri"/>
                <w:color w:val="000000"/>
              </w:rPr>
            </w:pPr>
          </w:p>
        </w:tc>
        <w:tc>
          <w:tcPr>
            <w:tcW w:w="805" w:type="dxa"/>
          </w:tcPr>
          <w:p w14:paraId="18760087" w14:textId="77777777" w:rsidR="00B071EE" w:rsidRDefault="00B071EE" w:rsidP="00B071EE">
            <w:pPr>
              <w:spacing w:after="0"/>
              <w:ind w:left="0"/>
              <w:jc w:val="center"/>
              <w:rPr>
                <w:rFonts w:ascii="Calibri" w:hAnsi="Calibri" w:cs="Calibri"/>
                <w:color w:val="000000"/>
              </w:rPr>
            </w:pPr>
          </w:p>
        </w:tc>
        <w:tc>
          <w:tcPr>
            <w:tcW w:w="945" w:type="dxa"/>
          </w:tcPr>
          <w:p w14:paraId="01FEEE4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84" w:type="dxa"/>
          </w:tcPr>
          <w:p w14:paraId="2C089661" w14:textId="77777777" w:rsidR="00B071EE" w:rsidRDefault="00B071EE" w:rsidP="00B071EE">
            <w:pPr>
              <w:spacing w:after="0"/>
              <w:ind w:left="0"/>
              <w:jc w:val="center"/>
              <w:rPr>
                <w:rFonts w:ascii="Calibri" w:hAnsi="Calibri" w:cs="Calibri"/>
                <w:color w:val="000000"/>
              </w:rPr>
            </w:pPr>
          </w:p>
        </w:tc>
        <w:tc>
          <w:tcPr>
            <w:tcW w:w="830" w:type="dxa"/>
          </w:tcPr>
          <w:p w14:paraId="607DC6A1" w14:textId="77777777" w:rsidR="00B071EE" w:rsidRDefault="00B071EE" w:rsidP="00B071EE">
            <w:pPr>
              <w:spacing w:after="0"/>
              <w:ind w:left="0"/>
              <w:jc w:val="center"/>
              <w:rPr>
                <w:rFonts w:ascii="Calibri" w:hAnsi="Calibri" w:cs="Calibri"/>
                <w:color w:val="000000"/>
              </w:rPr>
            </w:pPr>
          </w:p>
        </w:tc>
      </w:tr>
      <w:tr w:rsidR="00B071EE" w:rsidRPr="007A069B" w14:paraId="3D67BBA1" w14:textId="77777777" w:rsidTr="00B071EE">
        <w:trPr>
          <w:trHeight w:val="288"/>
        </w:trPr>
        <w:tc>
          <w:tcPr>
            <w:tcW w:w="4224" w:type="dxa"/>
            <w:noWrap/>
            <w:vAlign w:val="bottom"/>
          </w:tcPr>
          <w:p w14:paraId="4E1C7E78" w14:textId="77777777" w:rsidR="00B071EE" w:rsidRDefault="00B071EE" w:rsidP="00B071EE">
            <w:pPr>
              <w:spacing w:after="0"/>
              <w:ind w:left="0"/>
              <w:rPr>
                <w:rFonts w:ascii="Calibri" w:hAnsi="Calibri" w:cs="Calibri"/>
                <w:color w:val="000000"/>
              </w:rPr>
            </w:pPr>
            <w:r>
              <w:rPr>
                <w:rFonts w:ascii="Calibri" w:hAnsi="Calibri" w:cs="Calibri"/>
                <w:color w:val="000000"/>
              </w:rPr>
              <w:t>Lập báo cáo</w:t>
            </w:r>
          </w:p>
        </w:tc>
        <w:tc>
          <w:tcPr>
            <w:tcW w:w="992" w:type="dxa"/>
            <w:noWrap/>
            <w:vAlign w:val="bottom"/>
          </w:tcPr>
          <w:p w14:paraId="362CA5D9" w14:textId="77777777" w:rsidR="00B071EE" w:rsidRPr="007A069B" w:rsidRDefault="00B071EE" w:rsidP="00B071EE">
            <w:pPr>
              <w:spacing w:after="0"/>
              <w:ind w:left="0"/>
              <w:rPr>
                <w:rFonts w:ascii="Calibri" w:hAnsi="Calibri" w:cs="Calibri"/>
                <w:color w:val="000000"/>
              </w:rPr>
            </w:pPr>
          </w:p>
        </w:tc>
        <w:tc>
          <w:tcPr>
            <w:tcW w:w="804" w:type="dxa"/>
          </w:tcPr>
          <w:p w14:paraId="69E35104" w14:textId="77777777" w:rsidR="00B071EE" w:rsidRDefault="00B071EE" w:rsidP="00B071EE">
            <w:pPr>
              <w:spacing w:after="0"/>
              <w:ind w:left="0"/>
              <w:jc w:val="center"/>
              <w:rPr>
                <w:rFonts w:ascii="Calibri" w:hAnsi="Calibri" w:cs="Calibri"/>
                <w:color w:val="000000"/>
              </w:rPr>
            </w:pPr>
          </w:p>
        </w:tc>
        <w:tc>
          <w:tcPr>
            <w:tcW w:w="805" w:type="dxa"/>
          </w:tcPr>
          <w:p w14:paraId="50A808D4" w14:textId="77777777" w:rsidR="00B071EE" w:rsidRDefault="00B071EE" w:rsidP="00B071EE">
            <w:pPr>
              <w:spacing w:after="0"/>
              <w:ind w:left="0"/>
              <w:jc w:val="center"/>
              <w:rPr>
                <w:rFonts w:ascii="Calibri" w:hAnsi="Calibri" w:cs="Calibri"/>
                <w:color w:val="000000"/>
              </w:rPr>
            </w:pPr>
          </w:p>
        </w:tc>
        <w:tc>
          <w:tcPr>
            <w:tcW w:w="945" w:type="dxa"/>
          </w:tcPr>
          <w:p w14:paraId="596788F4" w14:textId="77777777" w:rsidR="00B071EE" w:rsidRDefault="00B071EE" w:rsidP="00B071EE">
            <w:pPr>
              <w:spacing w:after="0"/>
              <w:ind w:left="0"/>
              <w:jc w:val="center"/>
              <w:rPr>
                <w:rFonts w:ascii="Calibri" w:hAnsi="Calibri" w:cs="Calibri"/>
                <w:color w:val="000000"/>
              </w:rPr>
            </w:pPr>
          </w:p>
        </w:tc>
        <w:tc>
          <w:tcPr>
            <w:tcW w:w="884" w:type="dxa"/>
          </w:tcPr>
          <w:p w14:paraId="73FDCD9B" w14:textId="77777777" w:rsidR="00B071EE" w:rsidRDefault="00B071EE" w:rsidP="00B071EE">
            <w:pPr>
              <w:spacing w:after="0"/>
              <w:ind w:left="0"/>
              <w:jc w:val="center"/>
              <w:rPr>
                <w:rFonts w:ascii="Calibri" w:hAnsi="Calibri" w:cs="Calibri"/>
                <w:color w:val="000000"/>
              </w:rPr>
            </w:pPr>
          </w:p>
        </w:tc>
        <w:tc>
          <w:tcPr>
            <w:tcW w:w="830" w:type="dxa"/>
          </w:tcPr>
          <w:p w14:paraId="6AC5B2C2"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68C3C49D" w14:textId="77777777" w:rsidTr="00B071EE">
        <w:trPr>
          <w:trHeight w:val="288"/>
        </w:trPr>
        <w:tc>
          <w:tcPr>
            <w:tcW w:w="4224" w:type="dxa"/>
            <w:noWrap/>
            <w:vAlign w:val="bottom"/>
          </w:tcPr>
          <w:p w14:paraId="4F95F2C5"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468F3CE4" w14:textId="77777777" w:rsidR="00B071EE" w:rsidRPr="007A069B" w:rsidRDefault="00B071EE" w:rsidP="00B071EE">
            <w:pPr>
              <w:spacing w:after="0"/>
              <w:ind w:left="0"/>
              <w:rPr>
                <w:rFonts w:ascii="Calibri" w:hAnsi="Calibri" w:cs="Calibri"/>
                <w:color w:val="000000"/>
              </w:rPr>
            </w:pPr>
          </w:p>
        </w:tc>
        <w:tc>
          <w:tcPr>
            <w:tcW w:w="804" w:type="dxa"/>
          </w:tcPr>
          <w:p w14:paraId="001FE20E" w14:textId="77777777" w:rsidR="00B071EE" w:rsidRDefault="00B071EE" w:rsidP="00B071EE">
            <w:pPr>
              <w:spacing w:after="0"/>
              <w:ind w:left="0"/>
              <w:jc w:val="center"/>
              <w:rPr>
                <w:rFonts w:ascii="Calibri" w:hAnsi="Calibri" w:cs="Calibri"/>
                <w:color w:val="000000"/>
              </w:rPr>
            </w:pPr>
          </w:p>
        </w:tc>
        <w:tc>
          <w:tcPr>
            <w:tcW w:w="805" w:type="dxa"/>
          </w:tcPr>
          <w:p w14:paraId="622FE3CA" w14:textId="77777777" w:rsidR="00B071EE" w:rsidRDefault="00B071EE" w:rsidP="00B071EE">
            <w:pPr>
              <w:spacing w:after="0"/>
              <w:ind w:left="0"/>
              <w:jc w:val="center"/>
              <w:rPr>
                <w:rFonts w:ascii="Calibri" w:hAnsi="Calibri" w:cs="Calibri"/>
                <w:color w:val="000000"/>
              </w:rPr>
            </w:pPr>
          </w:p>
        </w:tc>
        <w:tc>
          <w:tcPr>
            <w:tcW w:w="945" w:type="dxa"/>
          </w:tcPr>
          <w:p w14:paraId="624298C5" w14:textId="77777777" w:rsidR="00B071EE" w:rsidRDefault="00B071EE" w:rsidP="00B071EE">
            <w:pPr>
              <w:spacing w:after="0"/>
              <w:ind w:left="0"/>
              <w:jc w:val="center"/>
              <w:rPr>
                <w:rFonts w:ascii="Calibri" w:hAnsi="Calibri" w:cs="Calibri"/>
                <w:color w:val="000000"/>
              </w:rPr>
            </w:pPr>
          </w:p>
        </w:tc>
        <w:tc>
          <w:tcPr>
            <w:tcW w:w="884" w:type="dxa"/>
          </w:tcPr>
          <w:p w14:paraId="2FEBA45F" w14:textId="77777777" w:rsidR="00B071EE" w:rsidRDefault="00B071EE" w:rsidP="00B071EE">
            <w:pPr>
              <w:spacing w:after="0"/>
              <w:ind w:left="0"/>
              <w:jc w:val="center"/>
              <w:rPr>
                <w:rFonts w:ascii="Calibri" w:hAnsi="Calibri" w:cs="Calibri"/>
                <w:color w:val="000000"/>
              </w:rPr>
            </w:pPr>
          </w:p>
        </w:tc>
        <w:tc>
          <w:tcPr>
            <w:tcW w:w="830" w:type="dxa"/>
          </w:tcPr>
          <w:p w14:paraId="7E0D8C14"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7847D88C" w14:textId="77777777" w:rsidTr="00B071EE">
        <w:trPr>
          <w:trHeight w:val="288"/>
        </w:trPr>
        <w:tc>
          <w:tcPr>
            <w:tcW w:w="4224" w:type="dxa"/>
            <w:noWrap/>
            <w:vAlign w:val="bottom"/>
          </w:tcPr>
          <w:p w14:paraId="395AA3DC"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Xuất dữ liệu</w:t>
            </w:r>
          </w:p>
        </w:tc>
        <w:tc>
          <w:tcPr>
            <w:tcW w:w="992" w:type="dxa"/>
            <w:noWrap/>
            <w:vAlign w:val="bottom"/>
          </w:tcPr>
          <w:p w14:paraId="654D0D2E" w14:textId="77777777" w:rsidR="00B071EE" w:rsidRPr="007A069B" w:rsidRDefault="00B071EE" w:rsidP="00B071EE">
            <w:pPr>
              <w:spacing w:after="0"/>
              <w:ind w:left="0"/>
              <w:rPr>
                <w:rFonts w:ascii="Calibri" w:hAnsi="Calibri" w:cs="Calibri"/>
                <w:color w:val="000000"/>
              </w:rPr>
            </w:pPr>
          </w:p>
        </w:tc>
        <w:tc>
          <w:tcPr>
            <w:tcW w:w="804" w:type="dxa"/>
          </w:tcPr>
          <w:p w14:paraId="57FF8AE1" w14:textId="77777777" w:rsidR="00B071EE" w:rsidRDefault="00B071EE" w:rsidP="00B071EE">
            <w:pPr>
              <w:spacing w:after="0"/>
              <w:ind w:left="0"/>
              <w:jc w:val="center"/>
              <w:rPr>
                <w:rFonts w:ascii="Calibri" w:hAnsi="Calibri" w:cs="Calibri"/>
                <w:color w:val="000000"/>
              </w:rPr>
            </w:pPr>
          </w:p>
        </w:tc>
        <w:tc>
          <w:tcPr>
            <w:tcW w:w="805" w:type="dxa"/>
          </w:tcPr>
          <w:p w14:paraId="017FCC88" w14:textId="77777777" w:rsidR="00B071EE" w:rsidRDefault="00B071EE" w:rsidP="00B071EE">
            <w:pPr>
              <w:spacing w:after="0"/>
              <w:ind w:left="0"/>
              <w:jc w:val="center"/>
              <w:rPr>
                <w:rFonts w:ascii="Calibri" w:hAnsi="Calibri" w:cs="Calibri"/>
                <w:color w:val="000000"/>
              </w:rPr>
            </w:pPr>
          </w:p>
        </w:tc>
        <w:tc>
          <w:tcPr>
            <w:tcW w:w="945" w:type="dxa"/>
          </w:tcPr>
          <w:p w14:paraId="1ED63B60" w14:textId="77777777" w:rsidR="00B071EE" w:rsidRDefault="00B071EE" w:rsidP="00B071EE">
            <w:pPr>
              <w:spacing w:after="0"/>
              <w:ind w:left="0"/>
              <w:jc w:val="center"/>
              <w:rPr>
                <w:rFonts w:ascii="Calibri" w:hAnsi="Calibri" w:cs="Calibri"/>
                <w:color w:val="000000"/>
              </w:rPr>
            </w:pPr>
          </w:p>
        </w:tc>
        <w:tc>
          <w:tcPr>
            <w:tcW w:w="884" w:type="dxa"/>
          </w:tcPr>
          <w:p w14:paraId="1BB08DAC" w14:textId="77777777" w:rsidR="00B071EE" w:rsidRDefault="00B071EE" w:rsidP="00B071EE">
            <w:pPr>
              <w:spacing w:after="0"/>
              <w:ind w:left="0"/>
              <w:jc w:val="center"/>
              <w:rPr>
                <w:rFonts w:ascii="Calibri" w:hAnsi="Calibri" w:cs="Calibri"/>
                <w:color w:val="000000"/>
              </w:rPr>
            </w:pPr>
          </w:p>
        </w:tc>
        <w:tc>
          <w:tcPr>
            <w:tcW w:w="830" w:type="dxa"/>
          </w:tcPr>
          <w:p w14:paraId="5F37BC83"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6C7B89DA" w14:textId="77777777" w:rsidTr="00B071EE">
        <w:trPr>
          <w:trHeight w:val="288"/>
        </w:trPr>
        <w:tc>
          <w:tcPr>
            <w:tcW w:w="4224" w:type="dxa"/>
            <w:noWrap/>
            <w:vAlign w:val="bottom"/>
          </w:tcPr>
          <w:p w14:paraId="774B6B0B"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Tổng </w:t>
            </w:r>
            <w:proofErr w:type="gramStart"/>
            <w:r>
              <w:rPr>
                <w:rFonts w:ascii="Calibri" w:hAnsi="Calibri" w:cs="Calibri"/>
                <w:color w:val="000000"/>
              </w:rPr>
              <w:t>hợp ,</w:t>
            </w:r>
            <w:proofErr w:type="gramEnd"/>
            <w:r>
              <w:rPr>
                <w:rFonts w:ascii="Calibri" w:hAnsi="Calibri" w:cs="Calibri"/>
                <w:color w:val="000000"/>
              </w:rPr>
              <w:t xml:space="preserve"> tính toán</w:t>
            </w:r>
          </w:p>
        </w:tc>
        <w:tc>
          <w:tcPr>
            <w:tcW w:w="992" w:type="dxa"/>
            <w:noWrap/>
            <w:vAlign w:val="bottom"/>
          </w:tcPr>
          <w:p w14:paraId="23566C53" w14:textId="77777777" w:rsidR="00B071EE" w:rsidRPr="007A069B" w:rsidRDefault="00B071EE" w:rsidP="00B071EE">
            <w:pPr>
              <w:spacing w:after="0"/>
              <w:ind w:left="0"/>
              <w:rPr>
                <w:rFonts w:ascii="Calibri" w:hAnsi="Calibri" w:cs="Calibri"/>
                <w:color w:val="000000"/>
              </w:rPr>
            </w:pPr>
          </w:p>
        </w:tc>
        <w:tc>
          <w:tcPr>
            <w:tcW w:w="804" w:type="dxa"/>
          </w:tcPr>
          <w:p w14:paraId="45867236" w14:textId="77777777" w:rsidR="00B071EE" w:rsidRDefault="00B071EE" w:rsidP="00B071EE">
            <w:pPr>
              <w:spacing w:after="0"/>
              <w:ind w:left="0"/>
              <w:jc w:val="center"/>
              <w:rPr>
                <w:rFonts w:ascii="Calibri" w:hAnsi="Calibri" w:cs="Calibri"/>
                <w:color w:val="000000"/>
              </w:rPr>
            </w:pPr>
          </w:p>
        </w:tc>
        <w:tc>
          <w:tcPr>
            <w:tcW w:w="805" w:type="dxa"/>
          </w:tcPr>
          <w:p w14:paraId="51D85516" w14:textId="77777777" w:rsidR="00B071EE" w:rsidRDefault="00B071EE" w:rsidP="00B071EE">
            <w:pPr>
              <w:spacing w:after="0"/>
              <w:ind w:left="0"/>
              <w:jc w:val="center"/>
              <w:rPr>
                <w:rFonts w:ascii="Calibri" w:hAnsi="Calibri" w:cs="Calibri"/>
                <w:color w:val="000000"/>
              </w:rPr>
            </w:pPr>
          </w:p>
        </w:tc>
        <w:tc>
          <w:tcPr>
            <w:tcW w:w="945" w:type="dxa"/>
          </w:tcPr>
          <w:p w14:paraId="7345142A" w14:textId="77777777" w:rsidR="00B071EE" w:rsidRDefault="00B071EE" w:rsidP="00B071EE">
            <w:pPr>
              <w:spacing w:after="0"/>
              <w:ind w:left="0"/>
              <w:jc w:val="center"/>
              <w:rPr>
                <w:rFonts w:ascii="Calibri" w:hAnsi="Calibri" w:cs="Calibri"/>
                <w:color w:val="000000"/>
              </w:rPr>
            </w:pPr>
          </w:p>
        </w:tc>
        <w:tc>
          <w:tcPr>
            <w:tcW w:w="884" w:type="dxa"/>
          </w:tcPr>
          <w:p w14:paraId="3C239408" w14:textId="77777777" w:rsidR="00B071EE" w:rsidRDefault="00B071EE" w:rsidP="00B071EE">
            <w:pPr>
              <w:spacing w:after="0"/>
              <w:ind w:left="0"/>
              <w:jc w:val="center"/>
              <w:rPr>
                <w:rFonts w:ascii="Calibri" w:hAnsi="Calibri" w:cs="Calibri"/>
                <w:color w:val="000000"/>
              </w:rPr>
            </w:pPr>
          </w:p>
        </w:tc>
        <w:tc>
          <w:tcPr>
            <w:tcW w:w="830" w:type="dxa"/>
          </w:tcPr>
          <w:p w14:paraId="3BF2CBA7"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bl>
    <w:p w14:paraId="5A645546" w14:textId="77777777" w:rsidR="00B071EE" w:rsidRDefault="00B071EE" w:rsidP="00B071EE">
      <w:pPr>
        <w:spacing w:after="0"/>
        <w:ind w:left="0"/>
      </w:pPr>
    </w:p>
    <w:tbl>
      <w:tblPr>
        <w:tblW w:w="94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4"/>
        <w:gridCol w:w="992"/>
        <w:gridCol w:w="737"/>
        <w:gridCol w:w="857"/>
        <w:gridCol w:w="958"/>
        <w:gridCol w:w="859"/>
        <w:gridCol w:w="857"/>
      </w:tblGrid>
      <w:tr w:rsidR="00B071EE" w:rsidRPr="007A069B" w14:paraId="2E55882E" w14:textId="77777777" w:rsidTr="00B071EE">
        <w:trPr>
          <w:trHeight w:val="288"/>
        </w:trPr>
        <w:tc>
          <w:tcPr>
            <w:tcW w:w="4224" w:type="dxa"/>
            <w:shd w:val="clear" w:color="auto" w:fill="DEEAF6"/>
            <w:noWrap/>
            <w:vAlign w:val="bottom"/>
            <w:hideMark/>
          </w:tcPr>
          <w:p w14:paraId="5628399E" w14:textId="77777777" w:rsidR="00B071EE" w:rsidRPr="004D2EF6" w:rsidRDefault="00B071EE" w:rsidP="00B071EE">
            <w:pPr>
              <w:spacing w:after="0"/>
              <w:ind w:left="0"/>
              <w:rPr>
                <w:rFonts w:cs="Calibri"/>
                <w:b/>
                <w:bCs/>
              </w:rPr>
            </w:pPr>
            <w:r w:rsidRPr="1E4E5B3E">
              <w:rPr>
                <w:rFonts w:cs="Calibri"/>
                <w:b/>
                <w:bCs/>
              </w:rPr>
              <w:t>Màn hình</w:t>
            </w:r>
          </w:p>
          <w:p w14:paraId="60373E69" w14:textId="77777777" w:rsidR="00B071EE" w:rsidRPr="004D2EF6" w:rsidRDefault="00B071EE" w:rsidP="00B071EE">
            <w:pPr>
              <w:spacing w:after="0"/>
              <w:ind w:left="0"/>
              <w:rPr>
                <w:rFonts w:cs="Calibri"/>
                <w:b/>
                <w:bCs/>
              </w:rPr>
            </w:pPr>
          </w:p>
        </w:tc>
        <w:tc>
          <w:tcPr>
            <w:tcW w:w="992" w:type="dxa"/>
            <w:shd w:val="clear" w:color="auto" w:fill="DEEAF6"/>
            <w:noWrap/>
            <w:hideMark/>
          </w:tcPr>
          <w:p w14:paraId="42621E15" w14:textId="77777777" w:rsidR="00B071EE" w:rsidRPr="004D2EF6" w:rsidRDefault="00B071EE" w:rsidP="00B071EE">
            <w:pPr>
              <w:spacing w:after="0"/>
              <w:ind w:left="0"/>
              <w:jc w:val="center"/>
              <w:rPr>
                <w:rFonts w:cs="Calibri"/>
                <w:b/>
                <w:bCs/>
              </w:rPr>
            </w:pPr>
            <w:r>
              <w:rPr>
                <w:rFonts w:cs="Calibri"/>
                <w:b/>
                <w:bCs/>
              </w:rPr>
              <w:t>Sao lưu dữ liệu</w:t>
            </w:r>
          </w:p>
        </w:tc>
        <w:tc>
          <w:tcPr>
            <w:tcW w:w="737" w:type="dxa"/>
            <w:shd w:val="clear" w:color="auto" w:fill="DEEAF6"/>
          </w:tcPr>
          <w:p w14:paraId="4928E099" w14:textId="77777777" w:rsidR="00B071EE" w:rsidRPr="004D2EF6" w:rsidRDefault="00B071EE" w:rsidP="00B071EE">
            <w:pPr>
              <w:spacing w:after="0"/>
              <w:ind w:left="0"/>
              <w:jc w:val="center"/>
              <w:rPr>
                <w:rFonts w:cs="Calibri"/>
                <w:b/>
              </w:rPr>
            </w:pPr>
            <w:r>
              <w:rPr>
                <w:rFonts w:cs="Calibri"/>
                <w:b/>
              </w:rPr>
              <w:t>Phục hồi dữ liệu</w:t>
            </w:r>
          </w:p>
        </w:tc>
        <w:tc>
          <w:tcPr>
            <w:tcW w:w="857" w:type="dxa"/>
            <w:shd w:val="clear" w:color="auto" w:fill="DEEAF6"/>
          </w:tcPr>
          <w:p w14:paraId="403D26AC" w14:textId="77777777" w:rsidR="00B071EE" w:rsidRPr="004D2EF6" w:rsidRDefault="00B071EE" w:rsidP="00B071EE">
            <w:pPr>
              <w:spacing w:after="0"/>
              <w:ind w:left="0"/>
              <w:rPr>
                <w:rFonts w:cs="Calibri"/>
                <w:b/>
              </w:rPr>
            </w:pPr>
            <w:r>
              <w:rPr>
                <w:rFonts w:cs="Calibri"/>
                <w:b/>
              </w:rPr>
              <w:t>Thêm tài khoản</w:t>
            </w:r>
          </w:p>
        </w:tc>
        <w:tc>
          <w:tcPr>
            <w:tcW w:w="958" w:type="dxa"/>
            <w:shd w:val="clear" w:color="auto" w:fill="DEEAF6"/>
          </w:tcPr>
          <w:p w14:paraId="05016D34" w14:textId="77777777" w:rsidR="00B071EE" w:rsidRPr="004D2EF6" w:rsidRDefault="00B071EE" w:rsidP="00B071EE">
            <w:pPr>
              <w:spacing w:after="0"/>
              <w:ind w:left="0"/>
              <w:jc w:val="center"/>
              <w:rPr>
                <w:rFonts w:cs="Calibri"/>
                <w:b/>
              </w:rPr>
            </w:pPr>
            <w:r>
              <w:rPr>
                <w:rFonts w:cs="Calibri"/>
                <w:b/>
              </w:rPr>
              <w:t>Sửa tài khoản</w:t>
            </w:r>
          </w:p>
        </w:tc>
        <w:tc>
          <w:tcPr>
            <w:tcW w:w="859" w:type="dxa"/>
            <w:shd w:val="clear" w:color="auto" w:fill="DEEAF6"/>
          </w:tcPr>
          <w:p w14:paraId="22C719C4" w14:textId="77777777" w:rsidR="00B071EE" w:rsidRPr="004D2EF6" w:rsidRDefault="00B071EE" w:rsidP="00B071EE">
            <w:pPr>
              <w:spacing w:after="0"/>
              <w:ind w:left="0"/>
              <w:jc w:val="center"/>
              <w:rPr>
                <w:rFonts w:cs="Calibri"/>
                <w:b/>
              </w:rPr>
            </w:pPr>
            <w:r>
              <w:rPr>
                <w:rFonts w:cs="Calibri"/>
                <w:b/>
              </w:rPr>
              <w:t>Đặt lại mật khẩu</w:t>
            </w:r>
          </w:p>
        </w:tc>
        <w:tc>
          <w:tcPr>
            <w:tcW w:w="857" w:type="dxa"/>
            <w:shd w:val="clear" w:color="auto" w:fill="DEEAF6"/>
          </w:tcPr>
          <w:p w14:paraId="4B343EAE" w14:textId="77777777" w:rsidR="00B071EE" w:rsidRDefault="00B071EE" w:rsidP="00B071EE">
            <w:pPr>
              <w:spacing w:after="0"/>
              <w:ind w:left="0"/>
              <w:jc w:val="center"/>
              <w:rPr>
                <w:rFonts w:cs="Calibri"/>
                <w:b/>
              </w:rPr>
            </w:pPr>
            <w:r>
              <w:rPr>
                <w:rFonts w:cs="Calibri"/>
                <w:b/>
              </w:rPr>
              <w:t>Xoá tài khoản</w:t>
            </w:r>
          </w:p>
        </w:tc>
      </w:tr>
      <w:tr w:rsidR="00B071EE" w:rsidRPr="007A069B" w14:paraId="13B53A97" w14:textId="77777777" w:rsidTr="00B071EE">
        <w:trPr>
          <w:trHeight w:val="288"/>
        </w:trPr>
        <w:tc>
          <w:tcPr>
            <w:tcW w:w="4224" w:type="dxa"/>
            <w:noWrap/>
            <w:vAlign w:val="bottom"/>
          </w:tcPr>
          <w:p w14:paraId="225626ED" w14:textId="77777777" w:rsidR="00B071EE" w:rsidRDefault="00B071EE" w:rsidP="00B071EE">
            <w:pPr>
              <w:spacing w:after="0"/>
              <w:ind w:left="0"/>
              <w:rPr>
                <w:rFonts w:ascii="Calibri" w:hAnsi="Calibri" w:cs="Calibri"/>
                <w:color w:val="000000"/>
              </w:rPr>
            </w:pPr>
            <w:r>
              <w:rPr>
                <w:rFonts w:ascii="Calibri" w:hAnsi="Calibri" w:cs="Calibri"/>
                <w:color w:val="000000"/>
              </w:rPr>
              <w:t>Trang chính quản trị viên</w:t>
            </w:r>
          </w:p>
        </w:tc>
        <w:tc>
          <w:tcPr>
            <w:tcW w:w="992" w:type="dxa"/>
            <w:noWrap/>
            <w:vAlign w:val="bottom"/>
          </w:tcPr>
          <w:p w14:paraId="5E20203F" w14:textId="77777777" w:rsidR="00B071EE" w:rsidRPr="007A069B" w:rsidRDefault="00B071EE" w:rsidP="00B071EE">
            <w:pPr>
              <w:spacing w:after="0"/>
              <w:ind w:left="0"/>
              <w:rPr>
                <w:rFonts w:ascii="Calibri" w:hAnsi="Calibri" w:cs="Calibri"/>
                <w:color w:val="000000"/>
              </w:rPr>
            </w:pPr>
          </w:p>
        </w:tc>
        <w:tc>
          <w:tcPr>
            <w:tcW w:w="737" w:type="dxa"/>
          </w:tcPr>
          <w:p w14:paraId="1181FC0A" w14:textId="77777777" w:rsidR="00B071EE" w:rsidRDefault="00B071EE" w:rsidP="00B071EE">
            <w:pPr>
              <w:spacing w:after="0"/>
              <w:ind w:left="0"/>
              <w:jc w:val="center"/>
              <w:rPr>
                <w:rFonts w:ascii="Calibri" w:hAnsi="Calibri" w:cs="Calibri"/>
                <w:color w:val="000000"/>
              </w:rPr>
            </w:pPr>
          </w:p>
        </w:tc>
        <w:tc>
          <w:tcPr>
            <w:tcW w:w="857" w:type="dxa"/>
          </w:tcPr>
          <w:p w14:paraId="42AEB55E" w14:textId="77777777" w:rsidR="00B071EE" w:rsidRDefault="00B071EE" w:rsidP="00B071EE">
            <w:pPr>
              <w:spacing w:after="0"/>
              <w:ind w:left="0"/>
              <w:jc w:val="center"/>
              <w:rPr>
                <w:rFonts w:ascii="Calibri" w:hAnsi="Calibri" w:cs="Calibri"/>
                <w:color w:val="000000"/>
              </w:rPr>
            </w:pPr>
          </w:p>
        </w:tc>
        <w:tc>
          <w:tcPr>
            <w:tcW w:w="958" w:type="dxa"/>
          </w:tcPr>
          <w:p w14:paraId="4370B7A8" w14:textId="77777777" w:rsidR="00B071EE" w:rsidRDefault="00B071EE" w:rsidP="00B071EE">
            <w:pPr>
              <w:spacing w:after="0"/>
              <w:ind w:left="0"/>
              <w:jc w:val="center"/>
              <w:rPr>
                <w:rFonts w:ascii="Calibri" w:hAnsi="Calibri" w:cs="Calibri"/>
                <w:color w:val="000000"/>
              </w:rPr>
            </w:pPr>
          </w:p>
        </w:tc>
        <w:tc>
          <w:tcPr>
            <w:tcW w:w="859" w:type="dxa"/>
          </w:tcPr>
          <w:p w14:paraId="56428012" w14:textId="77777777" w:rsidR="00B071EE" w:rsidRDefault="00B071EE" w:rsidP="00B071EE">
            <w:pPr>
              <w:spacing w:after="0"/>
              <w:ind w:left="0"/>
              <w:jc w:val="center"/>
              <w:rPr>
                <w:rFonts w:ascii="Calibri" w:hAnsi="Calibri" w:cs="Calibri"/>
                <w:color w:val="000000"/>
              </w:rPr>
            </w:pPr>
          </w:p>
        </w:tc>
        <w:tc>
          <w:tcPr>
            <w:tcW w:w="857" w:type="dxa"/>
          </w:tcPr>
          <w:p w14:paraId="50381CC9" w14:textId="77777777" w:rsidR="00B071EE" w:rsidRDefault="00B071EE" w:rsidP="00B071EE">
            <w:pPr>
              <w:spacing w:after="0"/>
              <w:ind w:left="0"/>
              <w:jc w:val="center"/>
              <w:rPr>
                <w:rFonts w:ascii="Calibri" w:hAnsi="Calibri" w:cs="Calibri"/>
                <w:color w:val="000000"/>
              </w:rPr>
            </w:pPr>
          </w:p>
        </w:tc>
      </w:tr>
      <w:tr w:rsidR="00B071EE" w:rsidRPr="007A069B" w14:paraId="37C8E428" w14:textId="77777777" w:rsidTr="00B071EE">
        <w:trPr>
          <w:trHeight w:val="288"/>
        </w:trPr>
        <w:tc>
          <w:tcPr>
            <w:tcW w:w="4224" w:type="dxa"/>
            <w:noWrap/>
            <w:vAlign w:val="bottom"/>
          </w:tcPr>
          <w:p w14:paraId="2A957817" w14:textId="77777777" w:rsidR="00B071EE" w:rsidRDefault="00B071EE" w:rsidP="00B071EE">
            <w:pPr>
              <w:spacing w:after="0"/>
              <w:ind w:left="0"/>
              <w:rPr>
                <w:rFonts w:ascii="Calibri" w:hAnsi="Calibri" w:cs="Calibri"/>
                <w:color w:val="000000"/>
              </w:rPr>
            </w:pPr>
            <w:r>
              <w:rPr>
                <w:rFonts w:ascii="Calibri" w:hAnsi="Calibri" w:cs="Calibri"/>
                <w:color w:val="000000"/>
              </w:rPr>
              <w:t>Quản lý hệ thống</w:t>
            </w:r>
          </w:p>
        </w:tc>
        <w:tc>
          <w:tcPr>
            <w:tcW w:w="992" w:type="dxa"/>
            <w:noWrap/>
            <w:vAlign w:val="bottom"/>
          </w:tcPr>
          <w:p w14:paraId="432CDDE7"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737" w:type="dxa"/>
          </w:tcPr>
          <w:p w14:paraId="2B49AEB3"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44BFE351" w14:textId="77777777" w:rsidR="00B071EE" w:rsidRDefault="00B071EE" w:rsidP="00B071EE">
            <w:pPr>
              <w:spacing w:after="0"/>
              <w:ind w:left="0"/>
              <w:jc w:val="center"/>
              <w:rPr>
                <w:rFonts w:ascii="Calibri" w:hAnsi="Calibri" w:cs="Calibri"/>
                <w:color w:val="000000"/>
              </w:rPr>
            </w:pPr>
          </w:p>
        </w:tc>
        <w:tc>
          <w:tcPr>
            <w:tcW w:w="958" w:type="dxa"/>
          </w:tcPr>
          <w:p w14:paraId="10806F8C" w14:textId="77777777" w:rsidR="00B071EE" w:rsidRDefault="00B071EE" w:rsidP="00B071EE">
            <w:pPr>
              <w:spacing w:after="0"/>
              <w:ind w:left="0"/>
              <w:jc w:val="center"/>
              <w:rPr>
                <w:rFonts w:ascii="Calibri" w:hAnsi="Calibri" w:cs="Calibri"/>
                <w:color w:val="000000"/>
              </w:rPr>
            </w:pPr>
          </w:p>
        </w:tc>
        <w:tc>
          <w:tcPr>
            <w:tcW w:w="859" w:type="dxa"/>
          </w:tcPr>
          <w:p w14:paraId="2A440E86" w14:textId="77777777" w:rsidR="00B071EE" w:rsidRDefault="00B071EE" w:rsidP="00B071EE">
            <w:pPr>
              <w:spacing w:after="0"/>
              <w:ind w:left="0"/>
              <w:jc w:val="center"/>
              <w:rPr>
                <w:rFonts w:ascii="Calibri" w:hAnsi="Calibri" w:cs="Calibri"/>
                <w:color w:val="000000"/>
              </w:rPr>
            </w:pPr>
          </w:p>
        </w:tc>
        <w:tc>
          <w:tcPr>
            <w:tcW w:w="857" w:type="dxa"/>
          </w:tcPr>
          <w:p w14:paraId="0FEDFB28" w14:textId="77777777" w:rsidR="00B071EE" w:rsidRDefault="00B071EE" w:rsidP="00B071EE">
            <w:pPr>
              <w:spacing w:after="0"/>
              <w:ind w:left="0"/>
              <w:jc w:val="center"/>
              <w:rPr>
                <w:rFonts w:ascii="Calibri" w:hAnsi="Calibri" w:cs="Calibri"/>
                <w:color w:val="000000"/>
              </w:rPr>
            </w:pPr>
          </w:p>
        </w:tc>
      </w:tr>
      <w:tr w:rsidR="00B071EE" w:rsidRPr="007A069B" w14:paraId="08B7A923" w14:textId="77777777" w:rsidTr="00B071EE">
        <w:trPr>
          <w:trHeight w:val="288"/>
        </w:trPr>
        <w:tc>
          <w:tcPr>
            <w:tcW w:w="4224" w:type="dxa"/>
            <w:noWrap/>
            <w:vAlign w:val="bottom"/>
          </w:tcPr>
          <w:p w14:paraId="30E595F8" w14:textId="77777777" w:rsidR="00B071EE" w:rsidRDefault="00B071EE" w:rsidP="00B071EE">
            <w:pPr>
              <w:spacing w:after="0"/>
              <w:ind w:left="0"/>
              <w:rPr>
                <w:rFonts w:ascii="Calibri" w:hAnsi="Calibri" w:cs="Calibri"/>
                <w:color w:val="000000"/>
              </w:rPr>
            </w:pPr>
            <w:r>
              <w:rPr>
                <w:rFonts w:ascii="Calibri" w:hAnsi="Calibri" w:cs="Calibri"/>
                <w:color w:val="000000"/>
              </w:rPr>
              <w:t>Sao lưu dữ liệu</w:t>
            </w:r>
          </w:p>
        </w:tc>
        <w:tc>
          <w:tcPr>
            <w:tcW w:w="992" w:type="dxa"/>
            <w:noWrap/>
            <w:vAlign w:val="bottom"/>
          </w:tcPr>
          <w:p w14:paraId="72B710D9"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737" w:type="dxa"/>
          </w:tcPr>
          <w:p w14:paraId="740E5927" w14:textId="77777777" w:rsidR="00B071EE" w:rsidRDefault="00B071EE" w:rsidP="00B071EE">
            <w:pPr>
              <w:spacing w:after="0"/>
              <w:ind w:left="0"/>
              <w:jc w:val="center"/>
              <w:rPr>
                <w:rFonts w:ascii="Calibri" w:hAnsi="Calibri" w:cs="Calibri"/>
                <w:color w:val="000000"/>
              </w:rPr>
            </w:pPr>
          </w:p>
        </w:tc>
        <w:tc>
          <w:tcPr>
            <w:tcW w:w="857" w:type="dxa"/>
          </w:tcPr>
          <w:p w14:paraId="657F24FA" w14:textId="77777777" w:rsidR="00B071EE" w:rsidRDefault="00B071EE" w:rsidP="00B071EE">
            <w:pPr>
              <w:spacing w:after="0"/>
              <w:ind w:left="0"/>
              <w:jc w:val="center"/>
              <w:rPr>
                <w:rFonts w:ascii="Calibri" w:hAnsi="Calibri" w:cs="Calibri"/>
                <w:color w:val="000000"/>
              </w:rPr>
            </w:pPr>
          </w:p>
        </w:tc>
        <w:tc>
          <w:tcPr>
            <w:tcW w:w="958" w:type="dxa"/>
          </w:tcPr>
          <w:p w14:paraId="59BA75BE" w14:textId="77777777" w:rsidR="00B071EE" w:rsidRDefault="00B071EE" w:rsidP="00B071EE">
            <w:pPr>
              <w:spacing w:after="0"/>
              <w:ind w:left="0"/>
              <w:jc w:val="center"/>
              <w:rPr>
                <w:rFonts w:ascii="Calibri" w:hAnsi="Calibri" w:cs="Calibri"/>
                <w:color w:val="000000"/>
              </w:rPr>
            </w:pPr>
          </w:p>
        </w:tc>
        <w:tc>
          <w:tcPr>
            <w:tcW w:w="859" w:type="dxa"/>
          </w:tcPr>
          <w:p w14:paraId="6143DB94" w14:textId="77777777" w:rsidR="00B071EE" w:rsidRDefault="00B071EE" w:rsidP="00B071EE">
            <w:pPr>
              <w:spacing w:after="0"/>
              <w:ind w:left="0"/>
              <w:jc w:val="center"/>
              <w:rPr>
                <w:rFonts w:ascii="Calibri" w:hAnsi="Calibri" w:cs="Calibri"/>
                <w:color w:val="000000"/>
              </w:rPr>
            </w:pPr>
          </w:p>
        </w:tc>
        <w:tc>
          <w:tcPr>
            <w:tcW w:w="857" w:type="dxa"/>
          </w:tcPr>
          <w:p w14:paraId="034BA9A4" w14:textId="77777777" w:rsidR="00B071EE" w:rsidRDefault="00B071EE" w:rsidP="00B071EE">
            <w:pPr>
              <w:spacing w:after="0"/>
              <w:ind w:left="0"/>
              <w:jc w:val="center"/>
              <w:rPr>
                <w:rFonts w:ascii="Calibri" w:hAnsi="Calibri" w:cs="Calibri"/>
                <w:color w:val="000000"/>
              </w:rPr>
            </w:pPr>
          </w:p>
        </w:tc>
      </w:tr>
      <w:tr w:rsidR="00B071EE" w:rsidRPr="007A069B" w14:paraId="61631994" w14:textId="77777777" w:rsidTr="00B071EE">
        <w:trPr>
          <w:trHeight w:val="288"/>
        </w:trPr>
        <w:tc>
          <w:tcPr>
            <w:tcW w:w="4224" w:type="dxa"/>
            <w:noWrap/>
            <w:vAlign w:val="bottom"/>
          </w:tcPr>
          <w:p w14:paraId="08E04BCF"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 </w:t>
            </w:r>
          </w:p>
        </w:tc>
        <w:tc>
          <w:tcPr>
            <w:tcW w:w="992" w:type="dxa"/>
            <w:noWrap/>
            <w:vAlign w:val="bottom"/>
          </w:tcPr>
          <w:p w14:paraId="1FC8EF20"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737" w:type="dxa"/>
          </w:tcPr>
          <w:p w14:paraId="7A8A6C47" w14:textId="77777777" w:rsidR="00B071EE" w:rsidRDefault="00B071EE" w:rsidP="00B071EE">
            <w:pPr>
              <w:spacing w:after="0"/>
              <w:ind w:left="0"/>
              <w:jc w:val="center"/>
              <w:rPr>
                <w:rFonts w:ascii="Calibri" w:hAnsi="Calibri" w:cs="Calibri"/>
                <w:color w:val="000000"/>
              </w:rPr>
            </w:pPr>
          </w:p>
        </w:tc>
        <w:tc>
          <w:tcPr>
            <w:tcW w:w="857" w:type="dxa"/>
          </w:tcPr>
          <w:p w14:paraId="2B68C7F2" w14:textId="77777777" w:rsidR="00B071EE" w:rsidRDefault="00B071EE" w:rsidP="00B071EE">
            <w:pPr>
              <w:spacing w:after="0"/>
              <w:ind w:left="0"/>
              <w:jc w:val="center"/>
              <w:rPr>
                <w:rFonts w:ascii="Calibri" w:hAnsi="Calibri" w:cs="Calibri"/>
                <w:color w:val="000000"/>
              </w:rPr>
            </w:pPr>
          </w:p>
        </w:tc>
        <w:tc>
          <w:tcPr>
            <w:tcW w:w="958" w:type="dxa"/>
          </w:tcPr>
          <w:p w14:paraId="6DCB54F8" w14:textId="77777777" w:rsidR="00B071EE" w:rsidRDefault="00B071EE" w:rsidP="00B071EE">
            <w:pPr>
              <w:spacing w:after="0"/>
              <w:ind w:left="0"/>
              <w:jc w:val="center"/>
              <w:rPr>
                <w:rFonts w:ascii="Calibri" w:hAnsi="Calibri" w:cs="Calibri"/>
                <w:color w:val="000000"/>
              </w:rPr>
            </w:pPr>
          </w:p>
        </w:tc>
        <w:tc>
          <w:tcPr>
            <w:tcW w:w="859" w:type="dxa"/>
          </w:tcPr>
          <w:p w14:paraId="2C87A7EE" w14:textId="77777777" w:rsidR="00B071EE" w:rsidRDefault="00B071EE" w:rsidP="00B071EE">
            <w:pPr>
              <w:spacing w:after="0"/>
              <w:ind w:left="0"/>
              <w:jc w:val="center"/>
              <w:rPr>
                <w:rFonts w:ascii="Calibri" w:hAnsi="Calibri" w:cs="Calibri"/>
                <w:color w:val="000000"/>
              </w:rPr>
            </w:pPr>
          </w:p>
        </w:tc>
        <w:tc>
          <w:tcPr>
            <w:tcW w:w="857" w:type="dxa"/>
          </w:tcPr>
          <w:p w14:paraId="6B42166C" w14:textId="77777777" w:rsidR="00B071EE" w:rsidRDefault="00B071EE" w:rsidP="00B071EE">
            <w:pPr>
              <w:spacing w:after="0"/>
              <w:ind w:left="0"/>
              <w:jc w:val="center"/>
              <w:rPr>
                <w:rFonts w:ascii="Calibri" w:hAnsi="Calibri" w:cs="Calibri"/>
                <w:color w:val="000000"/>
              </w:rPr>
            </w:pPr>
          </w:p>
        </w:tc>
      </w:tr>
      <w:tr w:rsidR="00B071EE" w:rsidRPr="007A069B" w14:paraId="1C4728A8" w14:textId="77777777" w:rsidTr="00B071EE">
        <w:trPr>
          <w:trHeight w:val="288"/>
        </w:trPr>
        <w:tc>
          <w:tcPr>
            <w:tcW w:w="4224" w:type="dxa"/>
            <w:noWrap/>
            <w:vAlign w:val="bottom"/>
          </w:tcPr>
          <w:p w14:paraId="31D935C8"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Thêm dữ liệu mới (file backup)</w:t>
            </w:r>
          </w:p>
        </w:tc>
        <w:tc>
          <w:tcPr>
            <w:tcW w:w="992" w:type="dxa"/>
            <w:noWrap/>
            <w:vAlign w:val="bottom"/>
          </w:tcPr>
          <w:p w14:paraId="74F10C86" w14:textId="77777777" w:rsidR="00B071EE" w:rsidRPr="007A069B" w:rsidRDefault="00B071EE" w:rsidP="00B071EE">
            <w:pPr>
              <w:spacing w:after="0"/>
              <w:ind w:left="0"/>
              <w:jc w:val="center"/>
              <w:rPr>
                <w:rFonts w:ascii="Calibri" w:hAnsi="Calibri" w:cs="Calibri"/>
                <w:color w:val="000000"/>
              </w:rPr>
            </w:pPr>
            <w:r>
              <w:rPr>
                <w:rFonts w:ascii="Calibri" w:hAnsi="Calibri" w:cs="Calibri"/>
                <w:color w:val="000000"/>
              </w:rPr>
              <w:t>X</w:t>
            </w:r>
          </w:p>
        </w:tc>
        <w:tc>
          <w:tcPr>
            <w:tcW w:w="737" w:type="dxa"/>
          </w:tcPr>
          <w:p w14:paraId="5E7A6CD6" w14:textId="77777777" w:rsidR="00B071EE" w:rsidRDefault="00B071EE" w:rsidP="00B071EE">
            <w:pPr>
              <w:spacing w:after="0"/>
              <w:ind w:left="0"/>
              <w:jc w:val="center"/>
              <w:rPr>
                <w:rFonts w:ascii="Calibri" w:hAnsi="Calibri" w:cs="Calibri"/>
                <w:color w:val="000000"/>
              </w:rPr>
            </w:pPr>
          </w:p>
        </w:tc>
        <w:tc>
          <w:tcPr>
            <w:tcW w:w="857" w:type="dxa"/>
          </w:tcPr>
          <w:p w14:paraId="19AE26D6" w14:textId="77777777" w:rsidR="00B071EE" w:rsidRDefault="00B071EE" w:rsidP="00B071EE">
            <w:pPr>
              <w:spacing w:after="0"/>
              <w:ind w:left="0"/>
              <w:jc w:val="center"/>
              <w:rPr>
                <w:rFonts w:ascii="Calibri" w:hAnsi="Calibri" w:cs="Calibri"/>
                <w:color w:val="000000"/>
              </w:rPr>
            </w:pPr>
          </w:p>
        </w:tc>
        <w:tc>
          <w:tcPr>
            <w:tcW w:w="958" w:type="dxa"/>
          </w:tcPr>
          <w:p w14:paraId="49149218" w14:textId="77777777" w:rsidR="00B071EE" w:rsidRDefault="00B071EE" w:rsidP="00B071EE">
            <w:pPr>
              <w:spacing w:after="0"/>
              <w:ind w:left="0"/>
              <w:jc w:val="center"/>
              <w:rPr>
                <w:rFonts w:ascii="Calibri" w:hAnsi="Calibri" w:cs="Calibri"/>
                <w:color w:val="000000"/>
              </w:rPr>
            </w:pPr>
          </w:p>
        </w:tc>
        <w:tc>
          <w:tcPr>
            <w:tcW w:w="859" w:type="dxa"/>
          </w:tcPr>
          <w:p w14:paraId="35357EF5" w14:textId="77777777" w:rsidR="00B071EE" w:rsidRDefault="00B071EE" w:rsidP="00B071EE">
            <w:pPr>
              <w:spacing w:after="0"/>
              <w:ind w:left="0"/>
              <w:jc w:val="center"/>
              <w:rPr>
                <w:rFonts w:ascii="Calibri" w:hAnsi="Calibri" w:cs="Calibri"/>
                <w:color w:val="000000"/>
              </w:rPr>
            </w:pPr>
          </w:p>
        </w:tc>
        <w:tc>
          <w:tcPr>
            <w:tcW w:w="857" w:type="dxa"/>
          </w:tcPr>
          <w:p w14:paraId="6054477B" w14:textId="77777777" w:rsidR="00B071EE" w:rsidRDefault="00B071EE" w:rsidP="00B071EE">
            <w:pPr>
              <w:spacing w:after="0"/>
              <w:ind w:left="0"/>
              <w:jc w:val="center"/>
              <w:rPr>
                <w:rFonts w:ascii="Calibri" w:hAnsi="Calibri" w:cs="Calibri"/>
                <w:color w:val="000000"/>
              </w:rPr>
            </w:pPr>
          </w:p>
        </w:tc>
      </w:tr>
      <w:tr w:rsidR="00B071EE" w:rsidRPr="007A069B" w14:paraId="582121FF" w14:textId="77777777" w:rsidTr="00B071EE">
        <w:trPr>
          <w:trHeight w:val="288"/>
        </w:trPr>
        <w:tc>
          <w:tcPr>
            <w:tcW w:w="4224" w:type="dxa"/>
            <w:noWrap/>
            <w:vAlign w:val="bottom"/>
          </w:tcPr>
          <w:p w14:paraId="70EF68E1" w14:textId="77777777" w:rsidR="00B071EE" w:rsidRDefault="00B071EE" w:rsidP="00B071EE">
            <w:pPr>
              <w:spacing w:after="0"/>
              <w:ind w:left="0"/>
              <w:rPr>
                <w:rFonts w:ascii="Calibri" w:hAnsi="Calibri" w:cs="Calibri"/>
                <w:color w:val="000000"/>
              </w:rPr>
            </w:pPr>
            <w:r>
              <w:rPr>
                <w:rFonts w:ascii="Calibri" w:hAnsi="Calibri" w:cs="Calibri"/>
                <w:color w:val="000000"/>
              </w:rPr>
              <w:t>Phục hồi dữ liệu</w:t>
            </w:r>
          </w:p>
        </w:tc>
        <w:tc>
          <w:tcPr>
            <w:tcW w:w="992" w:type="dxa"/>
            <w:noWrap/>
            <w:vAlign w:val="bottom"/>
          </w:tcPr>
          <w:p w14:paraId="2B977441" w14:textId="77777777" w:rsidR="00B071EE" w:rsidRPr="007A069B" w:rsidRDefault="00B071EE" w:rsidP="00B071EE">
            <w:pPr>
              <w:spacing w:after="0"/>
              <w:ind w:left="0"/>
              <w:rPr>
                <w:rFonts w:ascii="Calibri" w:hAnsi="Calibri" w:cs="Calibri"/>
                <w:color w:val="000000"/>
              </w:rPr>
            </w:pPr>
          </w:p>
        </w:tc>
        <w:tc>
          <w:tcPr>
            <w:tcW w:w="737" w:type="dxa"/>
          </w:tcPr>
          <w:p w14:paraId="6C53A67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60264706" w14:textId="77777777" w:rsidR="00B071EE" w:rsidRDefault="00B071EE" w:rsidP="00B071EE">
            <w:pPr>
              <w:spacing w:after="0"/>
              <w:ind w:left="0"/>
              <w:jc w:val="center"/>
              <w:rPr>
                <w:rFonts w:ascii="Calibri" w:hAnsi="Calibri" w:cs="Calibri"/>
                <w:color w:val="000000"/>
              </w:rPr>
            </w:pPr>
          </w:p>
        </w:tc>
        <w:tc>
          <w:tcPr>
            <w:tcW w:w="958" w:type="dxa"/>
          </w:tcPr>
          <w:p w14:paraId="377F8DB8" w14:textId="77777777" w:rsidR="00B071EE" w:rsidRDefault="00B071EE" w:rsidP="00B071EE">
            <w:pPr>
              <w:spacing w:after="0"/>
              <w:ind w:left="0"/>
              <w:jc w:val="center"/>
              <w:rPr>
                <w:rFonts w:ascii="Calibri" w:hAnsi="Calibri" w:cs="Calibri"/>
                <w:color w:val="000000"/>
              </w:rPr>
            </w:pPr>
          </w:p>
        </w:tc>
        <w:tc>
          <w:tcPr>
            <w:tcW w:w="859" w:type="dxa"/>
          </w:tcPr>
          <w:p w14:paraId="336C8BD5" w14:textId="77777777" w:rsidR="00B071EE" w:rsidRDefault="00B071EE" w:rsidP="00B071EE">
            <w:pPr>
              <w:spacing w:after="0"/>
              <w:ind w:left="0"/>
              <w:jc w:val="center"/>
              <w:rPr>
                <w:rFonts w:ascii="Calibri" w:hAnsi="Calibri" w:cs="Calibri"/>
                <w:color w:val="000000"/>
              </w:rPr>
            </w:pPr>
          </w:p>
        </w:tc>
        <w:tc>
          <w:tcPr>
            <w:tcW w:w="857" w:type="dxa"/>
          </w:tcPr>
          <w:p w14:paraId="663D48DD" w14:textId="77777777" w:rsidR="00B071EE" w:rsidRDefault="00B071EE" w:rsidP="00B071EE">
            <w:pPr>
              <w:spacing w:after="0"/>
              <w:ind w:left="0"/>
              <w:jc w:val="center"/>
              <w:rPr>
                <w:rFonts w:ascii="Calibri" w:hAnsi="Calibri" w:cs="Calibri"/>
                <w:color w:val="000000"/>
              </w:rPr>
            </w:pPr>
          </w:p>
        </w:tc>
      </w:tr>
      <w:tr w:rsidR="00B071EE" w:rsidRPr="007A069B" w14:paraId="3A2D697F" w14:textId="77777777" w:rsidTr="00B071EE">
        <w:trPr>
          <w:trHeight w:val="288"/>
        </w:trPr>
        <w:tc>
          <w:tcPr>
            <w:tcW w:w="4224" w:type="dxa"/>
            <w:noWrap/>
            <w:vAlign w:val="bottom"/>
          </w:tcPr>
          <w:p w14:paraId="0A221A11"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 </w:t>
            </w:r>
          </w:p>
        </w:tc>
        <w:tc>
          <w:tcPr>
            <w:tcW w:w="992" w:type="dxa"/>
            <w:noWrap/>
            <w:vAlign w:val="bottom"/>
          </w:tcPr>
          <w:p w14:paraId="594EBD44" w14:textId="77777777" w:rsidR="00B071EE" w:rsidRPr="007A069B" w:rsidRDefault="00B071EE" w:rsidP="00B071EE">
            <w:pPr>
              <w:spacing w:after="0"/>
              <w:ind w:left="0"/>
              <w:rPr>
                <w:rFonts w:ascii="Calibri" w:hAnsi="Calibri" w:cs="Calibri"/>
                <w:color w:val="000000"/>
              </w:rPr>
            </w:pPr>
          </w:p>
        </w:tc>
        <w:tc>
          <w:tcPr>
            <w:tcW w:w="737" w:type="dxa"/>
          </w:tcPr>
          <w:p w14:paraId="3CBFB14B"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2101710D" w14:textId="77777777" w:rsidR="00B071EE" w:rsidRDefault="00B071EE" w:rsidP="00B071EE">
            <w:pPr>
              <w:spacing w:after="0"/>
              <w:ind w:left="0"/>
              <w:jc w:val="center"/>
              <w:rPr>
                <w:rFonts w:ascii="Calibri" w:hAnsi="Calibri" w:cs="Calibri"/>
                <w:color w:val="000000"/>
              </w:rPr>
            </w:pPr>
          </w:p>
        </w:tc>
        <w:tc>
          <w:tcPr>
            <w:tcW w:w="958" w:type="dxa"/>
          </w:tcPr>
          <w:p w14:paraId="4F5ABB4A" w14:textId="77777777" w:rsidR="00B071EE" w:rsidRDefault="00B071EE" w:rsidP="00B071EE">
            <w:pPr>
              <w:spacing w:after="0"/>
              <w:ind w:left="0"/>
              <w:jc w:val="center"/>
              <w:rPr>
                <w:rFonts w:ascii="Calibri" w:hAnsi="Calibri" w:cs="Calibri"/>
                <w:color w:val="000000"/>
              </w:rPr>
            </w:pPr>
          </w:p>
        </w:tc>
        <w:tc>
          <w:tcPr>
            <w:tcW w:w="859" w:type="dxa"/>
          </w:tcPr>
          <w:p w14:paraId="66CFEF3B" w14:textId="77777777" w:rsidR="00B071EE" w:rsidRDefault="00B071EE" w:rsidP="00B071EE">
            <w:pPr>
              <w:spacing w:after="0"/>
              <w:ind w:left="0"/>
              <w:jc w:val="center"/>
              <w:rPr>
                <w:rFonts w:ascii="Calibri" w:hAnsi="Calibri" w:cs="Calibri"/>
                <w:color w:val="000000"/>
              </w:rPr>
            </w:pPr>
          </w:p>
        </w:tc>
        <w:tc>
          <w:tcPr>
            <w:tcW w:w="857" w:type="dxa"/>
          </w:tcPr>
          <w:p w14:paraId="5219931C" w14:textId="77777777" w:rsidR="00B071EE" w:rsidRDefault="00B071EE" w:rsidP="00B071EE">
            <w:pPr>
              <w:spacing w:after="0"/>
              <w:ind w:left="0"/>
              <w:jc w:val="center"/>
              <w:rPr>
                <w:rFonts w:ascii="Calibri" w:hAnsi="Calibri" w:cs="Calibri"/>
                <w:color w:val="000000"/>
              </w:rPr>
            </w:pPr>
          </w:p>
        </w:tc>
      </w:tr>
      <w:tr w:rsidR="00B071EE" w:rsidRPr="007A069B" w14:paraId="316C26CD" w14:textId="77777777" w:rsidTr="00B071EE">
        <w:trPr>
          <w:trHeight w:val="288"/>
        </w:trPr>
        <w:tc>
          <w:tcPr>
            <w:tcW w:w="4224" w:type="dxa"/>
            <w:noWrap/>
            <w:vAlign w:val="bottom"/>
          </w:tcPr>
          <w:p w14:paraId="7B34FC2F"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Thêm dữ liệu mới </w:t>
            </w:r>
          </w:p>
        </w:tc>
        <w:tc>
          <w:tcPr>
            <w:tcW w:w="992" w:type="dxa"/>
            <w:noWrap/>
            <w:vAlign w:val="bottom"/>
          </w:tcPr>
          <w:p w14:paraId="3ABB891E" w14:textId="77777777" w:rsidR="00B071EE" w:rsidRPr="007A069B" w:rsidRDefault="00B071EE" w:rsidP="00B071EE">
            <w:pPr>
              <w:spacing w:after="0"/>
              <w:ind w:left="0"/>
              <w:rPr>
                <w:rFonts w:ascii="Calibri" w:hAnsi="Calibri" w:cs="Calibri"/>
                <w:color w:val="000000"/>
              </w:rPr>
            </w:pPr>
          </w:p>
        </w:tc>
        <w:tc>
          <w:tcPr>
            <w:tcW w:w="737" w:type="dxa"/>
          </w:tcPr>
          <w:p w14:paraId="4788090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48D05107" w14:textId="77777777" w:rsidR="00B071EE" w:rsidRDefault="00B071EE" w:rsidP="00B071EE">
            <w:pPr>
              <w:spacing w:after="0"/>
              <w:ind w:left="0"/>
              <w:jc w:val="center"/>
              <w:rPr>
                <w:rFonts w:ascii="Calibri" w:hAnsi="Calibri" w:cs="Calibri"/>
                <w:color w:val="000000"/>
              </w:rPr>
            </w:pPr>
          </w:p>
        </w:tc>
        <w:tc>
          <w:tcPr>
            <w:tcW w:w="958" w:type="dxa"/>
          </w:tcPr>
          <w:p w14:paraId="7AC14571" w14:textId="77777777" w:rsidR="00B071EE" w:rsidRDefault="00B071EE" w:rsidP="00B071EE">
            <w:pPr>
              <w:spacing w:after="0"/>
              <w:ind w:left="0"/>
              <w:jc w:val="center"/>
              <w:rPr>
                <w:rFonts w:ascii="Calibri" w:hAnsi="Calibri" w:cs="Calibri"/>
                <w:color w:val="000000"/>
              </w:rPr>
            </w:pPr>
          </w:p>
        </w:tc>
        <w:tc>
          <w:tcPr>
            <w:tcW w:w="859" w:type="dxa"/>
          </w:tcPr>
          <w:p w14:paraId="63920053" w14:textId="77777777" w:rsidR="00B071EE" w:rsidRDefault="00B071EE" w:rsidP="00B071EE">
            <w:pPr>
              <w:spacing w:after="0"/>
              <w:ind w:left="0"/>
              <w:jc w:val="center"/>
              <w:rPr>
                <w:rFonts w:ascii="Calibri" w:hAnsi="Calibri" w:cs="Calibri"/>
                <w:color w:val="000000"/>
              </w:rPr>
            </w:pPr>
          </w:p>
        </w:tc>
        <w:tc>
          <w:tcPr>
            <w:tcW w:w="857" w:type="dxa"/>
          </w:tcPr>
          <w:p w14:paraId="73236F27" w14:textId="77777777" w:rsidR="00B071EE" w:rsidRDefault="00B071EE" w:rsidP="00B071EE">
            <w:pPr>
              <w:spacing w:after="0"/>
              <w:ind w:left="0"/>
              <w:jc w:val="center"/>
              <w:rPr>
                <w:rFonts w:ascii="Calibri" w:hAnsi="Calibri" w:cs="Calibri"/>
                <w:color w:val="000000"/>
              </w:rPr>
            </w:pPr>
          </w:p>
        </w:tc>
      </w:tr>
      <w:tr w:rsidR="00B071EE" w:rsidRPr="007A069B" w14:paraId="2B518297" w14:textId="77777777" w:rsidTr="00B071EE">
        <w:trPr>
          <w:trHeight w:val="288"/>
        </w:trPr>
        <w:tc>
          <w:tcPr>
            <w:tcW w:w="4224" w:type="dxa"/>
            <w:noWrap/>
            <w:vAlign w:val="bottom"/>
          </w:tcPr>
          <w:p w14:paraId="1D19553A"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được quản lý</w:t>
            </w:r>
          </w:p>
        </w:tc>
        <w:tc>
          <w:tcPr>
            <w:tcW w:w="992" w:type="dxa"/>
            <w:noWrap/>
            <w:vAlign w:val="bottom"/>
          </w:tcPr>
          <w:p w14:paraId="6FE741DF" w14:textId="77777777" w:rsidR="00B071EE" w:rsidRPr="007A069B" w:rsidRDefault="00B071EE" w:rsidP="00B071EE">
            <w:pPr>
              <w:spacing w:after="0"/>
              <w:ind w:left="0"/>
              <w:rPr>
                <w:rFonts w:ascii="Calibri" w:hAnsi="Calibri" w:cs="Calibri"/>
                <w:color w:val="000000"/>
              </w:rPr>
            </w:pPr>
          </w:p>
        </w:tc>
        <w:tc>
          <w:tcPr>
            <w:tcW w:w="737" w:type="dxa"/>
          </w:tcPr>
          <w:p w14:paraId="15D703D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74BC3F3A" w14:textId="77777777" w:rsidR="00B071EE" w:rsidRDefault="00B071EE" w:rsidP="00B071EE">
            <w:pPr>
              <w:spacing w:after="0"/>
              <w:ind w:left="0"/>
              <w:jc w:val="center"/>
              <w:rPr>
                <w:rFonts w:ascii="Calibri" w:hAnsi="Calibri" w:cs="Calibri"/>
                <w:color w:val="000000"/>
              </w:rPr>
            </w:pPr>
          </w:p>
        </w:tc>
        <w:tc>
          <w:tcPr>
            <w:tcW w:w="958" w:type="dxa"/>
          </w:tcPr>
          <w:p w14:paraId="74D27D44" w14:textId="77777777" w:rsidR="00B071EE" w:rsidRDefault="00B071EE" w:rsidP="00B071EE">
            <w:pPr>
              <w:spacing w:after="0"/>
              <w:ind w:left="0"/>
              <w:jc w:val="center"/>
              <w:rPr>
                <w:rFonts w:ascii="Calibri" w:hAnsi="Calibri" w:cs="Calibri"/>
                <w:color w:val="000000"/>
              </w:rPr>
            </w:pPr>
          </w:p>
        </w:tc>
        <w:tc>
          <w:tcPr>
            <w:tcW w:w="859" w:type="dxa"/>
          </w:tcPr>
          <w:p w14:paraId="4A1C9ACE" w14:textId="77777777" w:rsidR="00B071EE" w:rsidRDefault="00B071EE" w:rsidP="00B071EE">
            <w:pPr>
              <w:spacing w:after="0"/>
              <w:ind w:left="0"/>
              <w:jc w:val="center"/>
              <w:rPr>
                <w:rFonts w:ascii="Calibri" w:hAnsi="Calibri" w:cs="Calibri"/>
                <w:color w:val="000000"/>
              </w:rPr>
            </w:pPr>
          </w:p>
        </w:tc>
        <w:tc>
          <w:tcPr>
            <w:tcW w:w="857" w:type="dxa"/>
          </w:tcPr>
          <w:p w14:paraId="466BA97A" w14:textId="77777777" w:rsidR="00B071EE" w:rsidRDefault="00B071EE" w:rsidP="00B071EE">
            <w:pPr>
              <w:spacing w:after="0"/>
              <w:ind w:left="0"/>
              <w:jc w:val="center"/>
              <w:rPr>
                <w:rFonts w:ascii="Calibri" w:hAnsi="Calibri" w:cs="Calibri"/>
                <w:color w:val="000000"/>
              </w:rPr>
            </w:pPr>
          </w:p>
        </w:tc>
      </w:tr>
      <w:tr w:rsidR="00B071EE" w:rsidRPr="007A069B" w14:paraId="1C799B8B" w14:textId="77777777" w:rsidTr="00B071EE">
        <w:trPr>
          <w:trHeight w:val="288"/>
        </w:trPr>
        <w:tc>
          <w:tcPr>
            <w:tcW w:w="4224" w:type="dxa"/>
            <w:noWrap/>
            <w:vAlign w:val="bottom"/>
          </w:tcPr>
          <w:p w14:paraId="710BA974" w14:textId="77777777" w:rsidR="00B071EE" w:rsidRDefault="00B071EE" w:rsidP="00B071EE">
            <w:pPr>
              <w:spacing w:after="0"/>
              <w:ind w:left="0"/>
              <w:rPr>
                <w:rFonts w:ascii="Calibri" w:hAnsi="Calibri" w:cs="Calibri"/>
                <w:color w:val="000000"/>
              </w:rPr>
            </w:pPr>
            <w:r>
              <w:rPr>
                <w:rFonts w:ascii="Calibri" w:hAnsi="Calibri" w:cs="Calibri"/>
                <w:color w:val="000000"/>
              </w:rPr>
              <w:t>Quản lý người dùng</w:t>
            </w:r>
          </w:p>
        </w:tc>
        <w:tc>
          <w:tcPr>
            <w:tcW w:w="992" w:type="dxa"/>
            <w:noWrap/>
            <w:vAlign w:val="bottom"/>
          </w:tcPr>
          <w:p w14:paraId="6770B5BC" w14:textId="77777777" w:rsidR="00B071EE" w:rsidRPr="007A069B" w:rsidRDefault="00B071EE" w:rsidP="00B071EE">
            <w:pPr>
              <w:spacing w:after="0"/>
              <w:ind w:left="0"/>
              <w:rPr>
                <w:rFonts w:ascii="Calibri" w:hAnsi="Calibri" w:cs="Calibri"/>
                <w:color w:val="000000"/>
              </w:rPr>
            </w:pPr>
          </w:p>
        </w:tc>
        <w:tc>
          <w:tcPr>
            <w:tcW w:w="737" w:type="dxa"/>
          </w:tcPr>
          <w:p w14:paraId="69F8CB08" w14:textId="77777777" w:rsidR="00B071EE" w:rsidRDefault="00B071EE" w:rsidP="00B071EE">
            <w:pPr>
              <w:spacing w:after="0"/>
              <w:ind w:left="0"/>
              <w:jc w:val="center"/>
              <w:rPr>
                <w:rFonts w:ascii="Calibri" w:hAnsi="Calibri" w:cs="Calibri"/>
                <w:color w:val="000000"/>
              </w:rPr>
            </w:pPr>
          </w:p>
        </w:tc>
        <w:tc>
          <w:tcPr>
            <w:tcW w:w="857" w:type="dxa"/>
          </w:tcPr>
          <w:p w14:paraId="0891D4AA"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58" w:type="dxa"/>
          </w:tcPr>
          <w:p w14:paraId="5D9840AB" w14:textId="77777777" w:rsidR="00B071EE" w:rsidRDefault="00B071EE" w:rsidP="00B071EE">
            <w:pPr>
              <w:spacing w:after="0"/>
              <w:ind w:left="0"/>
              <w:jc w:val="center"/>
              <w:rPr>
                <w:rFonts w:ascii="Calibri" w:hAnsi="Calibri" w:cs="Calibri"/>
                <w:color w:val="000000"/>
              </w:rPr>
            </w:pPr>
          </w:p>
        </w:tc>
        <w:tc>
          <w:tcPr>
            <w:tcW w:w="859" w:type="dxa"/>
          </w:tcPr>
          <w:p w14:paraId="34F5C1D4" w14:textId="77777777" w:rsidR="00B071EE" w:rsidRDefault="00B071EE" w:rsidP="00B071EE">
            <w:pPr>
              <w:spacing w:after="0"/>
              <w:ind w:left="0"/>
              <w:jc w:val="center"/>
              <w:rPr>
                <w:rFonts w:ascii="Calibri" w:hAnsi="Calibri" w:cs="Calibri"/>
                <w:color w:val="000000"/>
              </w:rPr>
            </w:pPr>
          </w:p>
        </w:tc>
        <w:tc>
          <w:tcPr>
            <w:tcW w:w="857" w:type="dxa"/>
          </w:tcPr>
          <w:p w14:paraId="5319B675" w14:textId="77777777" w:rsidR="00B071EE" w:rsidRDefault="00B071EE" w:rsidP="00B071EE">
            <w:pPr>
              <w:spacing w:after="0"/>
              <w:ind w:left="0"/>
              <w:jc w:val="center"/>
              <w:rPr>
                <w:rFonts w:ascii="Calibri" w:hAnsi="Calibri" w:cs="Calibri"/>
                <w:color w:val="000000"/>
              </w:rPr>
            </w:pPr>
          </w:p>
        </w:tc>
      </w:tr>
      <w:tr w:rsidR="00B071EE" w:rsidRPr="007A069B" w14:paraId="25B21B3B" w14:textId="77777777" w:rsidTr="00B071EE">
        <w:trPr>
          <w:trHeight w:val="288"/>
        </w:trPr>
        <w:tc>
          <w:tcPr>
            <w:tcW w:w="4224" w:type="dxa"/>
            <w:noWrap/>
            <w:vAlign w:val="bottom"/>
          </w:tcPr>
          <w:p w14:paraId="0050F2B3"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3C7B7047" w14:textId="77777777" w:rsidR="00B071EE" w:rsidRPr="007A069B" w:rsidRDefault="00B071EE" w:rsidP="00B071EE">
            <w:pPr>
              <w:spacing w:after="0"/>
              <w:ind w:left="0"/>
              <w:rPr>
                <w:rFonts w:ascii="Calibri" w:hAnsi="Calibri" w:cs="Calibri"/>
                <w:color w:val="000000"/>
              </w:rPr>
            </w:pPr>
          </w:p>
        </w:tc>
        <w:tc>
          <w:tcPr>
            <w:tcW w:w="737" w:type="dxa"/>
          </w:tcPr>
          <w:p w14:paraId="668F36EC" w14:textId="77777777" w:rsidR="00B071EE" w:rsidRDefault="00B071EE" w:rsidP="00B071EE">
            <w:pPr>
              <w:spacing w:after="0"/>
              <w:ind w:left="0"/>
              <w:jc w:val="center"/>
              <w:rPr>
                <w:rFonts w:ascii="Calibri" w:hAnsi="Calibri" w:cs="Calibri"/>
                <w:color w:val="000000"/>
              </w:rPr>
            </w:pPr>
          </w:p>
        </w:tc>
        <w:tc>
          <w:tcPr>
            <w:tcW w:w="857" w:type="dxa"/>
          </w:tcPr>
          <w:p w14:paraId="1F3AEFE0"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958" w:type="dxa"/>
          </w:tcPr>
          <w:p w14:paraId="33112CAF" w14:textId="77777777" w:rsidR="00B071EE" w:rsidRDefault="00B071EE" w:rsidP="00B071EE">
            <w:pPr>
              <w:spacing w:after="0"/>
              <w:ind w:left="0"/>
              <w:jc w:val="center"/>
              <w:rPr>
                <w:rFonts w:ascii="Calibri" w:hAnsi="Calibri" w:cs="Calibri"/>
                <w:color w:val="000000"/>
              </w:rPr>
            </w:pPr>
          </w:p>
        </w:tc>
        <w:tc>
          <w:tcPr>
            <w:tcW w:w="859" w:type="dxa"/>
          </w:tcPr>
          <w:p w14:paraId="34EBF3EA" w14:textId="77777777" w:rsidR="00B071EE" w:rsidRDefault="00B071EE" w:rsidP="00B071EE">
            <w:pPr>
              <w:spacing w:after="0"/>
              <w:ind w:left="0"/>
              <w:jc w:val="center"/>
              <w:rPr>
                <w:rFonts w:ascii="Calibri" w:hAnsi="Calibri" w:cs="Calibri"/>
                <w:color w:val="000000"/>
              </w:rPr>
            </w:pPr>
          </w:p>
        </w:tc>
        <w:tc>
          <w:tcPr>
            <w:tcW w:w="857" w:type="dxa"/>
          </w:tcPr>
          <w:p w14:paraId="5AF936A4" w14:textId="77777777" w:rsidR="00B071EE" w:rsidRDefault="00B071EE" w:rsidP="00B071EE">
            <w:pPr>
              <w:spacing w:after="0"/>
              <w:ind w:left="0"/>
              <w:jc w:val="center"/>
              <w:rPr>
                <w:rFonts w:ascii="Calibri" w:hAnsi="Calibri" w:cs="Calibri"/>
                <w:color w:val="000000"/>
              </w:rPr>
            </w:pPr>
          </w:p>
        </w:tc>
      </w:tr>
      <w:tr w:rsidR="00B071EE" w:rsidRPr="007A069B" w14:paraId="5E6AA20F" w14:textId="77777777" w:rsidTr="00B071EE">
        <w:trPr>
          <w:trHeight w:val="288"/>
        </w:trPr>
        <w:tc>
          <w:tcPr>
            <w:tcW w:w="4224" w:type="dxa"/>
            <w:noWrap/>
            <w:vAlign w:val="bottom"/>
          </w:tcPr>
          <w:p w14:paraId="3CCB5E41"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Tạo dữ liệu mới</w:t>
            </w:r>
          </w:p>
        </w:tc>
        <w:tc>
          <w:tcPr>
            <w:tcW w:w="992" w:type="dxa"/>
            <w:noWrap/>
            <w:vAlign w:val="bottom"/>
          </w:tcPr>
          <w:p w14:paraId="60EBC9D0" w14:textId="77777777" w:rsidR="00B071EE" w:rsidRPr="007A069B" w:rsidRDefault="00B071EE" w:rsidP="00B071EE">
            <w:pPr>
              <w:spacing w:after="0"/>
              <w:ind w:left="0"/>
              <w:rPr>
                <w:rFonts w:ascii="Calibri" w:hAnsi="Calibri" w:cs="Calibri"/>
                <w:color w:val="000000"/>
              </w:rPr>
            </w:pPr>
          </w:p>
        </w:tc>
        <w:tc>
          <w:tcPr>
            <w:tcW w:w="737" w:type="dxa"/>
          </w:tcPr>
          <w:p w14:paraId="50AA2779" w14:textId="77777777" w:rsidR="00B071EE" w:rsidRDefault="00B071EE" w:rsidP="00B071EE">
            <w:pPr>
              <w:spacing w:after="0"/>
              <w:ind w:left="0"/>
              <w:jc w:val="center"/>
              <w:rPr>
                <w:rFonts w:ascii="Calibri" w:hAnsi="Calibri" w:cs="Calibri"/>
                <w:color w:val="000000"/>
              </w:rPr>
            </w:pPr>
          </w:p>
        </w:tc>
        <w:tc>
          <w:tcPr>
            <w:tcW w:w="857" w:type="dxa"/>
          </w:tcPr>
          <w:p w14:paraId="2AB930EA" w14:textId="77777777" w:rsidR="00B071EE" w:rsidRDefault="00B071EE" w:rsidP="00B071EE">
            <w:pPr>
              <w:spacing w:after="0"/>
              <w:ind w:left="0"/>
              <w:jc w:val="center"/>
              <w:rPr>
                <w:rFonts w:ascii="Calibri" w:hAnsi="Calibri" w:cs="Calibri"/>
                <w:color w:val="000000"/>
              </w:rPr>
            </w:pPr>
          </w:p>
        </w:tc>
        <w:tc>
          <w:tcPr>
            <w:tcW w:w="958" w:type="dxa"/>
          </w:tcPr>
          <w:p w14:paraId="1D964053" w14:textId="77777777" w:rsidR="00B071EE" w:rsidRDefault="00B071EE" w:rsidP="00B071EE">
            <w:pPr>
              <w:spacing w:after="0"/>
              <w:ind w:left="0"/>
              <w:jc w:val="center"/>
              <w:rPr>
                <w:rFonts w:ascii="Calibri" w:hAnsi="Calibri" w:cs="Calibri"/>
                <w:color w:val="000000"/>
              </w:rPr>
            </w:pPr>
          </w:p>
        </w:tc>
        <w:tc>
          <w:tcPr>
            <w:tcW w:w="859" w:type="dxa"/>
          </w:tcPr>
          <w:p w14:paraId="282E7649" w14:textId="77777777" w:rsidR="00B071EE" w:rsidRDefault="00B071EE" w:rsidP="00B071EE">
            <w:pPr>
              <w:spacing w:after="0"/>
              <w:ind w:left="0"/>
              <w:jc w:val="center"/>
              <w:rPr>
                <w:rFonts w:ascii="Calibri" w:hAnsi="Calibri" w:cs="Calibri"/>
                <w:color w:val="000000"/>
              </w:rPr>
            </w:pPr>
          </w:p>
        </w:tc>
        <w:tc>
          <w:tcPr>
            <w:tcW w:w="857" w:type="dxa"/>
          </w:tcPr>
          <w:p w14:paraId="197CA8F6" w14:textId="77777777" w:rsidR="00B071EE" w:rsidRDefault="00B071EE" w:rsidP="00B071EE">
            <w:pPr>
              <w:spacing w:after="0"/>
              <w:ind w:left="0"/>
              <w:jc w:val="center"/>
              <w:rPr>
                <w:rFonts w:ascii="Calibri" w:hAnsi="Calibri" w:cs="Calibri"/>
                <w:color w:val="000000"/>
              </w:rPr>
            </w:pPr>
          </w:p>
        </w:tc>
      </w:tr>
      <w:tr w:rsidR="00B071EE" w:rsidRPr="007A069B" w14:paraId="3FC58D67" w14:textId="77777777" w:rsidTr="00B071EE">
        <w:trPr>
          <w:trHeight w:val="288"/>
        </w:trPr>
        <w:tc>
          <w:tcPr>
            <w:tcW w:w="4224" w:type="dxa"/>
            <w:noWrap/>
            <w:vAlign w:val="bottom"/>
          </w:tcPr>
          <w:p w14:paraId="3BD7F83C" w14:textId="77777777" w:rsidR="00B071EE" w:rsidRDefault="00B071EE" w:rsidP="00B071EE">
            <w:pPr>
              <w:spacing w:after="0"/>
              <w:ind w:left="0"/>
              <w:rPr>
                <w:rFonts w:ascii="Calibri" w:hAnsi="Calibri" w:cs="Calibri"/>
                <w:color w:val="000000"/>
              </w:rPr>
            </w:pPr>
            <w:r>
              <w:rPr>
                <w:rFonts w:ascii="Calibri" w:hAnsi="Calibri" w:cs="Calibri"/>
                <w:color w:val="000000"/>
              </w:rPr>
              <w:t>Chi tiết người dùng</w:t>
            </w:r>
          </w:p>
        </w:tc>
        <w:tc>
          <w:tcPr>
            <w:tcW w:w="992" w:type="dxa"/>
            <w:noWrap/>
            <w:vAlign w:val="bottom"/>
          </w:tcPr>
          <w:p w14:paraId="675AE704" w14:textId="77777777" w:rsidR="00B071EE" w:rsidRPr="007A069B" w:rsidRDefault="00B071EE" w:rsidP="00B071EE">
            <w:pPr>
              <w:spacing w:after="0"/>
              <w:ind w:left="0"/>
              <w:rPr>
                <w:rFonts w:ascii="Calibri" w:hAnsi="Calibri" w:cs="Calibri"/>
                <w:color w:val="000000"/>
              </w:rPr>
            </w:pPr>
          </w:p>
        </w:tc>
        <w:tc>
          <w:tcPr>
            <w:tcW w:w="737" w:type="dxa"/>
          </w:tcPr>
          <w:p w14:paraId="255D80C3" w14:textId="77777777" w:rsidR="00B071EE" w:rsidRDefault="00B071EE" w:rsidP="00B071EE">
            <w:pPr>
              <w:spacing w:after="0"/>
              <w:ind w:left="0"/>
              <w:jc w:val="center"/>
              <w:rPr>
                <w:rFonts w:ascii="Calibri" w:hAnsi="Calibri" w:cs="Calibri"/>
                <w:color w:val="000000"/>
              </w:rPr>
            </w:pPr>
          </w:p>
        </w:tc>
        <w:tc>
          <w:tcPr>
            <w:tcW w:w="857" w:type="dxa"/>
          </w:tcPr>
          <w:p w14:paraId="0F21796E" w14:textId="77777777" w:rsidR="00B071EE" w:rsidRDefault="00B071EE" w:rsidP="00B071EE">
            <w:pPr>
              <w:spacing w:after="0"/>
              <w:ind w:left="0"/>
              <w:jc w:val="center"/>
              <w:rPr>
                <w:rFonts w:ascii="Calibri" w:hAnsi="Calibri" w:cs="Calibri"/>
                <w:color w:val="000000"/>
              </w:rPr>
            </w:pPr>
          </w:p>
        </w:tc>
        <w:tc>
          <w:tcPr>
            <w:tcW w:w="958" w:type="dxa"/>
          </w:tcPr>
          <w:p w14:paraId="123C3A78"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9" w:type="dxa"/>
          </w:tcPr>
          <w:p w14:paraId="2B9BC857"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126174AB"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72EE4AD0" w14:textId="77777777" w:rsidTr="00B071EE">
        <w:trPr>
          <w:trHeight w:val="288"/>
        </w:trPr>
        <w:tc>
          <w:tcPr>
            <w:tcW w:w="4224" w:type="dxa"/>
            <w:noWrap/>
            <w:vAlign w:val="bottom"/>
          </w:tcPr>
          <w:p w14:paraId="18CE749F"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được quản lý</w:t>
            </w:r>
          </w:p>
        </w:tc>
        <w:tc>
          <w:tcPr>
            <w:tcW w:w="992" w:type="dxa"/>
            <w:noWrap/>
            <w:vAlign w:val="bottom"/>
          </w:tcPr>
          <w:p w14:paraId="435CC730" w14:textId="77777777" w:rsidR="00B071EE" w:rsidRPr="007A069B" w:rsidRDefault="00B071EE" w:rsidP="00B071EE">
            <w:pPr>
              <w:spacing w:after="0"/>
              <w:ind w:left="0"/>
              <w:rPr>
                <w:rFonts w:ascii="Calibri" w:hAnsi="Calibri" w:cs="Calibri"/>
                <w:color w:val="000000"/>
              </w:rPr>
            </w:pPr>
          </w:p>
        </w:tc>
        <w:tc>
          <w:tcPr>
            <w:tcW w:w="737" w:type="dxa"/>
          </w:tcPr>
          <w:p w14:paraId="59524498" w14:textId="77777777" w:rsidR="00B071EE" w:rsidRDefault="00B071EE" w:rsidP="00B071EE">
            <w:pPr>
              <w:spacing w:after="0"/>
              <w:ind w:left="0"/>
              <w:jc w:val="center"/>
              <w:rPr>
                <w:rFonts w:ascii="Calibri" w:hAnsi="Calibri" w:cs="Calibri"/>
                <w:color w:val="000000"/>
              </w:rPr>
            </w:pPr>
          </w:p>
        </w:tc>
        <w:tc>
          <w:tcPr>
            <w:tcW w:w="857" w:type="dxa"/>
          </w:tcPr>
          <w:p w14:paraId="441E51FC" w14:textId="77777777" w:rsidR="00B071EE" w:rsidRDefault="00B071EE" w:rsidP="00B071EE">
            <w:pPr>
              <w:spacing w:after="0"/>
              <w:ind w:left="0"/>
              <w:jc w:val="center"/>
              <w:rPr>
                <w:rFonts w:ascii="Calibri" w:hAnsi="Calibri" w:cs="Calibri"/>
                <w:color w:val="000000"/>
              </w:rPr>
            </w:pPr>
          </w:p>
        </w:tc>
        <w:tc>
          <w:tcPr>
            <w:tcW w:w="958" w:type="dxa"/>
          </w:tcPr>
          <w:p w14:paraId="5A3C176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9" w:type="dxa"/>
          </w:tcPr>
          <w:p w14:paraId="4E5B7322" w14:textId="77777777" w:rsidR="00B071EE" w:rsidRDefault="00B071EE" w:rsidP="00B071EE">
            <w:pPr>
              <w:spacing w:after="0"/>
              <w:ind w:left="0"/>
              <w:jc w:val="center"/>
              <w:rPr>
                <w:rFonts w:ascii="Calibri" w:hAnsi="Calibri" w:cs="Calibri"/>
                <w:color w:val="000000"/>
              </w:rPr>
            </w:pPr>
          </w:p>
        </w:tc>
        <w:tc>
          <w:tcPr>
            <w:tcW w:w="857" w:type="dxa"/>
          </w:tcPr>
          <w:p w14:paraId="255CC495"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02CB1907" w14:textId="77777777" w:rsidTr="00B071EE">
        <w:trPr>
          <w:trHeight w:val="288"/>
        </w:trPr>
        <w:tc>
          <w:tcPr>
            <w:tcW w:w="4224" w:type="dxa"/>
            <w:noWrap/>
            <w:vAlign w:val="bottom"/>
          </w:tcPr>
          <w:p w14:paraId="3AB900BA"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Truy vấn dữ liệu riêng</w:t>
            </w:r>
          </w:p>
        </w:tc>
        <w:tc>
          <w:tcPr>
            <w:tcW w:w="992" w:type="dxa"/>
            <w:noWrap/>
            <w:vAlign w:val="bottom"/>
          </w:tcPr>
          <w:p w14:paraId="665DC073" w14:textId="77777777" w:rsidR="00B071EE" w:rsidRPr="007A069B" w:rsidRDefault="00B071EE" w:rsidP="00B071EE">
            <w:pPr>
              <w:spacing w:after="0"/>
              <w:ind w:left="0"/>
              <w:rPr>
                <w:rFonts w:ascii="Calibri" w:hAnsi="Calibri" w:cs="Calibri"/>
                <w:color w:val="000000"/>
              </w:rPr>
            </w:pPr>
          </w:p>
        </w:tc>
        <w:tc>
          <w:tcPr>
            <w:tcW w:w="737" w:type="dxa"/>
          </w:tcPr>
          <w:p w14:paraId="35ACF6A9" w14:textId="77777777" w:rsidR="00B071EE" w:rsidRDefault="00B071EE" w:rsidP="00B071EE">
            <w:pPr>
              <w:spacing w:after="0"/>
              <w:ind w:left="0"/>
              <w:jc w:val="center"/>
              <w:rPr>
                <w:rFonts w:ascii="Calibri" w:hAnsi="Calibri" w:cs="Calibri"/>
                <w:color w:val="000000"/>
              </w:rPr>
            </w:pPr>
          </w:p>
        </w:tc>
        <w:tc>
          <w:tcPr>
            <w:tcW w:w="857" w:type="dxa"/>
          </w:tcPr>
          <w:p w14:paraId="477F870A" w14:textId="77777777" w:rsidR="00B071EE" w:rsidRDefault="00B071EE" w:rsidP="00B071EE">
            <w:pPr>
              <w:spacing w:after="0"/>
              <w:ind w:left="0"/>
              <w:jc w:val="center"/>
              <w:rPr>
                <w:rFonts w:ascii="Calibri" w:hAnsi="Calibri" w:cs="Calibri"/>
                <w:color w:val="000000"/>
              </w:rPr>
            </w:pPr>
          </w:p>
        </w:tc>
        <w:tc>
          <w:tcPr>
            <w:tcW w:w="958" w:type="dxa"/>
          </w:tcPr>
          <w:p w14:paraId="026C55B7" w14:textId="77777777" w:rsidR="00B071EE" w:rsidRDefault="00B071EE" w:rsidP="00B071EE">
            <w:pPr>
              <w:spacing w:after="0"/>
              <w:ind w:left="0"/>
              <w:jc w:val="center"/>
              <w:rPr>
                <w:rFonts w:ascii="Calibri" w:hAnsi="Calibri" w:cs="Calibri"/>
                <w:color w:val="000000"/>
              </w:rPr>
            </w:pPr>
          </w:p>
        </w:tc>
        <w:tc>
          <w:tcPr>
            <w:tcW w:w="859" w:type="dxa"/>
          </w:tcPr>
          <w:p w14:paraId="1121011C"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3A34486C" w14:textId="77777777" w:rsidR="00B071EE" w:rsidRDefault="00B071EE" w:rsidP="00B071EE">
            <w:pPr>
              <w:spacing w:after="0"/>
              <w:ind w:left="0"/>
              <w:jc w:val="center"/>
              <w:rPr>
                <w:rFonts w:ascii="Calibri" w:hAnsi="Calibri" w:cs="Calibri"/>
                <w:color w:val="000000"/>
              </w:rPr>
            </w:pPr>
          </w:p>
        </w:tc>
      </w:tr>
      <w:tr w:rsidR="00B071EE" w:rsidRPr="007A069B" w14:paraId="43FDC08C" w14:textId="77777777" w:rsidTr="00B071EE">
        <w:trPr>
          <w:trHeight w:val="288"/>
        </w:trPr>
        <w:tc>
          <w:tcPr>
            <w:tcW w:w="4224" w:type="dxa"/>
            <w:noWrap/>
            <w:vAlign w:val="bottom"/>
          </w:tcPr>
          <w:p w14:paraId="448BC116"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được quản lý</w:t>
            </w:r>
          </w:p>
        </w:tc>
        <w:tc>
          <w:tcPr>
            <w:tcW w:w="992" w:type="dxa"/>
            <w:noWrap/>
            <w:vAlign w:val="bottom"/>
          </w:tcPr>
          <w:p w14:paraId="407B54E4" w14:textId="77777777" w:rsidR="00B071EE" w:rsidRPr="007A069B" w:rsidRDefault="00B071EE" w:rsidP="00B071EE">
            <w:pPr>
              <w:spacing w:after="0"/>
              <w:ind w:left="0"/>
              <w:rPr>
                <w:rFonts w:ascii="Calibri" w:hAnsi="Calibri" w:cs="Calibri"/>
                <w:color w:val="000000"/>
              </w:rPr>
            </w:pPr>
          </w:p>
        </w:tc>
        <w:tc>
          <w:tcPr>
            <w:tcW w:w="737" w:type="dxa"/>
          </w:tcPr>
          <w:p w14:paraId="56748EE3" w14:textId="77777777" w:rsidR="00B071EE" w:rsidRDefault="00B071EE" w:rsidP="00B071EE">
            <w:pPr>
              <w:spacing w:after="0"/>
              <w:ind w:left="0"/>
              <w:jc w:val="center"/>
              <w:rPr>
                <w:rFonts w:ascii="Calibri" w:hAnsi="Calibri" w:cs="Calibri"/>
                <w:color w:val="000000"/>
              </w:rPr>
            </w:pPr>
          </w:p>
        </w:tc>
        <w:tc>
          <w:tcPr>
            <w:tcW w:w="857" w:type="dxa"/>
          </w:tcPr>
          <w:p w14:paraId="509A6F0F" w14:textId="77777777" w:rsidR="00B071EE" w:rsidRDefault="00B071EE" w:rsidP="00B071EE">
            <w:pPr>
              <w:spacing w:after="0"/>
              <w:ind w:left="0"/>
              <w:jc w:val="center"/>
              <w:rPr>
                <w:rFonts w:ascii="Calibri" w:hAnsi="Calibri" w:cs="Calibri"/>
                <w:color w:val="000000"/>
              </w:rPr>
            </w:pPr>
          </w:p>
        </w:tc>
        <w:tc>
          <w:tcPr>
            <w:tcW w:w="958" w:type="dxa"/>
          </w:tcPr>
          <w:p w14:paraId="4FA36F0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9" w:type="dxa"/>
          </w:tcPr>
          <w:p w14:paraId="4BE87FC5" w14:textId="77777777" w:rsidR="00B071EE" w:rsidRDefault="00B071EE" w:rsidP="00B071EE">
            <w:pPr>
              <w:spacing w:after="0"/>
              <w:ind w:left="0"/>
              <w:jc w:val="center"/>
              <w:rPr>
                <w:rFonts w:ascii="Calibri" w:hAnsi="Calibri" w:cs="Calibri"/>
                <w:color w:val="000000"/>
              </w:rPr>
            </w:pPr>
          </w:p>
        </w:tc>
        <w:tc>
          <w:tcPr>
            <w:tcW w:w="857" w:type="dxa"/>
          </w:tcPr>
          <w:p w14:paraId="317A82EE"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tr w:rsidR="00B071EE" w:rsidRPr="007A069B" w14:paraId="6EE252EE" w14:textId="77777777" w:rsidTr="00B071EE">
        <w:trPr>
          <w:trHeight w:val="288"/>
        </w:trPr>
        <w:tc>
          <w:tcPr>
            <w:tcW w:w="4224" w:type="dxa"/>
            <w:noWrap/>
            <w:vAlign w:val="bottom"/>
          </w:tcPr>
          <w:p w14:paraId="78D09DC3"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Cập nhật dữ liệu riêng</w:t>
            </w:r>
          </w:p>
        </w:tc>
        <w:tc>
          <w:tcPr>
            <w:tcW w:w="992" w:type="dxa"/>
            <w:noWrap/>
            <w:vAlign w:val="bottom"/>
          </w:tcPr>
          <w:p w14:paraId="7641390C" w14:textId="77777777" w:rsidR="00B071EE" w:rsidRPr="007A069B" w:rsidRDefault="00B071EE" w:rsidP="00B071EE">
            <w:pPr>
              <w:spacing w:after="0"/>
              <w:ind w:left="0"/>
              <w:rPr>
                <w:rFonts w:ascii="Calibri" w:hAnsi="Calibri" w:cs="Calibri"/>
                <w:color w:val="000000"/>
              </w:rPr>
            </w:pPr>
          </w:p>
        </w:tc>
        <w:tc>
          <w:tcPr>
            <w:tcW w:w="737" w:type="dxa"/>
          </w:tcPr>
          <w:p w14:paraId="3F368143" w14:textId="77777777" w:rsidR="00B071EE" w:rsidRDefault="00B071EE" w:rsidP="00B071EE">
            <w:pPr>
              <w:spacing w:after="0"/>
              <w:ind w:left="0"/>
              <w:jc w:val="center"/>
              <w:rPr>
                <w:rFonts w:ascii="Calibri" w:hAnsi="Calibri" w:cs="Calibri"/>
                <w:color w:val="000000"/>
              </w:rPr>
            </w:pPr>
          </w:p>
        </w:tc>
        <w:tc>
          <w:tcPr>
            <w:tcW w:w="857" w:type="dxa"/>
          </w:tcPr>
          <w:p w14:paraId="2909C394" w14:textId="77777777" w:rsidR="00B071EE" w:rsidRDefault="00B071EE" w:rsidP="00B071EE">
            <w:pPr>
              <w:spacing w:after="0"/>
              <w:ind w:left="0"/>
              <w:jc w:val="center"/>
              <w:rPr>
                <w:rFonts w:ascii="Calibri" w:hAnsi="Calibri" w:cs="Calibri"/>
                <w:color w:val="000000"/>
              </w:rPr>
            </w:pPr>
          </w:p>
        </w:tc>
        <w:tc>
          <w:tcPr>
            <w:tcW w:w="958" w:type="dxa"/>
          </w:tcPr>
          <w:p w14:paraId="76A0CF3E" w14:textId="77777777" w:rsidR="00B071EE" w:rsidRDefault="00B071EE" w:rsidP="00B071EE">
            <w:pPr>
              <w:spacing w:after="0"/>
              <w:ind w:left="0"/>
              <w:jc w:val="center"/>
              <w:rPr>
                <w:rFonts w:ascii="Calibri" w:hAnsi="Calibri" w:cs="Calibri"/>
                <w:color w:val="000000"/>
              </w:rPr>
            </w:pPr>
          </w:p>
        </w:tc>
        <w:tc>
          <w:tcPr>
            <w:tcW w:w="859" w:type="dxa"/>
          </w:tcPr>
          <w:p w14:paraId="123B6C7F"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c>
          <w:tcPr>
            <w:tcW w:w="857" w:type="dxa"/>
          </w:tcPr>
          <w:p w14:paraId="0CBDF811" w14:textId="77777777" w:rsidR="00B071EE" w:rsidRDefault="00B071EE" w:rsidP="00B071EE">
            <w:pPr>
              <w:spacing w:after="0"/>
              <w:ind w:left="0"/>
              <w:jc w:val="center"/>
              <w:rPr>
                <w:rFonts w:ascii="Calibri" w:hAnsi="Calibri" w:cs="Calibri"/>
                <w:color w:val="000000"/>
              </w:rPr>
            </w:pPr>
          </w:p>
        </w:tc>
      </w:tr>
      <w:tr w:rsidR="00B071EE" w:rsidRPr="007A069B" w14:paraId="094CAC25" w14:textId="77777777" w:rsidTr="00B071EE">
        <w:trPr>
          <w:trHeight w:val="288"/>
        </w:trPr>
        <w:tc>
          <w:tcPr>
            <w:tcW w:w="4224" w:type="dxa"/>
            <w:noWrap/>
            <w:vAlign w:val="bottom"/>
          </w:tcPr>
          <w:p w14:paraId="7B945B7C" w14:textId="77777777" w:rsidR="00B071EE" w:rsidRDefault="00B071EE" w:rsidP="00B071EE">
            <w:pPr>
              <w:spacing w:after="0"/>
              <w:ind w:left="0"/>
              <w:rPr>
                <w:rFonts w:ascii="Calibri" w:hAnsi="Calibri" w:cs="Calibri"/>
                <w:color w:val="000000"/>
              </w:rPr>
            </w:pPr>
            <w:r>
              <w:rPr>
                <w:rFonts w:ascii="Calibri" w:hAnsi="Calibri" w:cs="Calibri"/>
                <w:color w:val="000000"/>
              </w:rPr>
              <w:t xml:space="preserve">        Xoá dữ liệu</w:t>
            </w:r>
          </w:p>
        </w:tc>
        <w:tc>
          <w:tcPr>
            <w:tcW w:w="992" w:type="dxa"/>
            <w:noWrap/>
            <w:vAlign w:val="bottom"/>
          </w:tcPr>
          <w:p w14:paraId="05869AF6" w14:textId="77777777" w:rsidR="00B071EE" w:rsidRPr="007A069B" w:rsidRDefault="00B071EE" w:rsidP="00B071EE">
            <w:pPr>
              <w:spacing w:after="0"/>
              <w:ind w:left="0"/>
              <w:rPr>
                <w:rFonts w:ascii="Calibri" w:hAnsi="Calibri" w:cs="Calibri"/>
                <w:color w:val="000000"/>
              </w:rPr>
            </w:pPr>
          </w:p>
        </w:tc>
        <w:tc>
          <w:tcPr>
            <w:tcW w:w="737" w:type="dxa"/>
          </w:tcPr>
          <w:p w14:paraId="17F38D09" w14:textId="77777777" w:rsidR="00B071EE" w:rsidRDefault="00B071EE" w:rsidP="00B071EE">
            <w:pPr>
              <w:spacing w:after="0"/>
              <w:ind w:left="0"/>
              <w:jc w:val="center"/>
              <w:rPr>
                <w:rFonts w:ascii="Calibri" w:hAnsi="Calibri" w:cs="Calibri"/>
                <w:color w:val="000000"/>
              </w:rPr>
            </w:pPr>
          </w:p>
        </w:tc>
        <w:tc>
          <w:tcPr>
            <w:tcW w:w="857" w:type="dxa"/>
          </w:tcPr>
          <w:p w14:paraId="7576588D" w14:textId="77777777" w:rsidR="00B071EE" w:rsidRDefault="00B071EE" w:rsidP="00B071EE">
            <w:pPr>
              <w:spacing w:after="0"/>
              <w:ind w:left="0"/>
              <w:jc w:val="center"/>
              <w:rPr>
                <w:rFonts w:ascii="Calibri" w:hAnsi="Calibri" w:cs="Calibri"/>
                <w:color w:val="000000"/>
              </w:rPr>
            </w:pPr>
          </w:p>
        </w:tc>
        <w:tc>
          <w:tcPr>
            <w:tcW w:w="958" w:type="dxa"/>
          </w:tcPr>
          <w:p w14:paraId="58300199" w14:textId="77777777" w:rsidR="00B071EE" w:rsidRDefault="00B071EE" w:rsidP="00B071EE">
            <w:pPr>
              <w:spacing w:after="0"/>
              <w:ind w:left="0"/>
              <w:jc w:val="center"/>
              <w:rPr>
                <w:rFonts w:ascii="Calibri" w:hAnsi="Calibri" w:cs="Calibri"/>
                <w:color w:val="000000"/>
              </w:rPr>
            </w:pPr>
          </w:p>
        </w:tc>
        <w:tc>
          <w:tcPr>
            <w:tcW w:w="859" w:type="dxa"/>
          </w:tcPr>
          <w:p w14:paraId="44BA2578" w14:textId="77777777" w:rsidR="00B071EE" w:rsidRDefault="00B071EE" w:rsidP="00B071EE">
            <w:pPr>
              <w:spacing w:after="0"/>
              <w:ind w:left="0"/>
              <w:jc w:val="center"/>
              <w:rPr>
                <w:rFonts w:ascii="Calibri" w:hAnsi="Calibri" w:cs="Calibri"/>
                <w:color w:val="000000"/>
              </w:rPr>
            </w:pPr>
          </w:p>
        </w:tc>
        <w:tc>
          <w:tcPr>
            <w:tcW w:w="857" w:type="dxa"/>
          </w:tcPr>
          <w:p w14:paraId="343C5319" w14:textId="77777777" w:rsidR="00B071EE" w:rsidRDefault="00B071EE" w:rsidP="00B071EE">
            <w:pPr>
              <w:spacing w:after="0"/>
              <w:ind w:left="0"/>
              <w:jc w:val="center"/>
              <w:rPr>
                <w:rFonts w:ascii="Calibri" w:hAnsi="Calibri" w:cs="Calibri"/>
                <w:color w:val="000000"/>
              </w:rPr>
            </w:pPr>
            <w:r>
              <w:rPr>
                <w:rFonts w:ascii="Calibri" w:hAnsi="Calibri" w:cs="Calibri"/>
                <w:color w:val="000000"/>
              </w:rPr>
              <w:t>X</w:t>
            </w:r>
          </w:p>
        </w:tc>
      </w:tr>
      <w:bookmarkEnd w:id="150"/>
    </w:tbl>
    <w:p w14:paraId="5D74B48C" w14:textId="77777777" w:rsidR="00B071EE" w:rsidRDefault="00B071EE" w:rsidP="00B071EE">
      <w:pPr>
        <w:spacing w:after="0"/>
        <w:ind w:left="0"/>
      </w:pPr>
    </w:p>
    <w:p w14:paraId="613F4609" w14:textId="77777777" w:rsidR="00B071EE" w:rsidRDefault="00B071EE" w:rsidP="00B071EE">
      <w:pPr>
        <w:spacing w:after="0"/>
        <w:ind w:left="0"/>
      </w:pPr>
      <w:bookmarkStart w:id="152" w:name="_Hlk196153088"/>
      <w:r>
        <w:t>Trong đó:</w:t>
      </w:r>
      <w:bookmarkEnd w:id="152"/>
    </w:p>
    <w:p w14:paraId="536EA5AE"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 xml:space="preserve">Đăng nhập: Cho phép người dùng đăng nhập </w:t>
      </w:r>
      <w:r>
        <w:rPr>
          <w:rFonts w:asciiTheme="minorHAnsi" w:hAnsiTheme="minorHAnsi" w:cstheme="minorHAnsi"/>
        </w:rPr>
        <w:t>và hệ thống sẽ kiểm tra dữ liệu để xác nhận tài khoản và kiểm tra quyền.</w:t>
      </w:r>
    </w:p>
    <w:p w14:paraId="56D6D8F4"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 xml:space="preserve">Đăng ký: Cho phép người dùng mới đăng ký tài khoản </w:t>
      </w:r>
      <w:r>
        <w:rPr>
          <w:rFonts w:asciiTheme="minorHAnsi" w:hAnsiTheme="minorHAnsi" w:cstheme="minorHAnsi"/>
        </w:rPr>
        <w:t>và hệ thống sẽ kiểm tra dữ liệu xem có trùng hay không</w:t>
      </w:r>
      <w:r w:rsidRPr="00010D23">
        <w:rPr>
          <w:rFonts w:asciiTheme="minorHAnsi" w:hAnsiTheme="minorHAnsi" w:cstheme="minorHAnsi"/>
        </w:rPr>
        <w:t>.</w:t>
      </w:r>
    </w:p>
    <w:p w14:paraId="0B4DF331"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Xem thông tin cá nhân: Cho phép người dùng xem</w:t>
      </w:r>
      <w:r>
        <w:rPr>
          <w:rFonts w:asciiTheme="minorHAnsi" w:hAnsiTheme="minorHAnsi" w:cstheme="minorHAnsi"/>
        </w:rPr>
        <w:t xml:space="preserve"> và cập nhật</w:t>
      </w:r>
      <w:r w:rsidRPr="00010D23">
        <w:rPr>
          <w:rFonts w:asciiTheme="minorHAnsi" w:hAnsiTheme="minorHAnsi" w:cstheme="minorHAnsi"/>
        </w:rPr>
        <w:t xml:space="preserve"> thông tin cá nhân của họ.</w:t>
      </w:r>
    </w:p>
    <w:p w14:paraId="48775D84"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Xem điểm: Cho phép thí sinh xem điểm thi của mình.</w:t>
      </w:r>
    </w:p>
    <w:p w14:paraId="264B6C11"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Tra cứu kết quả và chứng chỉ: Cho phép thí sinh tra cứu kết quả thi và thông tin chứng chỉ.</w:t>
      </w:r>
    </w:p>
    <w:p w14:paraId="367D9D38"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Đăng ký thi: Cho phép thí sinh đăng ký tham gia kỳ thi.</w:t>
      </w:r>
    </w:p>
    <w:p w14:paraId="0C054D68"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Tạo kỳ thi: Cho phép nhân viên quản lý tạo kỳ thi mới.</w:t>
      </w:r>
    </w:p>
    <w:p w14:paraId="42773D03"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Cập nhật kỳ thi: Cho phép cập nhật thông tin của kỳ thi</w:t>
      </w:r>
      <w:r>
        <w:rPr>
          <w:rFonts w:asciiTheme="minorHAnsi" w:hAnsiTheme="minorHAnsi" w:cstheme="minorHAnsi"/>
        </w:rPr>
        <w:t xml:space="preserve"> và danh sách thí sinh đã đăng ký.</w:t>
      </w:r>
    </w:p>
    <w:p w14:paraId="736C78B3"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Xóa kỳ thi: Xóa kỳ thi khỏi hệ thống.</w:t>
      </w:r>
    </w:p>
    <w:p w14:paraId="235F585A"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Nhập điểm: Cho phép nhập điểm thi cho thí sinh.</w:t>
      </w:r>
    </w:p>
    <w:p w14:paraId="1BCD28C6"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Sửa điểm: Cho phép sửa điểm đã nhập khi có sai sót.</w:t>
      </w:r>
    </w:p>
    <w:p w14:paraId="28A1F0A0"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Xuất file điểm: Xuất dữ liệu điểm thi ra file.</w:t>
      </w:r>
    </w:p>
    <w:p w14:paraId="6798E28B"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Xét duyệt kết quả: Duyệt kết quả thi của thí sinh.</w:t>
      </w:r>
    </w:p>
    <w:p w14:paraId="6F37E614"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Bảo lưu kết quả: Cho phép bảo lưu kết quả thi của thí sinh.</w:t>
      </w:r>
    </w:p>
    <w:p w14:paraId="4E828992"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Tổng hợp kết quả: Tổng hợp kết quả thi theo các tiêu chí khác nhau.</w:t>
      </w:r>
    </w:p>
    <w:p w14:paraId="00E48D12"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Thống kê số lượng thí sinh: Thống kê số lượng thí sinh theo các nhóm/tiêu chí khác nhau.</w:t>
      </w:r>
    </w:p>
    <w:p w14:paraId="5B0495A6"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Thống kê kết quả thi: Tạo báo cáo thống kê về kết quả thi của thí sinh.</w:t>
      </w:r>
    </w:p>
    <w:p w14:paraId="59EDDE4A"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Lập báo cáo: Tạo các báo cáo tổng hợp về kỳ thi.</w:t>
      </w:r>
    </w:p>
    <w:p w14:paraId="1575B226" w14:textId="77777777" w:rsidR="00B071EE" w:rsidRPr="00010D23" w:rsidRDefault="00B071EE" w:rsidP="007009AE">
      <w:pPr>
        <w:pStyle w:val="ListParagraph"/>
        <w:numPr>
          <w:ilvl w:val="0"/>
          <w:numId w:val="86"/>
        </w:numPr>
        <w:rPr>
          <w:rFonts w:asciiTheme="minorHAnsi" w:hAnsiTheme="minorHAnsi" w:cstheme="minorHAnsi"/>
        </w:rPr>
      </w:pPr>
      <w:r w:rsidRPr="00010D23">
        <w:rPr>
          <w:rFonts w:asciiTheme="minorHAnsi" w:hAnsiTheme="minorHAnsi" w:cstheme="minorHAnsi"/>
        </w:rPr>
        <w:t>Sao lưu dữ liệu: Cho phép sao lưu dữ liệu hệ thống.</w:t>
      </w:r>
    </w:p>
    <w:p w14:paraId="5F40198B" w14:textId="77777777" w:rsidR="00B071EE" w:rsidRPr="00B2442A" w:rsidRDefault="00B071EE" w:rsidP="007009AE">
      <w:pPr>
        <w:pStyle w:val="ListParagraph"/>
        <w:numPr>
          <w:ilvl w:val="0"/>
          <w:numId w:val="86"/>
        </w:numPr>
      </w:pPr>
      <w:r w:rsidRPr="00010D23">
        <w:rPr>
          <w:rFonts w:asciiTheme="minorHAnsi" w:hAnsiTheme="minorHAnsi" w:cstheme="minorHAnsi"/>
        </w:rPr>
        <w:t>Phục hồi dữ liệu: Phục hồi dữ liệu từ bản sao lưu.</w:t>
      </w:r>
    </w:p>
    <w:p w14:paraId="3920DD1C" w14:textId="77777777" w:rsidR="00B071EE" w:rsidRPr="00B2442A" w:rsidRDefault="00B071EE" w:rsidP="007009AE">
      <w:pPr>
        <w:pStyle w:val="ListParagraph"/>
        <w:numPr>
          <w:ilvl w:val="0"/>
          <w:numId w:val="86"/>
        </w:numPr>
      </w:pPr>
      <w:r>
        <w:rPr>
          <w:rFonts w:asciiTheme="minorHAnsi" w:hAnsiTheme="minorHAnsi" w:cstheme="minorHAnsi"/>
        </w:rPr>
        <w:t>Thêm tài khoản: Cho phép quản trị viên tạo tài khoản cho nhân viên quản lý hoặc các quản trị viên</w:t>
      </w:r>
    </w:p>
    <w:p w14:paraId="3CCF5F6D" w14:textId="77777777" w:rsidR="00B071EE" w:rsidRPr="00B2442A" w:rsidRDefault="00B071EE" w:rsidP="007009AE">
      <w:pPr>
        <w:pStyle w:val="ListParagraph"/>
        <w:numPr>
          <w:ilvl w:val="0"/>
          <w:numId w:val="86"/>
        </w:numPr>
      </w:pPr>
      <w:r>
        <w:rPr>
          <w:rFonts w:asciiTheme="minorHAnsi" w:hAnsiTheme="minorHAnsi" w:cstheme="minorHAnsi"/>
        </w:rPr>
        <w:t>Sửa tài khoản: Cho phép quản trị viên chỉnh sửa các thông tin được quản lý của người dùng hoặc phân quyền người dùng</w:t>
      </w:r>
    </w:p>
    <w:p w14:paraId="7A8CB3C8" w14:textId="77777777" w:rsidR="00B071EE" w:rsidRDefault="00B071EE" w:rsidP="007009AE">
      <w:pPr>
        <w:pStyle w:val="ListParagraph"/>
        <w:numPr>
          <w:ilvl w:val="0"/>
          <w:numId w:val="86"/>
        </w:numPr>
      </w:pPr>
      <w:r>
        <w:t>Xoá tài khoản: Cho phép quản trị viên xoá tài khoản người dùng có hành vi gây nguy hại.</w:t>
      </w:r>
    </w:p>
    <w:p w14:paraId="02DA0209" w14:textId="77777777" w:rsidR="00B071EE" w:rsidRDefault="00B071EE" w:rsidP="007009AE">
      <w:pPr>
        <w:pStyle w:val="ListParagraph"/>
        <w:numPr>
          <w:ilvl w:val="0"/>
          <w:numId w:val="86"/>
        </w:numPr>
      </w:pPr>
      <w:r>
        <w:t>Đặt lại mật khẩu: Cho phép quản trị viên đặt lại mật khẩu cho người dùng.</w:t>
      </w:r>
      <w:r>
        <w:br w:type="page"/>
      </w:r>
      <w:bookmarkEnd w:id="151"/>
    </w:p>
    <w:p w14:paraId="008CC8D9" w14:textId="77777777" w:rsidR="00B071EE" w:rsidRPr="00332F99" w:rsidRDefault="00B071EE" w:rsidP="00B071EE"/>
    <w:p w14:paraId="3401DB71" w14:textId="77777777" w:rsidR="00B071EE" w:rsidRPr="00743E4B" w:rsidRDefault="00B071EE" w:rsidP="00B071EE">
      <w:pPr>
        <w:pStyle w:val="BodyText"/>
        <w:rPr>
          <w:lang w:val="en-US"/>
        </w:rPr>
      </w:pPr>
    </w:p>
    <w:p w14:paraId="685A6006" w14:textId="77777777" w:rsidR="00332F99" w:rsidRPr="00332F99" w:rsidRDefault="00332F99" w:rsidP="00332F99"/>
    <w:bookmarkEnd w:id="2"/>
    <w:bookmarkEnd w:id="3"/>
    <w:bookmarkEnd w:id="4"/>
    <w:bookmarkEnd w:id="5"/>
    <w:bookmarkEnd w:id="6"/>
    <w:bookmarkEnd w:id="7"/>
    <w:bookmarkEnd w:id="9"/>
    <w:bookmarkEnd w:id="10"/>
    <w:bookmarkEnd w:id="141"/>
    <w:p w14:paraId="6E22B8F8" w14:textId="77777777" w:rsidR="00743E4B" w:rsidRPr="00743E4B" w:rsidRDefault="00743E4B" w:rsidP="00743E4B">
      <w:pPr>
        <w:pStyle w:val="BodyText"/>
        <w:rPr>
          <w:lang w:val="en-US"/>
        </w:rPr>
      </w:pPr>
    </w:p>
    <w:sectPr w:rsidR="00743E4B" w:rsidRPr="00743E4B" w:rsidSect="00C43F24">
      <w:headerReference w:type="default" r:id="rId13"/>
      <w:footerReference w:type="default" r:id="rId14"/>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2377" w14:textId="77777777" w:rsidR="00525DF4" w:rsidRDefault="00525DF4">
      <w:r>
        <w:separator/>
      </w:r>
    </w:p>
    <w:p w14:paraId="270749F9" w14:textId="77777777" w:rsidR="00525DF4" w:rsidRDefault="00525DF4"/>
    <w:p w14:paraId="5DADA2B5" w14:textId="77777777" w:rsidR="00525DF4" w:rsidRDefault="00525DF4" w:rsidP="006401AA"/>
    <w:p w14:paraId="6947DE01" w14:textId="77777777" w:rsidR="00525DF4" w:rsidRDefault="00525DF4"/>
    <w:p w14:paraId="051CCDEB" w14:textId="77777777" w:rsidR="00525DF4" w:rsidRDefault="00525DF4" w:rsidP="00A05C87"/>
    <w:p w14:paraId="3D146605" w14:textId="77777777" w:rsidR="00525DF4" w:rsidRDefault="00525DF4"/>
    <w:p w14:paraId="529AA9C1" w14:textId="77777777" w:rsidR="00525DF4" w:rsidRDefault="00525DF4" w:rsidP="00946683"/>
    <w:p w14:paraId="126F2616" w14:textId="77777777" w:rsidR="00525DF4" w:rsidRDefault="00525DF4" w:rsidP="00946683"/>
    <w:p w14:paraId="4D14CCB8" w14:textId="77777777" w:rsidR="00525DF4" w:rsidRDefault="00525DF4" w:rsidP="00946683"/>
    <w:p w14:paraId="31FE878F" w14:textId="77777777" w:rsidR="00525DF4" w:rsidRDefault="00525DF4" w:rsidP="00946683"/>
    <w:p w14:paraId="0CA35530" w14:textId="77777777" w:rsidR="00525DF4" w:rsidRDefault="00525DF4" w:rsidP="00946683"/>
    <w:p w14:paraId="7107DCEA" w14:textId="77777777" w:rsidR="00525DF4" w:rsidRDefault="00525DF4" w:rsidP="00946683"/>
  </w:endnote>
  <w:endnote w:type="continuationSeparator" w:id="0">
    <w:p w14:paraId="4C13B01C" w14:textId="77777777" w:rsidR="00525DF4" w:rsidRDefault="00525DF4">
      <w:r>
        <w:continuationSeparator/>
      </w:r>
    </w:p>
    <w:p w14:paraId="2A57F74B" w14:textId="77777777" w:rsidR="00525DF4" w:rsidRDefault="00525DF4"/>
    <w:p w14:paraId="0BB6B8EA" w14:textId="77777777" w:rsidR="00525DF4" w:rsidRDefault="00525DF4" w:rsidP="006401AA"/>
    <w:p w14:paraId="7BE0931D" w14:textId="77777777" w:rsidR="00525DF4" w:rsidRDefault="00525DF4"/>
    <w:p w14:paraId="7178C2E2" w14:textId="77777777" w:rsidR="00525DF4" w:rsidRDefault="00525DF4" w:rsidP="00A05C87"/>
    <w:p w14:paraId="40D941FA" w14:textId="77777777" w:rsidR="00525DF4" w:rsidRDefault="00525DF4"/>
    <w:p w14:paraId="69C4E09F" w14:textId="77777777" w:rsidR="00525DF4" w:rsidRDefault="00525DF4" w:rsidP="00946683"/>
    <w:p w14:paraId="40EA1492" w14:textId="77777777" w:rsidR="00525DF4" w:rsidRDefault="00525DF4" w:rsidP="00946683"/>
    <w:p w14:paraId="6F23F296" w14:textId="77777777" w:rsidR="00525DF4" w:rsidRDefault="00525DF4" w:rsidP="00946683"/>
    <w:p w14:paraId="511E649E" w14:textId="77777777" w:rsidR="00525DF4" w:rsidRDefault="00525DF4" w:rsidP="00946683"/>
    <w:p w14:paraId="1606F29E" w14:textId="77777777" w:rsidR="00525DF4" w:rsidRDefault="00525DF4" w:rsidP="00946683"/>
    <w:p w14:paraId="23965C7C" w14:textId="77777777" w:rsidR="00525DF4" w:rsidRDefault="00525DF4" w:rsidP="00946683"/>
  </w:endnote>
  <w:endnote w:type="continuationNotice" w:id="1">
    <w:p w14:paraId="33DFEB0E" w14:textId="77777777" w:rsidR="00525DF4" w:rsidRDefault="00525D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G Times">
    <w:charset w:val="00"/>
    <w:family w:val="roman"/>
    <w:pitch w:val="variable"/>
  </w:font>
  <w:font w:name="Swis721 BlkEx BT">
    <w:altName w:val="MS PGothic"/>
    <w:charset w:val="00"/>
    <w:family w:val="swiss"/>
    <w:pitch w:val="variable"/>
    <w:sig w:usb0="00000001" w:usb1="00000000"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Segoe-Itali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Z@RB77C.tmp">
    <w:charset w:val="00"/>
    <w:family w:val="swiss"/>
    <w:pitch w:val="variable"/>
    <w:sig w:usb0="A00002AF" w:usb1="4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62CA" w14:textId="65AC0FE1" w:rsidR="00B071EE" w:rsidRDefault="00B071EE">
    <w:pPr>
      <w:pStyle w:val="Footer"/>
    </w:pPr>
    <w:r>
      <w:fldChar w:fldCharType="begin"/>
    </w:r>
    <w:r>
      <w:instrText xml:space="preserve"> PAGE   \* MERGEFORMAT </w:instrText>
    </w:r>
    <w:r>
      <w:fldChar w:fldCharType="separate"/>
    </w:r>
    <w:r w:rsidR="001F5ED0">
      <w:rPr>
        <w:noProof/>
      </w:rPr>
      <w:t>12</w:t>
    </w:r>
    <w:r>
      <w:rPr>
        <w:noProof/>
      </w:rPr>
      <w:fldChar w:fldCharType="end"/>
    </w:r>
  </w:p>
  <w:p w14:paraId="74C89F38" w14:textId="77777777" w:rsidR="00B071EE" w:rsidRDefault="00B07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533F" w14:textId="77777777" w:rsidR="00525DF4" w:rsidRDefault="00525DF4">
      <w:r>
        <w:separator/>
      </w:r>
    </w:p>
    <w:p w14:paraId="12395B2D" w14:textId="77777777" w:rsidR="00525DF4" w:rsidRDefault="00525DF4"/>
    <w:p w14:paraId="3D6B852B" w14:textId="77777777" w:rsidR="00525DF4" w:rsidRDefault="00525DF4" w:rsidP="006401AA"/>
    <w:p w14:paraId="60E0A8D2" w14:textId="77777777" w:rsidR="00525DF4" w:rsidRDefault="00525DF4"/>
    <w:p w14:paraId="25B97734" w14:textId="77777777" w:rsidR="00525DF4" w:rsidRDefault="00525DF4" w:rsidP="00A05C87"/>
    <w:p w14:paraId="571EC37B" w14:textId="77777777" w:rsidR="00525DF4" w:rsidRDefault="00525DF4"/>
    <w:p w14:paraId="523E2B5C" w14:textId="77777777" w:rsidR="00525DF4" w:rsidRDefault="00525DF4" w:rsidP="00946683"/>
    <w:p w14:paraId="361254EB" w14:textId="77777777" w:rsidR="00525DF4" w:rsidRDefault="00525DF4" w:rsidP="00946683"/>
    <w:p w14:paraId="785095CE" w14:textId="77777777" w:rsidR="00525DF4" w:rsidRDefault="00525DF4" w:rsidP="00946683"/>
    <w:p w14:paraId="46900941" w14:textId="77777777" w:rsidR="00525DF4" w:rsidRDefault="00525DF4" w:rsidP="00946683"/>
    <w:p w14:paraId="1EBFE18D" w14:textId="77777777" w:rsidR="00525DF4" w:rsidRDefault="00525DF4" w:rsidP="00946683"/>
    <w:p w14:paraId="423C9705" w14:textId="77777777" w:rsidR="00525DF4" w:rsidRDefault="00525DF4" w:rsidP="00946683"/>
  </w:footnote>
  <w:footnote w:type="continuationSeparator" w:id="0">
    <w:p w14:paraId="580877A7" w14:textId="77777777" w:rsidR="00525DF4" w:rsidRDefault="00525DF4">
      <w:r>
        <w:continuationSeparator/>
      </w:r>
    </w:p>
    <w:p w14:paraId="57E32A7E" w14:textId="77777777" w:rsidR="00525DF4" w:rsidRDefault="00525DF4"/>
    <w:p w14:paraId="40E20209" w14:textId="77777777" w:rsidR="00525DF4" w:rsidRDefault="00525DF4" w:rsidP="006401AA"/>
    <w:p w14:paraId="3974DA14" w14:textId="77777777" w:rsidR="00525DF4" w:rsidRDefault="00525DF4"/>
    <w:p w14:paraId="52DEFDB1" w14:textId="77777777" w:rsidR="00525DF4" w:rsidRDefault="00525DF4" w:rsidP="00A05C87"/>
    <w:p w14:paraId="4FB753A1" w14:textId="77777777" w:rsidR="00525DF4" w:rsidRDefault="00525DF4"/>
    <w:p w14:paraId="471029A5" w14:textId="77777777" w:rsidR="00525DF4" w:rsidRDefault="00525DF4" w:rsidP="00946683"/>
    <w:p w14:paraId="521A76D5" w14:textId="77777777" w:rsidR="00525DF4" w:rsidRDefault="00525DF4" w:rsidP="00946683"/>
    <w:p w14:paraId="5C4DA5B0" w14:textId="77777777" w:rsidR="00525DF4" w:rsidRDefault="00525DF4" w:rsidP="00946683"/>
    <w:p w14:paraId="29DA48C0" w14:textId="77777777" w:rsidR="00525DF4" w:rsidRDefault="00525DF4" w:rsidP="00946683"/>
    <w:p w14:paraId="3625B23C" w14:textId="77777777" w:rsidR="00525DF4" w:rsidRDefault="00525DF4" w:rsidP="00946683"/>
    <w:p w14:paraId="5F338262" w14:textId="77777777" w:rsidR="00525DF4" w:rsidRDefault="00525DF4" w:rsidP="00946683"/>
  </w:footnote>
  <w:footnote w:type="continuationNotice" w:id="1">
    <w:p w14:paraId="5257CFC3" w14:textId="77777777" w:rsidR="00525DF4" w:rsidRDefault="00525DF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B4D2" w14:textId="77777777" w:rsidR="00B071EE" w:rsidRDefault="00B071EE">
    <w:pPr>
      <w:pStyle w:val="Header"/>
    </w:pPr>
    <w:r w:rsidRPr="00001536">
      <w:rPr>
        <w:sz w:val="20"/>
      </w:rPr>
      <w:t xml:space="preserve">&lt;Mã dự án&gt; - Đặc tả Yêu cầu Phần </w:t>
    </w:r>
    <w:proofErr w:type="gramStart"/>
    <w:r w:rsidRPr="00001536">
      <w:rPr>
        <w:sz w:val="20"/>
      </w:rPr>
      <w:t xml:space="preserve">mềm  </w:t>
    </w:r>
    <w:r>
      <w:tab/>
      <w:t>v.xx</w:t>
    </w:r>
    <w:proofErr w:type="gramEnd"/>
  </w:p>
  <w:p w14:paraId="659BBAEC" w14:textId="77777777" w:rsidR="00B071EE" w:rsidRDefault="00B071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B8E"/>
    <w:multiLevelType w:val="multilevel"/>
    <w:tmpl w:val="A9C8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9487C"/>
    <w:multiLevelType w:val="multilevel"/>
    <w:tmpl w:val="1D0C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232A3"/>
    <w:multiLevelType w:val="hybridMultilevel"/>
    <w:tmpl w:val="A0CC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4" w15:restartNumberingAfterBreak="0">
    <w:nsid w:val="071F5B33"/>
    <w:multiLevelType w:val="hybridMultilevel"/>
    <w:tmpl w:val="124AFBCC"/>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E30C4E"/>
    <w:multiLevelType w:val="hybridMultilevel"/>
    <w:tmpl w:val="79D42AF4"/>
    <w:lvl w:ilvl="0" w:tplc="9BAA3AF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7" w15:restartNumberingAfterBreak="0">
    <w:nsid w:val="0B4B78EE"/>
    <w:multiLevelType w:val="multilevel"/>
    <w:tmpl w:val="049A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9" w15:restartNumberingAfterBreak="0">
    <w:nsid w:val="0FD87971"/>
    <w:multiLevelType w:val="hybridMultilevel"/>
    <w:tmpl w:val="7FF8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1358F8"/>
    <w:multiLevelType w:val="hybridMultilevel"/>
    <w:tmpl w:val="E520910E"/>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1F21CB3"/>
    <w:multiLevelType w:val="hybridMultilevel"/>
    <w:tmpl w:val="757E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197939"/>
    <w:multiLevelType w:val="multilevel"/>
    <w:tmpl w:val="98AA3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561A2"/>
    <w:multiLevelType w:val="multilevel"/>
    <w:tmpl w:val="B0BE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0B359E"/>
    <w:multiLevelType w:val="multilevel"/>
    <w:tmpl w:val="6754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932A6"/>
    <w:multiLevelType w:val="multilevel"/>
    <w:tmpl w:val="B1C6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F7800"/>
    <w:multiLevelType w:val="hybridMultilevel"/>
    <w:tmpl w:val="BC64F644"/>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5551E5E"/>
    <w:multiLevelType w:val="multilevel"/>
    <w:tmpl w:val="880A5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05034C"/>
    <w:multiLevelType w:val="multilevel"/>
    <w:tmpl w:val="7770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712912"/>
    <w:multiLevelType w:val="hybridMultilevel"/>
    <w:tmpl w:val="AFDCF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21" w15:restartNumberingAfterBreak="0">
    <w:nsid w:val="1A2C3E0C"/>
    <w:multiLevelType w:val="multilevel"/>
    <w:tmpl w:val="2DB2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23" w15:restartNumberingAfterBreak="0">
    <w:nsid w:val="1B6A69A8"/>
    <w:multiLevelType w:val="hybridMultilevel"/>
    <w:tmpl w:val="19983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F12DDA"/>
    <w:multiLevelType w:val="multilevel"/>
    <w:tmpl w:val="9B08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125046"/>
    <w:multiLevelType w:val="hybridMultilevel"/>
    <w:tmpl w:val="49DE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14732"/>
    <w:multiLevelType w:val="multilevel"/>
    <w:tmpl w:val="1240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28" w15:restartNumberingAfterBreak="0">
    <w:nsid w:val="1FAF2D66"/>
    <w:multiLevelType w:val="multilevel"/>
    <w:tmpl w:val="BB729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DD1662"/>
    <w:multiLevelType w:val="multilevel"/>
    <w:tmpl w:val="162045C6"/>
    <w:lvl w:ilvl="0">
      <w:start w:val="1"/>
      <w:numFmt w:val="upperRoman"/>
      <w:lvlText w:val="%1."/>
      <w:lvlJc w:val="left"/>
      <w:pPr>
        <w:ind w:left="1080" w:hanging="72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31" w15:restartNumberingAfterBreak="0">
    <w:nsid w:val="24C00BBC"/>
    <w:multiLevelType w:val="hybridMultilevel"/>
    <w:tmpl w:val="C09C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E8028C"/>
    <w:multiLevelType w:val="multilevel"/>
    <w:tmpl w:val="BB948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34" w15:restartNumberingAfterBreak="0">
    <w:nsid w:val="28FE59CA"/>
    <w:multiLevelType w:val="hybridMultilevel"/>
    <w:tmpl w:val="5990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0D1810"/>
    <w:multiLevelType w:val="multilevel"/>
    <w:tmpl w:val="A1DC0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7E048E"/>
    <w:multiLevelType w:val="multilevel"/>
    <w:tmpl w:val="D8EC5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E83422"/>
    <w:multiLevelType w:val="hybridMultilevel"/>
    <w:tmpl w:val="5152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F93F41"/>
    <w:multiLevelType w:val="multilevel"/>
    <w:tmpl w:val="BFD04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49313B"/>
    <w:multiLevelType w:val="multilevel"/>
    <w:tmpl w:val="AF666B0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0" w15:restartNumberingAfterBreak="0">
    <w:nsid w:val="2C7956CE"/>
    <w:multiLevelType w:val="hybridMultilevel"/>
    <w:tmpl w:val="C94E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4E3759"/>
    <w:multiLevelType w:val="multilevel"/>
    <w:tmpl w:val="1EEEF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DD0791"/>
    <w:multiLevelType w:val="hybridMultilevel"/>
    <w:tmpl w:val="D8E8BE0A"/>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020A35"/>
    <w:multiLevelType w:val="hybridMultilevel"/>
    <w:tmpl w:val="14AA07C0"/>
    <w:lvl w:ilvl="0" w:tplc="AC98ECC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3941E7"/>
    <w:multiLevelType w:val="multilevel"/>
    <w:tmpl w:val="F3244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D93D32"/>
    <w:multiLevelType w:val="multilevel"/>
    <w:tmpl w:val="CDBC3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8C69DD"/>
    <w:multiLevelType w:val="multilevel"/>
    <w:tmpl w:val="03AC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D4430E"/>
    <w:multiLevelType w:val="multilevel"/>
    <w:tmpl w:val="69A68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830171"/>
    <w:multiLevelType w:val="multilevel"/>
    <w:tmpl w:val="D638C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F52526"/>
    <w:multiLevelType w:val="hybridMultilevel"/>
    <w:tmpl w:val="9A76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51" w15:restartNumberingAfterBreak="0">
    <w:nsid w:val="3A871D35"/>
    <w:multiLevelType w:val="multilevel"/>
    <w:tmpl w:val="86C2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5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54" w15:restartNumberingAfterBreak="0">
    <w:nsid w:val="3F8D48E5"/>
    <w:multiLevelType w:val="multilevel"/>
    <w:tmpl w:val="90ACC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EB67CF"/>
    <w:multiLevelType w:val="multilevel"/>
    <w:tmpl w:val="8D100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E830DB"/>
    <w:multiLevelType w:val="multilevel"/>
    <w:tmpl w:val="E0B2B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3B00E4"/>
    <w:multiLevelType w:val="multilevel"/>
    <w:tmpl w:val="D6284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9B5D57"/>
    <w:multiLevelType w:val="hybridMultilevel"/>
    <w:tmpl w:val="2C9A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3D0CD3"/>
    <w:multiLevelType w:val="hybridMultilevel"/>
    <w:tmpl w:val="11AE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EF3D17"/>
    <w:multiLevelType w:val="hybridMultilevel"/>
    <w:tmpl w:val="84DC62E6"/>
    <w:lvl w:ilvl="0" w:tplc="762AB7B0">
      <w:start w:val="1"/>
      <w:numFmt w:val="bullet"/>
      <w:pStyle w:val="Style2"/>
      <w:lvlText w:val=""/>
      <w:lvlJc w:val="left"/>
      <w:pPr>
        <w:ind w:left="720" w:hanging="360"/>
      </w:pPr>
      <w:rPr>
        <w:rFonts w:ascii="Wingdings" w:hAnsi="Wingdings" w:hint="default"/>
      </w:rPr>
    </w:lvl>
    <w:lvl w:ilvl="1" w:tplc="04090003">
      <w:start w:val="1"/>
      <w:numFmt w:val="bullet"/>
      <w:pStyle w:val="Styl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28615B"/>
    <w:multiLevelType w:val="hybridMultilevel"/>
    <w:tmpl w:val="BBF08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453476"/>
    <w:multiLevelType w:val="multilevel"/>
    <w:tmpl w:val="AD7CE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4821E1"/>
    <w:multiLevelType w:val="multilevel"/>
    <w:tmpl w:val="DBF854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64" w15:restartNumberingAfterBreak="0">
    <w:nsid w:val="468930ED"/>
    <w:multiLevelType w:val="multilevel"/>
    <w:tmpl w:val="8812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9A4039"/>
    <w:multiLevelType w:val="multilevel"/>
    <w:tmpl w:val="1352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67" w15:restartNumberingAfterBreak="0">
    <w:nsid w:val="475F4CDC"/>
    <w:multiLevelType w:val="multilevel"/>
    <w:tmpl w:val="C988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69"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70" w15:restartNumberingAfterBreak="0">
    <w:nsid w:val="4936710A"/>
    <w:multiLevelType w:val="multilevel"/>
    <w:tmpl w:val="D632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827D2D"/>
    <w:multiLevelType w:val="multilevel"/>
    <w:tmpl w:val="D9C85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D04325"/>
    <w:multiLevelType w:val="multilevel"/>
    <w:tmpl w:val="685C2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226E0E"/>
    <w:multiLevelType w:val="hybridMultilevel"/>
    <w:tmpl w:val="F508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3D01F71"/>
    <w:multiLevelType w:val="multilevel"/>
    <w:tmpl w:val="C6A0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CF3FD6"/>
    <w:multiLevelType w:val="multilevel"/>
    <w:tmpl w:val="91084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030B25"/>
    <w:multiLevelType w:val="multilevel"/>
    <w:tmpl w:val="5B0C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C93884"/>
    <w:multiLevelType w:val="multilevel"/>
    <w:tmpl w:val="CFA0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6B162A"/>
    <w:multiLevelType w:val="multilevel"/>
    <w:tmpl w:val="DE4E1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715F6D"/>
    <w:multiLevelType w:val="multilevel"/>
    <w:tmpl w:val="69545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731DFE"/>
    <w:multiLevelType w:val="multilevel"/>
    <w:tmpl w:val="863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CAE42A8"/>
    <w:multiLevelType w:val="hybridMultilevel"/>
    <w:tmpl w:val="CA3017CA"/>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DD32CD1"/>
    <w:multiLevelType w:val="multilevel"/>
    <w:tmpl w:val="EF982F7C"/>
    <w:lvl w:ilvl="0">
      <w:start w:val="1"/>
      <w:numFmt w:val="decimal"/>
      <w:lvlText w:val="%1."/>
      <w:lvlJc w:val="left"/>
      <w:pPr>
        <w:tabs>
          <w:tab w:val="num" w:pos="7560"/>
        </w:tabs>
        <w:ind w:left="7560" w:hanging="360"/>
      </w:pPr>
    </w:lvl>
    <w:lvl w:ilvl="1">
      <w:start w:val="1"/>
      <w:numFmt w:val="bullet"/>
      <w:lvlText w:val="o"/>
      <w:lvlJc w:val="left"/>
      <w:pPr>
        <w:tabs>
          <w:tab w:val="num" w:pos="8280"/>
        </w:tabs>
        <w:ind w:left="8280" w:hanging="360"/>
      </w:pPr>
      <w:rPr>
        <w:rFonts w:ascii="Courier New" w:hAnsi="Courier New" w:hint="default"/>
        <w:sz w:val="20"/>
      </w:rPr>
    </w:lvl>
    <w:lvl w:ilvl="2" w:tentative="1">
      <w:start w:val="1"/>
      <w:numFmt w:val="decimal"/>
      <w:lvlText w:val="%3."/>
      <w:lvlJc w:val="left"/>
      <w:pPr>
        <w:tabs>
          <w:tab w:val="num" w:pos="9000"/>
        </w:tabs>
        <w:ind w:left="9000" w:hanging="360"/>
      </w:pPr>
    </w:lvl>
    <w:lvl w:ilvl="3" w:tentative="1">
      <w:start w:val="1"/>
      <w:numFmt w:val="decimal"/>
      <w:lvlText w:val="%4."/>
      <w:lvlJc w:val="left"/>
      <w:pPr>
        <w:tabs>
          <w:tab w:val="num" w:pos="9720"/>
        </w:tabs>
        <w:ind w:left="9720" w:hanging="360"/>
      </w:pPr>
    </w:lvl>
    <w:lvl w:ilvl="4" w:tentative="1">
      <w:start w:val="1"/>
      <w:numFmt w:val="decimal"/>
      <w:lvlText w:val="%5."/>
      <w:lvlJc w:val="left"/>
      <w:pPr>
        <w:tabs>
          <w:tab w:val="num" w:pos="10440"/>
        </w:tabs>
        <w:ind w:left="10440" w:hanging="360"/>
      </w:pPr>
    </w:lvl>
    <w:lvl w:ilvl="5" w:tentative="1">
      <w:start w:val="1"/>
      <w:numFmt w:val="decimal"/>
      <w:lvlText w:val="%6."/>
      <w:lvlJc w:val="left"/>
      <w:pPr>
        <w:tabs>
          <w:tab w:val="num" w:pos="11160"/>
        </w:tabs>
        <w:ind w:left="11160" w:hanging="360"/>
      </w:pPr>
    </w:lvl>
    <w:lvl w:ilvl="6" w:tentative="1">
      <w:start w:val="1"/>
      <w:numFmt w:val="decimal"/>
      <w:lvlText w:val="%7."/>
      <w:lvlJc w:val="left"/>
      <w:pPr>
        <w:tabs>
          <w:tab w:val="num" w:pos="11880"/>
        </w:tabs>
        <w:ind w:left="11880" w:hanging="360"/>
      </w:pPr>
    </w:lvl>
    <w:lvl w:ilvl="7" w:tentative="1">
      <w:start w:val="1"/>
      <w:numFmt w:val="decimal"/>
      <w:lvlText w:val="%8."/>
      <w:lvlJc w:val="left"/>
      <w:pPr>
        <w:tabs>
          <w:tab w:val="num" w:pos="12600"/>
        </w:tabs>
        <w:ind w:left="12600" w:hanging="360"/>
      </w:pPr>
    </w:lvl>
    <w:lvl w:ilvl="8" w:tentative="1">
      <w:start w:val="1"/>
      <w:numFmt w:val="decimal"/>
      <w:lvlText w:val="%9."/>
      <w:lvlJc w:val="left"/>
      <w:pPr>
        <w:tabs>
          <w:tab w:val="num" w:pos="13320"/>
        </w:tabs>
        <w:ind w:left="13320" w:hanging="360"/>
      </w:pPr>
    </w:lvl>
  </w:abstractNum>
  <w:abstractNum w:abstractNumId="83"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84" w15:restartNumberingAfterBreak="0">
    <w:nsid w:val="5EA51C59"/>
    <w:multiLevelType w:val="hybridMultilevel"/>
    <w:tmpl w:val="835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FAB74D0"/>
    <w:multiLevelType w:val="hybridMultilevel"/>
    <w:tmpl w:val="48DA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7" w15:restartNumberingAfterBreak="0">
    <w:nsid w:val="6107066D"/>
    <w:multiLevelType w:val="multilevel"/>
    <w:tmpl w:val="4560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A8469C"/>
    <w:multiLevelType w:val="multilevel"/>
    <w:tmpl w:val="4180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BC5A92"/>
    <w:multiLevelType w:val="hybridMultilevel"/>
    <w:tmpl w:val="165871AC"/>
    <w:lvl w:ilvl="0" w:tplc="2C3EAC98">
      <w:start w:val="1"/>
      <w:numFmt w:val="bullet"/>
      <w:pStyle w:val="Style1"/>
      <w:lvlText w:val=""/>
      <w:lvlJc w:val="left"/>
      <w:pPr>
        <w:ind w:left="720" w:hanging="360"/>
      </w:pPr>
      <w:rPr>
        <w:rFonts w:ascii="Wingdings" w:hAnsi="Wingdings" w:hint="default"/>
      </w:rPr>
    </w:lvl>
    <w:lvl w:ilvl="1" w:tplc="04090003">
      <w:start w:val="1"/>
      <w:numFmt w:val="bullet"/>
      <w:pStyle w:val="Style1"/>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5B47CEF"/>
    <w:multiLevelType w:val="multilevel"/>
    <w:tmpl w:val="703E8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9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93" w15:restartNumberingAfterBreak="0">
    <w:nsid w:val="67DA75E3"/>
    <w:multiLevelType w:val="multilevel"/>
    <w:tmpl w:val="AF6E9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95" w15:restartNumberingAfterBreak="0">
    <w:nsid w:val="6AFF1388"/>
    <w:multiLevelType w:val="hybridMultilevel"/>
    <w:tmpl w:val="D3283F04"/>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96"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97" w15:restartNumberingAfterBreak="0">
    <w:nsid w:val="6CC10426"/>
    <w:multiLevelType w:val="hybridMultilevel"/>
    <w:tmpl w:val="B1A8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CFC498A"/>
    <w:multiLevelType w:val="multilevel"/>
    <w:tmpl w:val="F92EE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100" w15:restartNumberingAfterBreak="0">
    <w:nsid w:val="6E4F1887"/>
    <w:multiLevelType w:val="multilevel"/>
    <w:tmpl w:val="5134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102"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103"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104"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105" w15:restartNumberingAfterBreak="0">
    <w:nsid w:val="75673DB6"/>
    <w:multiLevelType w:val="multilevel"/>
    <w:tmpl w:val="61AC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D13248"/>
    <w:multiLevelType w:val="hybridMultilevel"/>
    <w:tmpl w:val="6BC6F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137B05"/>
    <w:multiLevelType w:val="hybridMultilevel"/>
    <w:tmpl w:val="6518C468"/>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6FF6911"/>
    <w:multiLevelType w:val="hybridMultilevel"/>
    <w:tmpl w:val="DA626340"/>
    <w:lvl w:ilvl="0" w:tplc="B492E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8A479A4"/>
    <w:multiLevelType w:val="hybridMultilevel"/>
    <w:tmpl w:val="A9D4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4D4794"/>
    <w:multiLevelType w:val="multilevel"/>
    <w:tmpl w:val="9204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num w:numId="1" w16cid:durableId="666372389">
    <w:abstractNumId w:val="111"/>
  </w:num>
  <w:num w:numId="2" w16cid:durableId="358236897">
    <w:abstractNumId w:val="52"/>
  </w:num>
  <w:num w:numId="3" w16cid:durableId="1034619112">
    <w:abstractNumId w:val="83"/>
  </w:num>
  <w:num w:numId="4" w16cid:durableId="444345405">
    <w:abstractNumId w:val="33"/>
  </w:num>
  <w:num w:numId="5" w16cid:durableId="1765105022">
    <w:abstractNumId w:val="63"/>
  </w:num>
  <w:num w:numId="6" w16cid:durableId="1753965406">
    <w:abstractNumId w:val="103"/>
  </w:num>
  <w:num w:numId="7" w16cid:durableId="1159266626">
    <w:abstractNumId w:val="86"/>
  </w:num>
  <w:num w:numId="8" w16cid:durableId="401299729">
    <w:abstractNumId w:val="89"/>
  </w:num>
  <w:num w:numId="9" w16cid:durableId="2017732235">
    <w:abstractNumId w:val="60"/>
  </w:num>
  <w:num w:numId="10" w16cid:durableId="1296064540">
    <w:abstractNumId w:val="29"/>
  </w:num>
  <w:num w:numId="11" w16cid:durableId="127817274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0406971">
    <w:abstractNumId w:val="43"/>
  </w:num>
  <w:num w:numId="13" w16cid:durableId="1871139408">
    <w:abstractNumId w:val="59"/>
  </w:num>
  <w:num w:numId="14" w16cid:durableId="2117823845">
    <w:abstractNumId w:val="25"/>
  </w:num>
  <w:num w:numId="15" w16cid:durableId="1174614800">
    <w:abstractNumId w:val="11"/>
  </w:num>
  <w:num w:numId="16" w16cid:durableId="1696689949">
    <w:abstractNumId w:val="97"/>
  </w:num>
  <w:num w:numId="17" w16cid:durableId="50925314">
    <w:abstractNumId w:val="85"/>
  </w:num>
  <w:num w:numId="18" w16cid:durableId="1338382627">
    <w:abstractNumId w:val="40"/>
  </w:num>
  <w:num w:numId="19" w16cid:durableId="1154375780">
    <w:abstractNumId w:val="61"/>
  </w:num>
  <w:num w:numId="20" w16cid:durableId="57557243">
    <w:abstractNumId w:val="84"/>
  </w:num>
  <w:num w:numId="21" w16cid:durableId="214243097">
    <w:abstractNumId w:val="10"/>
  </w:num>
  <w:num w:numId="22" w16cid:durableId="388191246">
    <w:abstractNumId w:val="31"/>
  </w:num>
  <w:num w:numId="23" w16cid:durableId="186532448">
    <w:abstractNumId w:val="34"/>
  </w:num>
  <w:num w:numId="24" w16cid:durableId="555971130">
    <w:abstractNumId w:val="73"/>
  </w:num>
  <w:num w:numId="25" w16cid:durableId="802308468">
    <w:abstractNumId w:val="23"/>
  </w:num>
  <w:num w:numId="26" w16cid:durableId="571234915">
    <w:abstractNumId w:val="4"/>
  </w:num>
  <w:num w:numId="27" w16cid:durableId="1117678768">
    <w:abstractNumId w:val="107"/>
  </w:num>
  <w:num w:numId="28" w16cid:durableId="122962304">
    <w:abstractNumId w:val="16"/>
  </w:num>
  <w:num w:numId="29" w16cid:durableId="1967613522">
    <w:abstractNumId w:val="108"/>
  </w:num>
  <w:num w:numId="30" w16cid:durableId="466238379">
    <w:abstractNumId w:val="49"/>
  </w:num>
  <w:num w:numId="31" w16cid:durableId="2045905137">
    <w:abstractNumId w:val="9"/>
  </w:num>
  <w:num w:numId="32" w16cid:durableId="1370496416">
    <w:abstractNumId w:val="2"/>
  </w:num>
  <w:num w:numId="33" w16cid:durableId="1946306608">
    <w:abstractNumId w:val="58"/>
  </w:num>
  <w:num w:numId="34" w16cid:durableId="350373584">
    <w:abstractNumId w:val="5"/>
  </w:num>
  <w:num w:numId="35" w16cid:durableId="983268812">
    <w:abstractNumId w:val="80"/>
  </w:num>
  <w:num w:numId="36" w16cid:durableId="718864505">
    <w:abstractNumId w:val="79"/>
  </w:num>
  <w:num w:numId="37" w16cid:durableId="1493788928">
    <w:abstractNumId w:val="87"/>
  </w:num>
  <w:num w:numId="38" w16cid:durableId="1476993933">
    <w:abstractNumId w:val="54"/>
  </w:num>
  <w:num w:numId="39" w16cid:durableId="1553879600">
    <w:abstractNumId w:val="77"/>
  </w:num>
  <w:num w:numId="40" w16cid:durableId="1050694282">
    <w:abstractNumId w:val="71"/>
  </w:num>
  <w:num w:numId="41" w16cid:durableId="1969630558">
    <w:abstractNumId w:val="70"/>
  </w:num>
  <w:num w:numId="42" w16cid:durableId="433677049">
    <w:abstractNumId w:val="72"/>
  </w:num>
  <w:num w:numId="43" w16cid:durableId="38365550">
    <w:abstractNumId w:val="0"/>
  </w:num>
  <w:num w:numId="44" w16cid:durableId="454758388">
    <w:abstractNumId w:val="26"/>
  </w:num>
  <w:num w:numId="45" w16cid:durableId="1088816151">
    <w:abstractNumId w:val="21"/>
  </w:num>
  <w:num w:numId="46" w16cid:durableId="1062294405">
    <w:abstractNumId w:val="90"/>
  </w:num>
  <w:num w:numId="47" w16cid:durableId="105856600">
    <w:abstractNumId w:val="15"/>
  </w:num>
  <w:num w:numId="48" w16cid:durableId="1819493853">
    <w:abstractNumId w:val="57"/>
  </w:num>
  <w:num w:numId="49" w16cid:durableId="1841507345">
    <w:abstractNumId w:val="76"/>
  </w:num>
  <w:num w:numId="50" w16cid:durableId="968708220">
    <w:abstractNumId w:val="28"/>
  </w:num>
  <w:num w:numId="51" w16cid:durableId="2136556611">
    <w:abstractNumId w:val="24"/>
  </w:num>
  <w:num w:numId="52" w16cid:durableId="1261639769">
    <w:abstractNumId w:val="88"/>
  </w:num>
  <w:num w:numId="53" w16cid:durableId="1861623883">
    <w:abstractNumId w:val="64"/>
  </w:num>
  <w:num w:numId="54" w16cid:durableId="169224659">
    <w:abstractNumId w:val="38"/>
  </w:num>
  <w:num w:numId="55" w16cid:durableId="750005536">
    <w:abstractNumId w:val="1"/>
  </w:num>
  <w:num w:numId="56" w16cid:durableId="412749749">
    <w:abstractNumId w:val="62"/>
  </w:num>
  <w:num w:numId="57" w16cid:durableId="140080512">
    <w:abstractNumId w:val="48"/>
  </w:num>
  <w:num w:numId="58" w16cid:durableId="1445808904">
    <w:abstractNumId w:val="44"/>
  </w:num>
  <w:num w:numId="59" w16cid:durableId="1024356253">
    <w:abstractNumId w:val="100"/>
  </w:num>
  <w:num w:numId="60" w16cid:durableId="1417021758">
    <w:abstractNumId w:val="55"/>
  </w:num>
  <w:num w:numId="61" w16cid:durableId="916399865">
    <w:abstractNumId w:val="67"/>
  </w:num>
  <w:num w:numId="62" w16cid:durableId="1009411972">
    <w:abstractNumId w:val="12"/>
  </w:num>
  <w:num w:numId="63" w16cid:durableId="124009262">
    <w:abstractNumId w:val="45"/>
  </w:num>
  <w:num w:numId="64" w16cid:durableId="462892379">
    <w:abstractNumId w:val="47"/>
  </w:num>
  <w:num w:numId="65" w16cid:durableId="2018729134">
    <w:abstractNumId w:val="74"/>
  </w:num>
  <w:num w:numId="66" w16cid:durableId="552079095">
    <w:abstractNumId w:val="65"/>
  </w:num>
  <w:num w:numId="67" w16cid:durableId="558635167">
    <w:abstractNumId w:val="78"/>
  </w:num>
  <w:num w:numId="68" w16cid:durableId="176889990">
    <w:abstractNumId w:val="35"/>
  </w:num>
  <w:num w:numId="69" w16cid:durableId="1165976566">
    <w:abstractNumId w:val="56"/>
  </w:num>
  <w:num w:numId="70" w16cid:durableId="1004823831">
    <w:abstractNumId w:val="105"/>
  </w:num>
  <w:num w:numId="71" w16cid:durableId="726801541">
    <w:abstractNumId w:val="98"/>
  </w:num>
  <w:num w:numId="72" w16cid:durableId="1952082987">
    <w:abstractNumId w:val="82"/>
  </w:num>
  <w:num w:numId="73" w16cid:durableId="325011733">
    <w:abstractNumId w:val="13"/>
  </w:num>
  <w:num w:numId="74" w16cid:durableId="1385520730">
    <w:abstractNumId w:val="32"/>
  </w:num>
  <w:num w:numId="75" w16cid:durableId="1624921444">
    <w:abstractNumId w:val="46"/>
  </w:num>
  <w:num w:numId="76" w16cid:durableId="1024677187">
    <w:abstractNumId w:val="93"/>
  </w:num>
  <w:num w:numId="77" w16cid:durableId="1170606935">
    <w:abstractNumId w:val="18"/>
  </w:num>
  <w:num w:numId="78" w16cid:durableId="1452435623">
    <w:abstractNumId w:val="17"/>
  </w:num>
  <w:num w:numId="79" w16cid:durableId="1568104105">
    <w:abstractNumId w:val="14"/>
  </w:num>
  <w:num w:numId="80" w16cid:durableId="1241209065">
    <w:abstractNumId w:val="36"/>
  </w:num>
  <w:num w:numId="81" w16cid:durableId="590046039">
    <w:abstractNumId w:val="7"/>
  </w:num>
  <w:num w:numId="82" w16cid:durableId="2136480689">
    <w:abstractNumId w:val="75"/>
  </w:num>
  <w:num w:numId="83" w16cid:durableId="1765104028">
    <w:abstractNumId w:val="51"/>
  </w:num>
  <w:num w:numId="84" w16cid:durableId="567228056">
    <w:abstractNumId w:val="41"/>
  </w:num>
  <w:num w:numId="85" w16cid:durableId="1015691902">
    <w:abstractNumId w:val="110"/>
  </w:num>
  <w:num w:numId="86" w16cid:durableId="170334684">
    <w:abstractNumId w:val="95"/>
  </w:num>
  <w:num w:numId="87" w16cid:durableId="954604855">
    <w:abstractNumId w:val="109"/>
  </w:num>
  <w:num w:numId="88" w16cid:durableId="1237058632">
    <w:abstractNumId w:val="81"/>
  </w:num>
  <w:num w:numId="89" w16cid:durableId="101188068">
    <w:abstractNumId w:val="106"/>
  </w:num>
  <w:num w:numId="90" w16cid:durableId="2007198046">
    <w:abstractNumId w:val="19"/>
  </w:num>
  <w:num w:numId="91" w16cid:durableId="2110392834">
    <w:abstractNumId w:val="42"/>
  </w:num>
  <w:num w:numId="92" w16cid:durableId="344601695">
    <w:abstractNumId w:val="3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65"/>
    <w:rsid w:val="00000680"/>
    <w:rsid w:val="00001536"/>
    <w:rsid w:val="00003CB9"/>
    <w:rsid w:val="00003EFB"/>
    <w:rsid w:val="000060CE"/>
    <w:rsid w:val="000110A0"/>
    <w:rsid w:val="0001707F"/>
    <w:rsid w:val="000246F7"/>
    <w:rsid w:val="00031577"/>
    <w:rsid w:val="00032A66"/>
    <w:rsid w:val="00033EE7"/>
    <w:rsid w:val="00035E08"/>
    <w:rsid w:val="00036AF6"/>
    <w:rsid w:val="00051882"/>
    <w:rsid w:val="0005290A"/>
    <w:rsid w:val="000617DF"/>
    <w:rsid w:val="00062212"/>
    <w:rsid w:val="000641DC"/>
    <w:rsid w:val="00070F74"/>
    <w:rsid w:val="00075818"/>
    <w:rsid w:val="00094217"/>
    <w:rsid w:val="00094BF7"/>
    <w:rsid w:val="000A0E64"/>
    <w:rsid w:val="000A431D"/>
    <w:rsid w:val="000A6B38"/>
    <w:rsid w:val="000B39ED"/>
    <w:rsid w:val="000B49FC"/>
    <w:rsid w:val="000B5F5F"/>
    <w:rsid w:val="000C1688"/>
    <w:rsid w:val="000C27D3"/>
    <w:rsid w:val="000C2FE4"/>
    <w:rsid w:val="000D6665"/>
    <w:rsid w:val="000E1B57"/>
    <w:rsid w:val="000F0EE9"/>
    <w:rsid w:val="000F2B66"/>
    <w:rsid w:val="000F786A"/>
    <w:rsid w:val="00100DCA"/>
    <w:rsid w:val="00117D32"/>
    <w:rsid w:val="00121306"/>
    <w:rsid w:val="00124261"/>
    <w:rsid w:val="001250C2"/>
    <w:rsid w:val="001271FE"/>
    <w:rsid w:val="001326BF"/>
    <w:rsid w:val="00136308"/>
    <w:rsid w:val="001363D0"/>
    <w:rsid w:val="00140D60"/>
    <w:rsid w:val="001423C5"/>
    <w:rsid w:val="001460C0"/>
    <w:rsid w:val="001502AE"/>
    <w:rsid w:val="00150882"/>
    <w:rsid w:val="001520BF"/>
    <w:rsid w:val="001566E4"/>
    <w:rsid w:val="00161B06"/>
    <w:rsid w:val="00163918"/>
    <w:rsid w:val="00164EE8"/>
    <w:rsid w:val="00181F03"/>
    <w:rsid w:val="001873D1"/>
    <w:rsid w:val="00190EB0"/>
    <w:rsid w:val="001B2D13"/>
    <w:rsid w:val="001B2E47"/>
    <w:rsid w:val="001B66DA"/>
    <w:rsid w:val="001C2A64"/>
    <w:rsid w:val="001C7DC7"/>
    <w:rsid w:val="001D02A8"/>
    <w:rsid w:val="001D4166"/>
    <w:rsid w:val="001E4B32"/>
    <w:rsid w:val="001E5F51"/>
    <w:rsid w:val="001F235B"/>
    <w:rsid w:val="001F3695"/>
    <w:rsid w:val="001F5B5A"/>
    <w:rsid w:val="001F5ED0"/>
    <w:rsid w:val="00206D84"/>
    <w:rsid w:val="0021434B"/>
    <w:rsid w:val="00217ADD"/>
    <w:rsid w:val="002205C4"/>
    <w:rsid w:val="00221D72"/>
    <w:rsid w:val="002229C1"/>
    <w:rsid w:val="00223447"/>
    <w:rsid w:val="00230645"/>
    <w:rsid w:val="00230829"/>
    <w:rsid w:val="00231C4B"/>
    <w:rsid w:val="00237D9F"/>
    <w:rsid w:val="0024580E"/>
    <w:rsid w:val="002468AD"/>
    <w:rsid w:val="002560B1"/>
    <w:rsid w:val="00263604"/>
    <w:rsid w:val="00265125"/>
    <w:rsid w:val="00265382"/>
    <w:rsid w:val="00267650"/>
    <w:rsid w:val="00267AD4"/>
    <w:rsid w:val="00274929"/>
    <w:rsid w:val="0027778F"/>
    <w:rsid w:val="00281A9D"/>
    <w:rsid w:val="00287AC6"/>
    <w:rsid w:val="00297C9E"/>
    <w:rsid w:val="002A0230"/>
    <w:rsid w:val="002A30C8"/>
    <w:rsid w:val="002A60CE"/>
    <w:rsid w:val="002A7116"/>
    <w:rsid w:val="002B107A"/>
    <w:rsid w:val="002B675B"/>
    <w:rsid w:val="002C014A"/>
    <w:rsid w:val="002C1B95"/>
    <w:rsid w:val="002C258D"/>
    <w:rsid w:val="002C7302"/>
    <w:rsid w:val="002D7BD1"/>
    <w:rsid w:val="002E2E8F"/>
    <w:rsid w:val="002F1198"/>
    <w:rsid w:val="002F4294"/>
    <w:rsid w:val="002F5F53"/>
    <w:rsid w:val="00316174"/>
    <w:rsid w:val="00322BA1"/>
    <w:rsid w:val="0032555E"/>
    <w:rsid w:val="00326483"/>
    <w:rsid w:val="00326C38"/>
    <w:rsid w:val="0033284B"/>
    <w:rsid w:val="00332ECF"/>
    <w:rsid w:val="00332F99"/>
    <w:rsid w:val="00342DCF"/>
    <w:rsid w:val="0034351A"/>
    <w:rsid w:val="00343F47"/>
    <w:rsid w:val="00346629"/>
    <w:rsid w:val="00347920"/>
    <w:rsid w:val="00350648"/>
    <w:rsid w:val="00352CDF"/>
    <w:rsid w:val="00352E69"/>
    <w:rsid w:val="00352FDA"/>
    <w:rsid w:val="00354A78"/>
    <w:rsid w:val="0035613B"/>
    <w:rsid w:val="00357C90"/>
    <w:rsid w:val="0036301B"/>
    <w:rsid w:val="0036413F"/>
    <w:rsid w:val="00365D94"/>
    <w:rsid w:val="00371A33"/>
    <w:rsid w:val="003722B6"/>
    <w:rsid w:val="00382EF7"/>
    <w:rsid w:val="0038323A"/>
    <w:rsid w:val="00383B24"/>
    <w:rsid w:val="00390414"/>
    <w:rsid w:val="00394BE4"/>
    <w:rsid w:val="00397457"/>
    <w:rsid w:val="003A350B"/>
    <w:rsid w:val="003B40CB"/>
    <w:rsid w:val="003B7B56"/>
    <w:rsid w:val="003D08E4"/>
    <w:rsid w:val="003D53CB"/>
    <w:rsid w:val="003D631C"/>
    <w:rsid w:val="003D72CF"/>
    <w:rsid w:val="003E09C1"/>
    <w:rsid w:val="003E0B95"/>
    <w:rsid w:val="003E2215"/>
    <w:rsid w:val="003E2C46"/>
    <w:rsid w:val="003E63F5"/>
    <w:rsid w:val="003E7CD7"/>
    <w:rsid w:val="003F0C63"/>
    <w:rsid w:val="003F0D6F"/>
    <w:rsid w:val="003F4B8F"/>
    <w:rsid w:val="003F5739"/>
    <w:rsid w:val="00407DA9"/>
    <w:rsid w:val="00415E0F"/>
    <w:rsid w:val="00421346"/>
    <w:rsid w:val="00430F33"/>
    <w:rsid w:val="00433306"/>
    <w:rsid w:val="00441759"/>
    <w:rsid w:val="00441CFD"/>
    <w:rsid w:val="0044744A"/>
    <w:rsid w:val="00450BC2"/>
    <w:rsid w:val="0045239A"/>
    <w:rsid w:val="00453932"/>
    <w:rsid w:val="00457288"/>
    <w:rsid w:val="004826F8"/>
    <w:rsid w:val="004A0118"/>
    <w:rsid w:val="004A6C05"/>
    <w:rsid w:val="004B2931"/>
    <w:rsid w:val="004B7CCA"/>
    <w:rsid w:val="004C6120"/>
    <w:rsid w:val="004D1F31"/>
    <w:rsid w:val="004D2EF6"/>
    <w:rsid w:val="004D33E4"/>
    <w:rsid w:val="004D3E65"/>
    <w:rsid w:val="004D5DBB"/>
    <w:rsid w:val="004E1811"/>
    <w:rsid w:val="004E20F3"/>
    <w:rsid w:val="004E2159"/>
    <w:rsid w:val="004E5C54"/>
    <w:rsid w:val="004E6FE2"/>
    <w:rsid w:val="004F5451"/>
    <w:rsid w:val="004F630E"/>
    <w:rsid w:val="004F74FE"/>
    <w:rsid w:val="00501A31"/>
    <w:rsid w:val="0050513B"/>
    <w:rsid w:val="00507B89"/>
    <w:rsid w:val="005116FB"/>
    <w:rsid w:val="0051456B"/>
    <w:rsid w:val="00517386"/>
    <w:rsid w:val="00517BE6"/>
    <w:rsid w:val="00520A2C"/>
    <w:rsid w:val="00524628"/>
    <w:rsid w:val="00525DF4"/>
    <w:rsid w:val="0053025B"/>
    <w:rsid w:val="005350DD"/>
    <w:rsid w:val="005404C2"/>
    <w:rsid w:val="00540A8B"/>
    <w:rsid w:val="0054214A"/>
    <w:rsid w:val="0055224B"/>
    <w:rsid w:val="00552BDD"/>
    <w:rsid w:val="00552D5B"/>
    <w:rsid w:val="00554FF3"/>
    <w:rsid w:val="00556C2D"/>
    <w:rsid w:val="00556D05"/>
    <w:rsid w:val="00560BED"/>
    <w:rsid w:val="0056330F"/>
    <w:rsid w:val="005717E1"/>
    <w:rsid w:val="00574642"/>
    <w:rsid w:val="00574D71"/>
    <w:rsid w:val="00580858"/>
    <w:rsid w:val="00584074"/>
    <w:rsid w:val="00584EBD"/>
    <w:rsid w:val="0058500D"/>
    <w:rsid w:val="00597B1E"/>
    <w:rsid w:val="005A3510"/>
    <w:rsid w:val="005A5F68"/>
    <w:rsid w:val="005A71D8"/>
    <w:rsid w:val="005B3117"/>
    <w:rsid w:val="005B46D5"/>
    <w:rsid w:val="005B4ADD"/>
    <w:rsid w:val="005B4D1F"/>
    <w:rsid w:val="005B7186"/>
    <w:rsid w:val="005B777C"/>
    <w:rsid w:val="005C00CA"/>
    <w:rsid w:val="005C7CCE"/>
    <w:rsid w:val="005D3018"/>
    <w:rsid w:val="005D3C1B"/>
    <w:rsid w:val="005D5BBE"/>
    <w:rsid w:val="005D686A"/>
    <w:rsid w:val="005D6923"/>
    <w:rsid w:val="005E4F87"/>
    <w:rsid w:val="005E7652"/>
    <w:rsid w:val="005F4044"/>
    <w:rsid w:val="005F523C"/>
    <w:rsid w:val="005F6637"/>
    <w:rsid w:val="005F7C63"/>
    <w:rsid w:val="006111D7"/>
    <w:rsid w:val="00611565"/>
    <w:rsid w:val="00612C3D"/>
    <w:rsid w:val="00612F15"/>
    <w:rsid w:val="00627D18"/>
    <w:rsid w:val="00630332"/>
    <w:rsid w:val="00631FA3"/>
    <w:rsid w:val="006401AA"/>
    <w:rsid w:val="00642097"/>
    <w:rsid w:val="0064449B"/>
    <w:rsid w:val="00644709"/>
    <w:rsid w:val="00645744"/>
    <w:rsid w:val="00654297"/>
    <w:rsid w:val="00655F52"/>
    <w:rsid w:val="00660DBE"/>
    <w:rsid w:val="00675125"/>
    <w:rsid w:val="00676C57"/>
    <w:rsid w:val="00677CA3"/>
    <w:rsid w:val="006837E6"/>
    <w:rsid w:val="00692759"/>
    <w:rsid w:val="006949B6"/>
    <w:rsid w:val="00695600"/>
    <w:rsid w:val="00695769"/>
    <w:rsid w:val="006967C1"/>
    <w:rsid w:val="006A5671"/>
    <w:rsid w:val="006A56CE"/>
    <w:rsid w:val="006A6233"/>
    <w:rsid w:val="006B60CA"/>
    <w:rsid w:val="006C064C"/>
    <w:rsid w:val="006C107E"/>
    <w:rsid w:val="006C3D2D"/>
    <w:rsid w:val="006C412F"/>
    <w:rsid w:val="006C42A1"/>
    <w:rsid w:val="006C7127"/>
    <w:rsid w:val="006D16C2"/>
    <w:rsid w:val="006D3C1D"/>
    <w:rsid w:val="006D522B"/>
    <w:rsid w:val="006D78F9"/>
    <w:rsid w:val="00700293"/>
    <w:rsid w:val="007009AE"/>
    <w:rsid w:val="0070520B"/>
    <w:rsid w:val="0071653B"/>
    <w:rsid w:val="00720B6B"/>
    <w:rsid w:val="00726760"/>
    <w:rsid w:val="00727316"/>
    <w:rsid w:val="00743E4B"/>
    <w:rsid w:val="007452D5"/>
    <w:rsid w:val="0074637D"/>
    <w:rsid w:val="007502B5"/>
    <w:rsid w:val="00753E6E"/>
    <w:rsid w:val="0075622F"/>
    <w:rsid w:val="0075730A"/>
    <w:rsid w:val="007624CB"/>
    <w:rsid w:val="00764141"/>
    <w:rsid w:val="00767BA7"/>
    <w:rsid w:val="00774D68"/>
    <w:rsid w:val="00777E44"/>
    <w:rsid w:val="007845E0"/>
    <w:rsid w:val="00790C1E"/>
    <w:rsid w:val="0079151E"/>
    <w:rsid w:val="00791F65"/>
    <w:rsid w:val="00797009"/>
    <w:rsid w:val="007A586E"/>
    <w:rsid w:val="007B3E7D"/>
    <w:rsid w:val="007B6CF3"/>
    <w:rsid w:val="007C1B46"/>
    <w:rsid w:val="007D02C5"/>
    <w:rsid w:val="007D636C"/>
    <w:rsid w:val="007E62AA"/>
    <w:rsid w:val="007E73A1"/>
    <w:rsid w:val="007E769B"/>
    <w:rsid w:val="007F5AD8"/>
    <w:rsid w:val="007F5BEA"/>
    <w:rsid w:val="007F5BF6"/>
    <w:rsid w:val="0080761B"/>
    <w:rsid w:val="00810D1D"/>
    <w:rsid w:val="0081269D"/>
    <w:rsid w:val="00816684"/>
    <w:rsid w:val="008244D3"/>
    <w:rsid w:val="00825AFA"/>
    <w:rsid w:val="00831D6F"/>
    <w:rsid w:val="00833288"/>
    <w:rsid w:val="00835F84"/>
    <w:rsid w:val="008379E0"/>
    <w:rsid w:val="008443CA"/>
    <w:rsid w:val="00855C1A"/>
    <w:rsid w:val="00862455"/>
    <w:rsid w:val="008641FE"/>
    <w:rsid w:val="0087162D"/>
    <w:rsid w:val="0088501E"/>
    <w:rsid w:val="00885159"/>
    <w:rsid w:val="00887C66"/>
    <w:rsid w:val="00891521"/>
    <w:rsid w:val="008A68EF"/>
    <w:rsid w:val="008B4D70"/>
    <w:rsid w:val="008C197E"/>
    <w:rsid w:val="008C2D27"/>
    <w:rsid w:val="008D40FD"/>
    <w:rsid w:val="008E38C5"/>
    <w:rsid w:val="008E4C2D"/>
    <w:rsid w:val="008E56C8"/>
    <w:rsid w:val="008F19EB"/>
    <w:rsid w:val="008F7186"/>
    <w:rsid w:val="00901296"/>
    <w:rsid w:val="00905F59"/>
    <w:rsid w:val="00906EEE"/>
    <w:rsid w:val="00916D31"/>
    <w:rsid w:val="00916E6F"/>
    <w:rsid w:val="00921841"/>
    <w:rsid w:val="00931B73"/>
    <w:rsid w:val="00933F3A"/>
    <w:rsid w:val="00935A59"/>
    <w:rsid w:val="0093685A"/>
    <w:rsid w:val="009409C1"/>
    <w:rsid w:val="00940FD0"/>
    <w:rsid w:val="00943743"/>
    <w:rsid w:val="00946683"/>
    <w:rsid w:val="009473E4"/>
    <w:rsid w:val="00947A35"/>
    <w:rsid w:val="0096576D"/>
    <w:rsid w:val="00966EFC"/>
    <w:rsid w:val="0097213B"/>
    <w:rsid w:val="00976EB7"/>
    <w:rsid w:val="00976F12"/>
    <w:rsid w:val="00977A07"/>
    <w:rsid w:val="00987BF2"/>
    <w:rsid w:val="009A1166"/>
    <w:rsid w:val="009A1AEF"/>
    <w:rsid w:val="009A5DE5"/>
    <w:rsid w:val="009A78F4"/>
    <w:rsid w:val="009C001D"/>
    <w:rsid w:val="009C0E87"/>
    <w:rsid w:val="009C446A"/>
    <w:rsid w:val="009C7843"/>
    <w:rsid w:val="009D4678"/>
    <w:rsid w:val="009D79FF"/>
    <w:rsid w:val="009E07F5"/>
    <w:rsid w:val="009E27F7"/>
    <w:rsid w:val="009F2DA6"/>
    <w:rsid w:val="009F3B9D"/>
    <w:rsid w:val="00A01A0A"/>
    <w:rsid w:val="00A0569C"/>
    <w:rsid w:val="00A05C87"/>
    <w:rsid w:val="00A1394F"/>
    <w:rsid w:val="00A17FBC"/>
    <w:rsid w:val="00A23B0A"/>
    <w:rsid w:val="00A32400"/>
    <w:rsid w:val="00A34E94"/>
    <w:rsid w:val="00A352C0"/>
    <w:rsid w:val="00A42FE0"/>
    <w:rsid w:val="00A459B6"/>
    <w:rsid w:val="00A46712"/>
    <w:rsid w:val="00A50319"/>
    <w:rsid w:val="00A50FFC"/>
    <w:rsid w:val="00A547BD"/>
    <w:rsid w:val="00A62497"/>
    <w:rsid w:val="00A64669"/>
    <w:rsid w:val="00A6700E"/>
    <w:rsid w:val="00A70197"/>
    <w:rsid w:val="00A707D5"/>
    <w:rsid w:val="00A71443"/>
    <w:rsid w:val="00A77E40"/>
    <w:rsid w:val="00A86819"/>
    <w:rsid w:val="00A900B8"/>
    <w:rsid w:val="00A91FCB"/>
    <w:rsid w:val="00A92B61"/>
    <w:rsid w:val="00A96EC2"/>
    <w:rsid w:val="00A97189"/>
    <w:rsid w:val="00AA438F"/>
    <w:rsid w:val="00AA5264"/>
    <w:rsid w:val="00AB0B7F"/>
    <w:rsid w:val="00AB1C3F"/>
    <w:rsid w:val="00AB2A2D"/>
    <w:rsid w:val="00AB3BCF"/>
    <w:rsid w:val="00AB4C28"/>
    <w:rsid w:val="00AB5B34"/>
    <w:rsid w:val="00AB6FD8"/>
    <w:rsid w:val="00AC40D1"/>
    <w:rsid w:val="00AC540A"/>
    <w:rsid w:val="00AD1BDB"/>
    <w:rsid w:val="00AE21D5"/>
    <w:rsid w:val="00AE26AB"/>
    <w:rsid w:val="00AE27BD"/>
    <w:rsid w:val="00AE6321"/>
    <w:rsid w:val="00AF0942"/>
    <w:rsid w:val="00B038AD"/>
    <w:rsid w:val="00B059CC"/>
    <w:rsid w:val="00B05D2E"/>
    <w:rsid w:val="00B071EE"/>
    <w:rsid w:val="00B21266"/>
    <w:rsid w:val="00B32725"/>
    <w:rsid w:val="00B36951"/>
    <w:rsid w:val="00B454C0"/>
    <w:rsid w:val="00B476E0"/>
    <w:rsid w:val="00B503AD"/>
    <w:rsid w:val="00B551DF"/>
    <w:rsid w:val="00B63952"/>
    <w:rsid w:val="00B70B91"/>
    <w:rsid w:val="00B72F65"/>
    <w:rsid w:val="00B76E5D"/>
    <w:rsid w:val="00B770E5"/>
    <w:rsid w:val="00B77344"/>
    <w:rsid w:val="00B80DFA"/>
    <w:rsid w:val="00B8335D"/>
    <w:rsid w:val="00B961F5"/>
    <w:rsid w:val="00BA0EC5"/>
    <w:rsid w:val="00BB76A5"/>
    <w:rsid w:val="00BC380F"/>
    <w:rsid w:val="00BC7FF9"/>
    <w:rsid w:val="00BD0FB7"/>
    <w:rsid w:val="00BF163C"/>
    <w:rsid w:val="00BF52B8"/>
    <w:rsid w:val="00C02DD2"/>
    <w:rsid w:val="00C05009"/>
    <w:rsid w:val="00C132A3"/>
    <w:rsid w:val="00C22806"/>
    <w:rsid w:val="00C24E5D"/>
    <w:rsid w:val="00C3047F"/>
    <w:rsid w:val="00C35D4B"/>
    <w:rsid w:val="00C37EBA"/>
    <w:rsid w:val="00C409CB"/>
    <w:rsid w:val="00C4331D"/>
    <w:rsid w:val="00C43F24"/>
    <w:rsid w:val="00C54000"/>
    <w:rsid w:val="00C60135"/>
    <w:rsid w:val="00C61577"/>
    <w:rsid w:val="00C716D9"/>
    <w:rsid w:val="00C75210"/>
    <w:rsid w:val="00C84039"/>
    <w:rsid w:val="00C846F3"/>
    <w:rsid w:val="00C9356F"/>
    <w:rsid w:val="00C93F42"/>
    <w:rsid w:val="00C95F64"/>
    <w:rsid w:val="00C97D0A"/>
    <w:rsid w:val="00CA06B7"/>
    <w:rsid w:val="00CA5652"/>
    <w:rsid w:val="00CA7646"/>
    <w:rsid w:val="00CB3029"/>
    <w:rsid w:val="00CB3484"/>
    <w:rsid w:val="00CB5356"/>
    <w:rsid w:val="00CC13C6"/>
    <w:rsid w:val="00CC2585"/>
    <w:rsid w:val="00CC5F39"/>
    <w:rsid w:val="00CD279A"/>
    <w:rsid w:val="00CE176B"/>
    <w:rsid w:val="00CE419A"/>
    <w:rsid w:val="00CF6A3E"/>
    <w:rsid w:val="00CF72F5"/>
    <w:rsid w:val="00D04186"/>
    <w:rsid w:val="00D10003"/>
    <w:rsid w:val="00D13D62"/>
    <w:rsid w:val="00D26785"/>
    <w:rsid w:val="00D30DA0"/>
    <w:rsid w:val="00D33099"/>
    <w:rsid w:val="00D35CCE"/>
    <w:rsid w:val="00D40414"/>
    <w:rsid w:val="00D44239"/>
    <w:rsid w:val="00D510B1"/>
    <w:rsid w:val="00D52BAB"/>
    <w:rsid w:val="00D617DD"/>
    <w:rsid w:val="00D62377"/>
    <w:rsid w:val="00D71F3F"/>
    <w:rsid w:val="00D7282D"/>
    <w:rsid w:val="00D80F96"/>
    <w:rsid w:val="00D8189E"/>
    <w:rsid w:val="00D90AAD"/>
    <w:rsid w:val="00D920B3"/>
    <w:rsid w:val="00D97504"/>
    <w:rsid w:val="00DA5F09"/>
    <w:rsid w:val="00DB4527"/>
    <w:rsid w:val="00DB4C73"/>
    <w:rsid w:val="00DB661C"/>
    <w:rsid w:val="00DC00D8"/>
    <w:rsid w:val="00DC03BD"/>
    <w:rsid w:val="00DC4778"/>
    <w:rsid w:val="00DD1214"/>
    <w:rsid w:val="00DE7492"/>
    <w:rsid w:val="00DF0A6D"/>
    <w:rsid w:val="00DF4B19"/>
    <w:rsid w:val="00E015B2"/>
    <w:rsid w:val="00E037F6"/>
    <w:rsid w:val="00E038B6"/>
    <w:rsid w:val="00E05214"/>
    <w:rsid w:val="00E0538D"/>
    <w:rsid w:val="00E0715A"/>
    <w:rsid w:val="00E10746"/>
    <w:rsid w:val="00E15117"/>
    <w:rsid w:val="00E16FAE"/>
    <w:rsid w:val="00E2175E"/>
    <w:rsid w:val="00E25B93"/>
    <w:rsid w:val="00E25DD8"/>
    <w:rsid w:val="00E31FEC"/>
    <w:rsid w:val="00E3227C"/>
    <w:rsid w:val="00E3264F"/>
    <w:rsid w:val="00E44E0B"/>
    <w:rsid w:val="00E46777"/>
    <w:rsid w:val="00E5384A"/>
    <w:rsid w:val="00E616BC"/>
    <w:rsid w:val="00E63735"/>
    <w:rsid w:val="00E70C1C"/>
    <w:rsid w:val="00E77C4F"/>
    <w:rsid w:val="00E84597"/>
    <w:rsid w:val="00E9424E"/>
    <w:rsid w:val="00EA218E"/>
    <w:rsid w:val="00EA56E0"/>
    <w:rsid w:val="00EA6989"/>
    <w:rsid w:val="00EB4193"/>
    <w:rsid w:val="00EB52CD"/>
    <w:rsid w:val="00EB75EF"/>
    <w:rsid w:val="00EC482E"/>
    <w:rsid w:val="00EC52FF"/>
    <w:rsid w:val="00ED0BF5"/>
    <w:rsid w:val="00ED52B9"/>
    <w:rsid w:val="00ED6EBD"/>
    <w:rsid w:val="00ED6FC4"/>
    <w:rsid w:val="00EE2A5B"/>
    <w:rsid w:val="00EF2570"/>
    <w:rsid w:val="00EF2E9C"/>
    <w:rsid w:val="00EF5895"/>
    <w:rsid w:val="00EF7F5F"/>
    <w:rsid w:val="00F00E19"/>
    <w:rsid w:val="00F0250A"/>
    <w:rsid w:val="00F05A71"/>
    <w:rsid w:val="00F0793A"/>
    <w:rsid w:val="00F14681"/>
    <w:rsid w:val="00F1482E"/>
    <w:rsid w:val="00F3054B"/>
    <w:rsid w:val="00F41CA4"/>
    <w:rsid w:val="00F442C6"/>
    <w:rsid w:val="00F4503E"/>
    <w:rsid w:val="00F50FF2"/>
    <w:rsid w:val="00F52C91"/>
    <w:rsid w:val="00F54EAC"/>
    <w:rsid w:val="00F60182"/>
    <w:rsid w:val="00F65620"/>
    <w:rsid w:val="00F6766A"/>
    <w:rsid w:val="00F70128"/>
    <w:rsid w:val="00F74EF8"/>
    <w:rsid w:val="00F81A15"/>
    <w:rsid w:val="00F85D92"/>
    <w:rsid w:val="00F94768"/>
    <w:rsid w:val="00F96C48"/>
    <w:rsid w:val="00FA0024"/>
    <w:rsid w:val="00FA1921"/>
    <w:rsid w:val="00FA374C"/>
    <w:rsid w:val="00FC7002"/>
    <w:rsid w:val="00FD203F"/>
    <w:rsid w:val="00FE1092"/>
    <w:rsid w:val="00FE2171"/>
    <w:rsid w:val="00FE3896"/>
    <w:rsid w:val="00FF08F2"/>
    <w:rsid w:val="00FF29F8"/>
    <w:rsid w:val="00FF7537"/>
    <w:rsid w:val="022484DB"/>
    <w:rsid w:val="049D05EC"/>
    <w:rsid w:val="063F3F07"/>
    <w:rsid w:val="0B6A61B6"/>
    <w:rsid w:val="0C811D2A"/>
    <w:rsid w:val="0D3D8505"/>
    <w:rsid w:val="107862A1"/>
    <w:rsid w:val="11B71B31"/>
    <w:rsid w:val="12D4F983"/>
    <w:rsid w:val="15220D3E"/>
    <w:rsid w:val="164A1331"/>
    <w:rsid w:val="165C717B"/>
    <w:rsid w:val="179595E8"/>
    <w:rsid w:val="1BB543C0"/>
    <w:rsid w:val="1D4893D3"/>
    <w:rsid w:val="1E4E5B3E"/>
    <w:rsid w:val="1FAF9777"/>
    <w:rsid w:val="241E4FCA"/>
    <w:rsid w:val="276EA7D0"/>
    <w:rsid w:val="2B439668"/>
    <w:rsid w:val="2F46F549"/>
    <w:rsid w:val="3263F57A"/>
    <w:rsid w:val="365AEB78"/>
    <w:rsid w:val="3936AB5B"/>
    <w:rsid w:val="3FE2A1AF"/>
    <w:rsid w:val="4007F5D5"/>
    <w:rsid w:val="438465DB"/>
    <w:rsid w:val="4464B631"/>
    <w:rsid w:val="449F4E22"/>
    <w:rsid w:val="46A95F0A"/>
    <w:rsid w:val="47237494"/>
    <w:rsid w:val="48C90EA4"/>
    <w:rsid w:val="48D25D81"/>
    <w:rsid w:val="4C5501D5"/>
    <w:rsid w:val="505BD65C"/>
    <w:rsid w:val="50944CA8"/>
    <w:rsid w:val="54F90347"/>
    <w:rsid w:val="55C5ABB3"/>
    <w:rsid w:val="58F2D498"/>
    <w:rsid w:val="5A965AF0"/>
    <w:rsid w:val="61A2C7E5"/>
    <w:rsid w:val="6456C08C"/>
    <w:rsid w:val="65A9D06F"/>
    <w:rsid w:val="66904F5C"/>
    <w:rsid w:val="7328C225"/>
    <w:rsid w:val="7CDADF85"/>
    <w:rsid w:val="7D04AD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89BF215"/>
  <w15:docId w15:val="{D7312E17-DD0A-41F6-9255-9A4E0F9B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1536"/>
    <w:pPr>
      <w:spacing w:before="120" w:after="60"/>
      <w:ind w:left="547"/>
      <w:jc w:val="both"/>
    </w:pPr>
    <w:rPr>
      <w:rFonts w:cs="Arial"/>
      <w:sz w:val="24"/>
    </w:rPr>
  </w:style>
  <w:style w:type="paragraph" w:styleId="Heading1">
    <w:name w:val="heading 1"/>
    <w:aliases w:val="H1"/>
    <w:basedOn w:val="Normal"/>
    <w:next w:val="Normal"/>
    <w:autoRedefine/>
    <w:uiPriority w:val="9"/>
    <w:qFormat/>
    <w:rsid w:val="003E09C1"/>
    <w:pPr>
      <w:keepNext/>
      <w:widowControl w:val="0"/>
      <w:spacing w:before="60"/>
      <w:ind w:left="0"/>
      <w:outlineLvl w:val="0"/>
    </w:pPr>
    <w:rPr>
      <w:rFonts w:ascii="Verdana" w:hAnsi="Verdana" w:cs="Times New Roman"/>
      <w:b/>
      <w:bCs/>
      <w:caps/>
      <w:snapToGrid w:val="0"/>
      <w:color w:val="6E2500"/>
      <w:kern w:val="28"/>
      <w:szCs w:val="24"/>
    </w:rPr>
  </w:style>
  <w:style w:type="paragraph" w:styleId="Heading2">
    <w:name w:val="heading 2"/>
    <w:aliases w:val="l2,H2"/>
    <w:basedOn w:val="Normal"/>
    <w:next w:val="Normal"/>
    <w:autoRedefine/>
    <w:uiPriority w:val="9"/>
    <w:qFormat/>
    <w:rsid w:val="00B071EE"/>
    <w:pPr>
      <w:keepNext/>
      <w:widowControl w:val="0"/>
      <w:spacing w:before="0" w:after="120" w:line="360" w:lineRule="auto"/>
      <w:ind w:left="0"/>
      <w:outlineLvl w:val="1"/>
    </w:pPr>
    <w:rPr>
      <w:rFonts w:cs="Tahoma"/>
      <w:b/>
      <w:iCs/>
      <w:snapToGrid w:val="0"/>
      <w:color w:val="003400"/>
      <w:sz w:val="22"/>
    </w:rPr>
  </w:style>
  <w:style w:type="paragraph" w:styleId="Heading3">
    <w:name w:val="heading 3"/>
    <w:basedOn w:val="Normal"/>
    <w:next w:val="Normal"/>
    <w:autoRedefine/>
    <w:uiPriority w:val="9"/>
    <w:qFormat/>
    <w:rsid w:val="00B071EE"/>
    <w:pPr>
      <w:keepNext/>
      <w:spacing w:before="60"/>
      <w:ind w:left="0"/>
      <w:outlineLvl w:val="2"/>
    </w:pPr>
    <w:rPr>
      <w:rFonts w:cs="Tahoma"/>
      <w:b/>
      <w:bCs/>
      <w:szCs w:val="18"/>
    </w:rPr>
  </w:style>
  <w:style w:type="paragraph" w:styleId="Heading4">
    <w:name w:val="heading 4"/>
    <w:basedOn w:val="Normal"/>
    <w:next w:val="Normal"/>
    <w:autoRedefine/>
    <w:uiPriority w:val="9"/>
    <w:qFormat/>
    <w:rsid w:val="00C02DD2"/>
    <w:pPr>
      <w:keepNext/>
      <w:spacing w:before="0"/>
      <w:ind w:left="0"/>
      <w:outlineLvl w:val="3"/>
    </w:pPr>
    <w:rPr>
      <w:b/>
      <w:bCs/>
    </w:rPr>
  </w:style>
  <w:style w:type="paragraph" w:styleId="Heading5">
    <w:name w:val="heading 5"/>
    <w:basedOn w:val="Normal"/>
    <w:next w:val="Normal"/>
    <w:uiPriority w:val="9"/>
    <w:qFormat/>
    <w:pPr>
      <w:numPr>
        <w:ilvl w:val="4"/>
        <w:numId w:val="5"/>
      </w:numPr>
      <w:spacing w:before="240"/>
      <w:outlineLvl w:val="4"/>
    </w:pPr>
    <w:rPr>
      <w:rFonts w:ascii=".VnArial" w:hAnsi=".VnArial" w:cs="Times New Roman"/>
    </w:rPr>
  </w:style>
  <w:style w:type="paragraph" w:styleId="Heading6">
    <w:name w:val="heading 6"/>
    <w:basedOn w:val="Normal"/>
    <w:next w:val="Normal"/>
    <w:uiPriority w:val="9"/>
    <w:qFormat/>
    <w:pPr>
      <w:numPr>
        <w:ilvl w:val="5"/>
        <w:numId w:val="5"/>
      </w:numPr>
      <w:tabs>
        <w:tab w:val="left" w:pos="702"/>
        <w:tab w:val="left" w:pos="1080"/>
      </w:tabs>
      <w:spacing w:before="240" w:line="288" w:lineRule="auto"/>
      <w:outlineLvl w:val="5"/>
    </w:pPr>
    <w:rPr>
      <w:rFonts w:ascii="Helvetica" w:hAnsi="Helvetica" w:cs="Times New Roman"/>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outlineLvl w:val="6"/>
    </w:pPr>
    <w:rPr>
      <w:rFonts w:ascii="Helvetica" w:hAnsi="Helvetica" w:cs="Times New Roman"/>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outlineLvl w:val="7"/>
    </w:pPr>
    <w:rPr>
      <w:rFonts w:ascii="Helvetica" w:hAnsi="Helvetica" w:cs="Times New Roman"/>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C107E"/>
    <w:pPr>
      <w:tabs>
        <w:tab w:val="left" w:pos="360"/>
        <w:tab w:val="left" w:pos="540"/>
        <w:tab w:val="right" w:leader="dot" w:pos="8630"/>
      </w:tabs>
      <w:spacing w:after="120"/>
      <w:ind w:left="0"/>
    </w:pPr>
    <w:rPr>
      <w:rFonts w:cs="Tahoma"/>
      <w:b/>
      <w:bCs/>
      <w:caps/>
      <w:noProof/>
      <w:sz w:val="22"/>
    </w:rPr>
  </w:style>
  <w:style w:type="paragraph" w:styleId="NormalIndent">
    <w:name w:val="Normal Indent"/>
    <w:basedOn w:val="Normal"/>
    <w:pPr>
      <w:tabs>
        <w:tab w:val="left" w:pos="702"/>
        <w:tab w:val="left" w:pos="1080"/>
      </w:tabs>
      <w:spacing w:line="288" w:lineRule="auto"/>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ind w:left="720"/>
    </w:pPr>
    <w:rPr>
      <w:rFonts w:ascii=".VnTime" w:hAnsi=".VnTime" w:cs="Times New Roman"/>
      <w:i/>
      <w:iCs/>
      <w:sz w:val="22"/>
      <w:szCs w:val="22"/>
    </w:rPr>
  </w:style>
  <w:style w:type="paragraph" w:customStyle="1" w:styleId="Vidu">
    <w:name w:val="Vidu"/>
    <w:basedOn w:val="Normal"/>
    <w:pPr>
      <w:numPr>
        <w:numId w:val="1"/>
      </w:numPr>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spacing w:after="120"/>
      <w:ind w:left="709" w:firstLine="720"/>
    </w:pPr>
  </w:style>
  <w:style w:type="paragraph" w:customStyle="1" w:styleId="Point">
    <w:name w:val="Point"/>
    <w:basedOn w:val="Header"/>
    <w:pPr>
      <w:numPr>
        <w:numId w:val="4"/>
      </w:numPr>
      <w:spacing w:before="0"/>
    </w:pPr>
    <w:rPr>
      <w:rFonts w:ascii="Arial" w:hAnsi="Arial" w:cs="Arial"/>
    </w:rPr>
  </w:style>
  <w:style w:type="paragraph" w:styleId="Header">
    <w:name w:val="header"/>
    <w:basedOn w:val="Normal"/>
    <w:autoRedefine/>
    <w:pPr>
      <w:pBdr>
        <w:bottom w:val="single" w:sz="4" w:space="1" w:color="auto"/>
      </w:pBdr>
      <w:tabs>
        <w:tab w:val="right" w:pos="9000"/>
      </w:tabs>
      <w:ind w:left="0" w:right="8"/>
    </w:pPr>
    <w:rPr>
      <w:rFonts w:ascii="Verdana" w:hAnsi="Verdana" w:cs="Tahoma"/>
    </w:rPr>
  </w:style>
  <w:style w:type="paragraph" w:styleId="TOC2">
    <w:name w:val="toc 2"/>
    <w:basedOn w:val="Normal"/>
    <w:next w:val="Normal"/>
    <w:autoRedefine/>
    <w:uiPriority w:val="39"/>
    <w:rsid w:val="006C107E"/>
    <w:pPr>
      <w:tabs>
        <w:tab w:val="left" w:pos="1080"/>
        <w:tab w:val="right" w:leader="dot" w:pos="8630"/>
      </w:tabs>
      <w:spacing w:before="60"/>
      <w:ind w:left="357"/>
    </w:pPr>
    <w:rPr>
      <w:rFonts w:cs="Tahoma"/>
      <w:noProof/>
      <w:szCs w:val="24"/>
    </w:rPr>
  </w:style>
  <w:style w:type="paragraph" w:styleId="TOC3">
    <w:name w:val="toc 3"/>
    <w:basedOn w:val="Normal"/>
    <w:next w:val="Normal"/>
    <w:autoRedefine/>
    <w:uiPriority w:val="39"/>
    <w:pPr>
      <w:tabs>
        <w:tab w:val="left" w:pos="1200"/>
        <w:tab w:val="right" w:leader="dot" w:pos="8630"/>
      </w:tabs>
      <w:ind w:left="540"/>
    </w:pPr>
    <w:rPr>
      <w:noProof/>
      <w:sz w:val="18"/>
      <w:szCs w:val="18"/>
    </w:rPr>
  </w:style>
  <w:style w:type="paragraph" w:styleId="TOC4">
    <w:name w:val="toc 4"/>
    <w:basedOn w:val="Normal"/>
    <w:next w:val="Normal"/>
    <w:autoRedefine/>
    <w:uiPriority w:val="39"/>
    <w:rsid w:val="00825AFA"/>
    <w:pPr>
      <w:tabs>
        <w:tab w:val="right" w:leader="dot" w:pos="8647"/>
      </w:tabs>
      <w:ind w:left="600"/>
    </w:pPr>
    <w:rPr>
      <w:sz w:val="18"/>
      <w:szCs w:val="18"/>
    </w:rPr>
  </w:style>
  <w:style w:type="paragraph" w:styleId="TOC5">
    <w:name w:val="toc 5"/>
    <w:basedOn w:val="Normal"/>
    <w:next w:val="Normal"/>
    <w:autoRedefine/>
    <w:uiPriority w:val="39"/>
    <w:pPr>
      <w:ind w:left="800"/>
    </w:pPr>
    <w:rPr>
      <w:sz w:val="18"/>
      <w:szCs w:val="18"/>
    </w:rPr>
  </w:style>
  <w:style w:type="paragraph" w:styleId="TOC6">
    <w:name w:val="toc 6"/>
    <w:basedOn w:val="Normal"/>
    <w:next w:val="Normal"/>
    <w:autoRedefine/>
    <w:uiPriority w:val="39"/>
    <w:pPr>
      <w:ind w:left="1000"/>
    </w:pPr>
    <w:rPr>
      <w:sz w:val="18"/>
      <w:szCs w:val="18"/>
    </w:rPr>
  </w:style>
  <w:style w:type="paragraph" w:styleId="TOC7">
    <w:name w:val="toc 7"/>
    <w:basedOn w:val="Normal"/>
    <w:next w:val="Normal"/>
    <w:autoRedefine/>
    <w:uiPriority w:val="39"/>
    <w:pPr>
      <w:ind w:left="1200"/>
    </w:pPr>
    <w:rPr>
      <w:sz w:val="18"/>
      <w:szCs w:val="18"/>
    </w:rPr>
  </w:style>
  <w:style w:type="paragraph" w:styleId="TOC8">
    <w:name w:val="toc 8"/>
    <w:basedOn w:val="Normal"/>
    <w:next w:val="Normal"/>
    <w:autoRedefine/>
    <w:uiPriority w:val="39"/>
    <w:pPr>
      <w:ind w:left="1400"/>
    </w:pPr>
    <w:rPr>
      <w:sz w:val="18"/>
      <w:szCs w:val="18"/>
    </w:rPr>
  </w:style>
  <w:style w:type="paragraph" w:styleId="TOC9">
    <w:name w:val="toc 9"/>
    <w:basedOn w:val="Normal"/>
    <w:next w:val="Normal"/>
    <w:autoRedefine/>
    <w:uiPriority w:val="39"/>
    <w:pPr>
      <w:ind w:left="1600"/>
    </w:pPr>
    <w:rPr>
      <w:sz w:val="18"/>
      <w:szCs w:val="18"/>
    </w:rPr>
  </w:style>
  <w:style w:type="paragraph" w:styleId="Title">
    <w:name w:val="Title"/>
    <w:basedOn w:val="Normal"/>
    <w:qFormat/>
    <w:pPr>
      <w:spacing w:before="240"/>
      <w:jc w:val="center"/>
    </w:pPr>
    <w:rPr>
      <w:rFonts w:ascii=".VnArialH" w:hAnsi=".VnArialH" w:cs="Times New Roman"/>
      <w:b/>
      <w:bCs/>
    </w:rPr>
  </w:style>
  <w:style w:type="paragraph" w:customStyle="1" w:styleId="NormalTB">
    <w:name w:val="NormalTB"/>
    <w:pPr>
      <w:jc w:val="center"/>
    </w:pPr>
    <w:rPr>
      <w:rFonts w:ascii=".VnTime" w:hAnsi=".VnTime"/>
      <w:lang w:val="en-GB"/>
    </w:rPr>
  </w:style>
  <w:style w:type="paragraph" w:styleId="Footer">
    <w:name w:val="footer"/>
    <w:basedOn w:val="Normal"/>
    <w:link w:val="FooterChar"/>
    <w:autoRedefine/>
    <w:uiPriority w:val="99"/>
    <w:pPr>
      <w:pBdr>
        <w:top w:val="single" w:sz="4" w:space="1" w:color="auto"/>
      </w:pBdr>
      <w:tabs>
        <w:tab w:val="center" w:pos="4320"/>
        <w:tab w:val="right" w:pos="9000"/>
      </w:tabs>
      <w:ind w:left="0"/>
    </w:pPr>
    <w:rPr>
      <w:rFonts w:cs="Tahoma"/>
    </w:rPr>
  </w:style>
  <w:style w:type="paragraph" w:customStyle="1" w:styleId="NormalH">
    <w:name w:val="NormalH"/>
    <w:basedOn w:val="Normal"/>
    <w:autoRedefine/>
    <w:rsid w:val="00C43F24"/>
    <w:pPr>
      <w:pageBreakBefore/>
      <w:tabs>
        <w:tab w:val="left" w:pos="2160"/>
        <w:tab w:val="right" w:pos="5040"/>
        <w:tab w:val="left" w:pos="5760"/>
        <w:tab w:val="right" w:pos="8640"/>
      </w:tabs>
      <w:spacing w:before="360" w:after="240"/>
      <w:ind w:left="0"/>
      <w:jc w:val="center"/>
    </w:pPr>
    <w:rPr>
      <w:rFonts w:ascii="Verdana" w:hAnsi="Verdana" w:cs="Times New Roman"/>
      <w:b/>
      <w:caps/>
      <w:color w:val="033103"/>
      <w:szCs w:val="32"/>
      <w:lang w:val="en-GB"/>
    </w:rPr>
  </w:style>
  <w:style w:type="character" w:styleId="PageNumber">
    <w:name w:val="page number"/>
    <w:basedOn w:val="DefaultParagraphFont"/>
  </w:style>
  <w:style w:type="paragraph" w:customStyle="1" w:styleId="Bang">
    <w:name w:val="Bang"/>
    <w:basedOn w:val="Normal"/>
    <w:autoRedefine/>
    <w:pPr>
      <w:spacing w:before="80" w:after="80"/>
      <w:ind w:left="0"/>
    </w:pPr>
    <w:rPr>
      <w:rFonts w:cs="Tahoma"/>
      <w:sz w:val="18"/>
      <w:szCs w:val="18"/>
    </w:rPr>
  </w:style>
  <w:style w:type="paragraph" w:customStyle="1" w:styleId="Heading30">
    <w:name w:val="Heading3"/>
    <w:basedOn w:val="NormalIndent"/>
    <w:pPr>
      <w:tabs>
        <w:tab w:val="num" w:pos="360"/>
      </w:tabs>
    </w:pPr>
    <w:rPr>
      <w:rFonts w:ascii=".VnArial" w:hAnsi=".VnArial" w:cs="Times New Roman"/>
      <w:sz w:val="22"/>
      <w:szCs w:val="22"/>
    </w:rPr>
  </w:style>
  <w:style w:type="paragraph" w:styleId="BodyTextIndent3">
    <w:name w:val="Body Text Indent 3"/>
    <w:basedOn w:val="Normal"/>
    <w:pPr>
      <w:ind w:left="540"/>
    </w:pPr>
    <w:rPr>
      <w:lang w:val="en-AU"/>
    </w:rPr>
  </w:style>
  <w:style w:type="paragraph" w:styleId="BodyText">
    <w:name w:val="Body Text"/>
    <w:basedOn w:val="Normal"/>
    <w:pPr>
      <w:spacing w:before="0"/>
      <w:ind w:left="0"/>
    </w:pPr>
    <w:rPr>
      <w:rFonts w:cs="Times New Roman"/>
      <w:szCs w:val="24"/>
      <w:lang w:val="en-AU"/>
    </w:rPr>
  </w:style>
  <w:style w:type="paragraph" w:customStyle="1" w:styleId="Heading1H1">
    <w:name w:val="Heading 1.H1"/>
    <w:basedOn w:val="Normal"/>
    <w:next w:val="Normal"/>
    <w:pPr>
      <w:keepNext/>
      <w:tabs>
        <w:tab w:val="left" w:pos="432"/>
      </w:tabs>
      <w:spacing w:before="240" w:after="240"/>
      <w:ind w:left="432" w:hanging="432"/>
    </w:pPr>
    <w:rPr>
      <w:rFonts w:cs="Times New Roman"/>
      <w:b/>
      <w:bCs/>
      <w:caps/>
      <w:kern w:val="28"/>
      <w:szCs w:val="24"/>
      <w:lang w:val="en-AU"/>
    </w:rPr>
  </w:style>
  <w:style w:type="paragraph" w:customStyle="1" w:styleId="Heading2H2">
    <w:name w:val="Heading 2.H2"/>
    <w:basedOn w:val="Normal"/>
    <w:next w:val="Normal"/>
    <w:pPr>
      <w:keepNext/>
      <w:tabs>
        <w:tab w:val="left" w:pos="576"/>
      </w:tabs>
      <w:spacing w:before="240" w:after="200"/>
      <w:ind w:left="576" w:hanging="576"/>
    </w:pPr>
    <w:rPr>
      <w:rFonts w:cs="Times New Roman"/>
      <w:b/>
      <w:bCs/>
      <w:lang w:val="en-AU"/>
    </w:rPr>
  </w:style>
  <w:style w:type="paragraph" w:customStyle="1" w:styleId="APP2">
    <w:name w:val="APP2"/>
    <w:basedOn w:val="Normal"/>
    <w:pPr>
      <w:tabs>
        <w:tab w:val="left" w:pos="-720"/>
        <w:tab w:val="left" w:pos="0"/>
      </w:tabs>
      <w:spacing w:before="0"/>
      <w:ind w:hanging="720"/>
    </w:pPr>
    <w:rPr>
      <w:rFonts w:cs="Times New Roman"/>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spacing w:before="0"/>
    </w:pPr>
    <w:rPr>
      <w:rFonts w:cs="Times New Roman"/>
      <w:lang w:val="en-GB"/>
    </w:rPr>
  </w:style>
  <w:style w:type="paragraph" w:customStyle="1" w:styleId="chklvl2">
    <w:name w:val="chklvl2"/>
    <w:basedOn w:val="Normal"/>
    <w:pPr>
      <w:spacing w:before="0"/>
      <w:ind w:left="0" w:firstLine="720"/>
    </w:pPr>
    <w:rPr>
      <w:rFonts w:cs="Times New Roman"/>
      <w:sz w:val="22"/>
      <w:szCs w:val="22"/>
      <w:lang w:val="en-AU"/>
    </w:rPr>
  </w:style>
  <w:style w:type="paragraph" w:customStyle="1" w:styleId="chklvl1">
    <w:name w:val="chklvl1"/>
    <w:basedOn w:val="Normal"/>
    <w:pPr>
      <w:spacing w:before="0"/>
      <w:ind w:left="0" w:firstLine="360"/>
    </w:pPr>
    <w:rPr>
      <w:rFonts w:cs="Times New Roman"/>
      <w:szCs w:val="24"/>
      <w:lang w:val="en-AU"/>
    </w:rPr>
  </w:style>
  <w:style w:type="paragraph" w:customStyle="1" w:styleId="chklvl3">
    <w:name w:val="chklvl3"/>
    <w:basedOn w:val="Normal"/>
    <w:pPr>
      <w:spacing w:before="0"/>
      <w:ind w:left="0" w:firstLine="1080"/>
    </w:pPr>
    <w:rPr>
      <w:rFonts w:cs="Times New Roman"/>
      <w:lang w:val="en-AU"/>
    </w:rPr>
  </w:style>
  <w:style w:type="paragraph" w:customStyle="1" w:styleId="CHKLVL4">
    <w:name w:val="CHKLVL4"/>
    <w:basedOn w:val="Normal"/>
    <w:pPr>
      <w:spacing w:before="0"/>
      <w:ind w:left="1440"/>
    </w:pPr>
    <w:rPr>
      <w:rFonts w:cs="Times New Roman"/>
      <w:i/>
      <w:iCs/>
      <w:lang w:val="en-AU"/>
    </w:rPr>
  </w:style>
  <w:style w:type="paragraph" w:customStyle="1" w:styleId="GLOSSARY1">
    <w:name w:val="GLOSSARY1"/>
    <w:basedOn w:val="Normal"/>
    <w:pPr>
      <w:spacing w:before="0"/>
      <w:ind w:left="274" w:hanging="274"/>
    </w:pPr>
    <w:rPr>
      <w:rFonts w:cs="Times New Roman"/>
      <w:b/>
      <w:bCs/>
      <w:lang w:val="en-AU"/>
    </w:rPr>
  </w:style>
  <w:style w:type="paragraph" w:customStyle="1" w:styleId="h1para">
    <w:name w:val="h1para"/>
    <w:basedOn w:val="Normal"/>
    <w:pPr>
      <w:spacing w:before="0"/>
      <w:ind w:left="450"/>
    </w:pPr>
    <w:rPr>
      <w:rFonts w:cs="Times New Roman"/>
      <w:lang w:val="en-AU"/>
    </w:rPr>
  </w:style>
  <w:style w:type="paragraph" w:customStyle="1" w:styleId="h2level">
    <w:name w:val="h2level"/>
    <w:basedOn w:val="Normal"/>
    <w:pPr>
      <w:spacing w:before="0"/>
      <w:ind w:left="1170"/>
    </w:pPr>
    <w:rPr>
      <w:rFonts w:cs="Times New Roman"/>
      <w:lang w:val="en-AU"/>
    </w:rPr>
  </w:style>
  <w:style w:type="paragraph" w:customStyle="1" w:styleId="Titlechklst">
    <w:name w:val="Title_chklst"/>
    <w:basedOn w:val="Normal"/>
    <w:pPr>
      <w:spacing w:before="0"/>
      <w:ind w:left="0"/>
      <w:jc w:val="center"/>
    </w:pPr>
    <w:rPr>
      <w:rFonts w:cs="Times New Roman"/>
      <w:b/>
      <w:bCs/>
      <w:caps/>
      <w:sz w:val="28"/>
      <w:szCs w:val="28"/>
      <w:lang w:val="en-AU"/>
    </w:rPr>
  </w:style>
  <w:style w:type="paragraph" w:customStyle="1" w:styleId="CHAPTER">
    <w:name w:val="CHAPTER"/>
    <w:basedOn w:val="Normal"/>
    <w:pPr>
      <w:spacing w:before="0"/>
      <w:ind w:left="360" w:hanging="360"/>
      <w:jc w:val="center"/>
    </w:pPr>
    <w:rPr>
      <w:rFonts w:cs="Times New Roman"/>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spacing w:before="0"/>
      <w:ind w:left="432"/>
    </w:pPr>
    <w:rPr>
      <w:rFonts w:cs="Times New Roman"/>
      <w:lang w:val="en-AU"/>
    </w:rPr>
  </w:style>
  <w:style w:type="paragraph" w:customStyle="1" w:styleId="Level4">
    <w:name w:val="Level_4"/>
    <w:basedOn w:val="Normal"/>
    <w:pPr>
      <w:spacing w:before="0"/>
      <w:ind w:left="1080"/>
    </w:pPr>
    <w:rPr>
      <w:rFonts w:cs="Times New Roman"/>
      <w:lang w:val="en-AU"/>
    </w:rPr>
  </w:style>
  <w:style w:type="paragraph" w:customStyle="1" w:styleId="Level1">
    <w:name w:val="Level_1"/>
    <w:basedOn w:val="Normal"/>
    <w:pPr>
      <w:spacing w:before="0"/>
      <w:ind w:left="0"/>
    </w:pPr>
    <w:rPr>
      <w:rFonts w:cs="Times New Roman"/>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0"/>
      <w:ind w:left="1440"/>
    </w:pPr>
    <w:rPr>
      <w:rFonts w:cs="Times New Roman"/>
      <w:lang w:val="en-AU"/>
    </w:rPr>
  </w:style>
  <w:style w:type="paragraph" w:customStyle="1" w:styleId="level6">
    <w:name w:val="level_6"/>
    <w:basedOn w:val="Normal"/>
    <w:pPr>
      <w:spacing w:before="0"/>
      <w:ind w:left="1800"/>
    </w:pPr>
    <w:rPr>
      <w:rFonts w:cs="Times New Roman"/>
      <w:lang w:val="en-AU"/>
    </w:rPr>
  </w:style>
  <w:style w:type="paragraph" w:customStyle="1" w:styleId="Appendix">
    <w:name w:val="Appendix"/>
    <w:basedOn w:val="Normal"/>
    <w:pPr>
      <w:spacing w:before="0"/>
      <w:ind w:left="0"/>
    </w:pPr>
    <w:rPr>
      <w:rFonts w:cs="Times New Roman"/>
      <w:b/>
      <w:bCs/>
      <w:caps/>
      <w:szCs w:val="24"/>
      <w:lang w:val="en-AU"/>
    </w:rPr>
  </w:style>
  <w:style w:type="paragraph" w:customStyle="1" w:styleId="Applevel2">
    <w:name w:val="App_level2"/>
    <w:basedOn w:val="Normal"/>
    <w:pPr>
      <w:spacing w:before="0"/>
      <w:ind w:left="0"/>
    </w:pPr>
    <w:rPr>
      <w:rFonts w:cs="Times New Roman"/>
      <w:b/>
      <w:bCs/>
      <w:caps/>
      <w:lang w:val="en-AU"/>
    </w:rPr>
  </w:style>
  <w:style w:type="paragraph" w:styleId="FootnoteText">
    <w:name w:val="footnote text"/>
    <w:basedOn w:val="Normal"/>
    <w:semiHidden/>
    <w:pPr>
      <w:spacing w:before="0"/>
      <w:ind w:left="0"/>
    </w:pPr>
    <w:rPr>
      <w:rFonts w:cs="Times New Roman"/>
    </w:rPr>
  </w:style>
  <w:style w:type="paragraph" w:customStyle="1" w:styleId="Standaard">
    <w:name w:val="Standaard"/>
    <w:rPr>
      <w:rFonts w:ascii="CG Times" w:hAnsi="CG Times"/>
      <w:sz w:val="24"/>
      <w:szCs w:val="24"/>
      <w:lang w:val="en-GB"/>
    </w:rPr>
  </w:style>
  <w:style w:type="paragraph" w:styleId="CommentText">
    <w:name w:val="annotation text"/>
    <w:basedOn w:val="Normal"/>
    <w:semiHidden/>
    <w:pPr>
      <w:spacing w:before="0"/>
      <w:ind w:left="0"/>
    </w:pPr>
    <w:rPr>
      <w:rFonts w:cs="Times New Roman"/>
      <w:lang w:val="en-GB"/>
    </w:rPr>
  </w:style>
  <w:style w:type="paragraph" w:styleId="BodyTextIndent">
    <w:name w:val="Body Text Indent"/>
    <w:basedOn w:val="Normal"/>
    <w:pPr>
      <w:spacing w:before="0"/>
      <w:ind w:left="0"/>
    </w:pPr>
    <w:rPr>
      <w:rFonts w:cs="Times New Roman"/>
      <w:szCs w:val="24"/>
      <w:lang w:val="en-AU"/>
    </w:rPr>
  </w:style>
  <w:style w:type="paragraph" w:customStyle="1" w:styleId="Starbullet">
    <w:name w:val="Starbullet"/>
    <w:basedOn w:val="Normal"/>
    <w:pPr>
      <w:spacing w:before="0" w:after="240"/>
      <w:ind w:left="360" w:hanging="360"/>
    </w:pPr>
    <w:rPr>
      <w:rFonts w:cs="Times New Roman"/>
      <w:color w:val="000000"/>
      <w:szCs w:val="24"/>
      <w:lang w:val="en-GB"/>
    </w:rPr>
  </w:style>
  <w:style w:type="paragraph" w:customStyle="1" w:styleId="textnotindented">
    <w:name w:val="text not indented"/>
    <w:basedOn w:val="Normal"/>
    <w:pPr>
      <w:spacing w:before="240"/>
      <w:ind w:left="0"/>
    </w:pPr>
    <w:rPr>
      <w:rFonts w:cs="Times New Roman"/>
      <w:color w:val="000000"/>
      <w:szCs w:val="24"/>
      <w:lang w:val="en-GB"/>
    </w:rPr>
  </w:style>
  <w:style w:type="paragraph" w:styleId="Caption">
    <w:name w:val="caption"/>
    <w:basedOn w:val="Normal"/>
    <w:next w:val="Normal"/>
    <w:qFormat/>
    <w:pPr>
      <w:spacing w:before="0"/>
      <w:ind w:left="0"/>
      <w:jc w:val="center"/>
    </w:pPr>
    <w:rPr>
      <w:rFonts w:cs="Times New Roman"/>
      <w:color w:val="000000"/>
      <w:szCs w:val="24"/>
      <w:lang w:val="en-GB"/>
    </w:rPr>
  </w:style>
  <w:style w:type="paragraph" w:customStyle="1" w:styleId="table">
    <w:name w:val="table"/>
    <w:basedOn w:val="Normal"/>
    <w:pPr>
      <w:spacing w:after="120"/>
      <w:ind w:left="0"/>
    </w:pPr>
    <w:rPr>
      <w:rFonts w:cs="Times New Roman"/>
      <w:color w:val="000000"/>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pPr>
    <w:rPr>
      <w:rFonts w:cs="Times New Roman"/>
      <w:szCs w:val="24"/>
      <w:lang w:val="en-AU"/>
    </w:rPr>
  </w:style>
  <w:style w:type="paragraph" w:customStyle="1" w:styleId="screentable">
    <w:name w:val="screen table"/>
    <w:pPr>
      <w:widowControl w:val="0"/>
    </w:pPr>
  </w:style>
  <w:style w:type="paragraph" w:styleId="BodyText3">
    <w:name w:val="Body Text 3"/>
    <w:basedOn w:val="Normal"/>
    <w:pPr>
      <w:spacing w:before="0"/>
      <w:ind w:left="0"/>
    </w:pPr>
    <w:rPr>
      <w:b/>
      <w:bCs/>
      <w:i/>
      <w:iCs/>
      <w:sz w:val="44"/>
      <w:szCs w:val="44"/>
      <w:lang w:val="en-AU"/>
    </w:rPr>
  </w:style>
  <w:style w:type="paragraph" w:styleId="TableofFigures">
    <w:name w:val="table of figures"/>
    <w:basedOn w:val="Normal"/>
    <w:next w:val="Normal"/>
    <w:semiHidden/>
    <w:pPr>
      <w:spacing w:before="0"/>
      <w:ind w:left="0"/>
    </w:pPr>
    <w:rPr>
      <w:rFonts w:cs="Times New Roman"/>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0"/>
      <w:ind w:left="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0"/>
      <w:ind w:left="0"/>
    </w:pPr>
    <w:rPr>
      <w:rFonts w:ascii="Courier New" w:hAnsi="Courier New" w:cs="Courier New"/>
      <w:sz w:val="12"/>
      <w:szCs w:val="12"/>
      <w:lang w:val="en-GB"/>
    </w:rPr>
  </w:style>
  <w:style w:type="paragraph" w:customStyle="1" w:styleId="jlm">
    <w:name w:val="jlm"/>
    <w:basedOn w:val="Normal"/>
    <w:pPr>
      <w:spacing w:before="0"/>
      <w:ind w:left="0"/>
    </w:pPr>
    <w:rPr>
      <w:rFonts w:ascii="Courier New" w:hAnsi="Courier New" w:cs="Courier New"/>
    </w:rPr>
  </w:style>
  <w:style w:type="paragraph" w:styleId="DocumentMap">
    <w:name w:val="Document Map"/>
    <w:basedOn w:val="Normal"/>
    <w:semiHidden/>
    <w:pPr>
      <w:shd w:val="clear" w:color="auto" w:fill="000080"/>
      <w:spacing w:before="0"/>
      <w:ind w:left="0"/>
    </w:pPr>
    <w:rPr>
      <w:rFonts w:ascii="Tahoma" w:hAnsi="Tahoma" w:cs="Tahoma"/>
      <w:lang w:val="en-AU"/>
    </w:rPr>
  </w:style>
  <w:style w:type="paragraph" w:customStyle="1" w:styleId="Listing">
    <w:name w:val="Listing"/>
    <w:basedOn w:val="Normal"/>
    <w:pPr>
      <w:spacing w:before="0"/>
      <w:ind w:left="0"/>
    </w:pPr>
    <w:rPr>
      <w:rFonts w:ascii="Courier New" w:hAnsi="Courier New" w:cs="Courier New"/>
      <w:noProof/>
      <w:sz w:val="16"/>
      <w:szCs w:val="16"/>
      <w:lang w:val="en-AU"/>
    </w:rPr>
  </w:style>
  <w:style w:type="paragraph" w:styleId="BodyTextIndent2">
    <w:name w:val="Body Text Indent 2"/>
    <w:basedOn w:val="Normal"/>
    <w:pPr>
      <w:spacing w:before="0"/>
    </w:pPr>
    <w:rPr>
      <w:rFonts w:ascii=".VnTime" w:hAnsi=".VnTime" w:cs="Times New Roman"/>
    </w:rPr>
  </w:style>
  <w:style w:type="paragraph" w:customStyle="1" w:styleId="NormalCaption">
    <w:name w:val="NormalCaption"/>
    <w:basedOn w:val="Normal"/>
    <w:pPr>
      <w:widowControl w:val="0"/>
      <w:spacing w:after="12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cs="Times New Roman"/>
      <w:b/>
      <w:bCs/>
      <w:szCs w:val="24"/>
    </w:rPr>
  </w:style>
  <w:style w:type="paragraph" w:customStyle="1" w:styleId="NH-2">
    <w:name w:val="NH-2"/>
    <w:basedOn w:val="Normal"/>
    <w:next w:val="NormalIndent"/>
    <w:pPr>
      <w:keepNext/>
      <w:widowControl w:val="0"/>
      <w:tabs>
        <w:tab w:val="left" w:pos="720"/>
      </w:tabs>
      <w:ind w:left="360" w:hanging="360"/>
    </w:pPr>
    <w:rPr>
      <w:rFonts w:ascii=".VnArial" w:hAnsi=".VnArial" w:cs="Times New Roman"/>
      <w:b/>
      <w:bCs/>
      <w:szCs w:val="24"/>
    </w:rPr>
  </w:style>
  <w:style w:type="paragraph" w:customStyle="1" w:styleId="NormalText">
    <w:name w:val="NormalText"/>
    <w:basedOn w:val="Normal"/>
    <w:pPr>
      <w:widowControl w:val="0"/>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cs="Times New Roman"/>
      <w:b/>
      <w:bCs/>
      <w:i/>
      <w:iCs/>
      <w:color w:val="800080"/>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spacing w:before="0"/>
      <w:ind w:right="22"/>
    </w:pPr>
    <w:rPr>
      <w:rFonts w:ascii=".VnTime" w:hAnsi=".VnTime" w:cs="Times New Roman"/>
    </w:rPr>
  </w:style>
  <w:style w:type="character" w:styleId="CommentReference">
    <w:name w:val="annotation reference"/>
    <w:semiHidden/>
    <w:rPr>
      <w:sz w:val="16"/>
      <w:szCs w:val="16"/>
    </w:rPr>
  </w:style>
  <w:style w:type="paragraph" w:customStyle="1" w:styleId="Content">
    <w:name w:val="Content"/>
    <w:basedOn w:val="Normal"/>
    <w:pPr>
      <w:ind w:left="709" w:firstLine="720"/>
    </w:pPr>
    <w:rPr>
      <w:rFonts w:ascii=".VnTime" w:hAnsi=".VnTime" w:cs="Times New Roman"/>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uiPriority w:val="22"/>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left="0" w:right="29"/>
      <w:jc w:val="right"/>
    </w:pPr>
    <w:rPr>
      <w:rFonts w:ascii=".VnTime" w:hAnsi=".VnTime" w:cs="Times New Roman"/>
    </w:rPr>
  </w:style>
  <w:style w:type="paragraph" w:styleId="Index1">
    <w:name w:val="index 1"/>
    <w:basedOn w:val="Normal"/>
    <w:next w:val="Normal"/>
    <w:autoRedefine/>
    <w:semiHidden/>
    <w:pPr>
      <w:tabs>
        <w:tab w:val="left" w:pos="702"/>
        <w:tab w:val="left" w:pos="1080"/>
      </w:tabs>
      <w:spacing w:line="288" w:lineRule="auto"/>
      <w:ind w:left="-18"/>
    </w:pPr>
    <w:rPr>
      <w:rFonts w:ascii=".VnTime" w:hAnsi=".VnTime" w:cs="Times New Roman"/>
      <w:i/>
      <w:iCs/>
    </w:rPr>
  </w:style>
  <w:style w:type="paragraph" w:customStyle="1" w:styleId="InfoBlue">
    <w:name w:val="InfoBlue"/>
    <w:basedOn w:val="Normal"/>
    <w:next w:val="BodyText"/>
    <w:autoRedefine/>
    <w:rsid w:val="00C02DD2"/>
    <w:pPr>
      <w:widowControl w:val="0"/>
      <w:spacing w:before="0" w:after="0"/>
      <w:ind w:left="0"/>
    </w:pPr>
    <w:rPr>
      <w:rFonts w:cs="Tahoma"/>
      <w:i/>
      <w:color w:val="0000FF"/>
    </w:rPr>
  </w:style>
  <w:style w:type="paragraph" w:customStyle="1" w:styleId="HeadingBig">
    <w:name w:val="Heading Big"/>
    <w:basedOn w:val="NormalTB"/>
    <w:autoRedefine/>
    <w:rsid w:val="0050513B"/>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pPr>
      <w:widowControl w:val="0"/>
      <w:ind w:left="0"/>
      <w:jc w:val="center"/>
    </w:pPr>
    <w:rPr>
      <w:rFonts w:cs="Tahoma"/>
      <w:b/>
      <w:snapToGrid w:val="0"/>
      <w:color w:val="6E2500"/>
    </w:rPr>
  </w:style>
  <w:style w:type="paragraph" w:customStyle="1" w:styleId="NormalT">
    <w:name w:val="NormalT"/>
    <w:basedOn w:val="Normal"/>
  </w:style>
  <w:style w:type="paragraph" w:customStyle="1" w:styleId="template">
    <w:name w:val="template"/>
    <w:basedOn w:val="Normal"/>
    <w:rsid w:val="00C4331D"/>
    <w:pPr>
      <w:spacing w:before="0" w:after="0" w:line="240" w:lineRule="exact"/>
      <w:ind w:left="0"/>
    </w:pPr>
    <w:rPr>
      <w:rFonts w:ascii="Arial" w:hAnsi="Arial" w:cs="Times New Roman"/>
      <w:i/>
      <w:sz w:val="22"/>
    </w:rPr>
  </w:style>
  <w:style w:type="table" w:styleId="TableGrid">
    <w:name w:val="Table Grid"/>
    <w:basedOn w:val="TableNormal"/>
    <w:rsid w:val="009466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
    <w:uiPriority w:val="99"/>
    <w:rsid w:val="009A1166"/>
    <w:rPr>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cPr>
    </w:tblStylePr>
  </w:style>
  <w:style w:type="paragraph" w:customStyle="1" w:styleId="BodyTextArial">
    <w:name w:val="Body Text + Arial"/>
    <w:aliases w:val="9 pt,Italic,Blue,Left  1.63 ch"/>
    <w:basedOn w:val="Normal"/>
    <w:rsid w:val="006111D7"/>
    <w:pPr>
      <w:widowControl w:val="0"/>
      <w:spacing w:after="0"/>
      <w:ind w:leftChars="163" w:left="359" w:firstLine="1"/>
    </w:pPr>
    <w:rPr>
      <w:rFonts w:ascii="Arial" w:eastAsia="MS Mincho" w:hAnsi="Arial"/>
      <w:i/>
      <w:color w:val="0000FF"/>
      <w:sz w:val="18"/>
      <w:szCs w:val="18"/>
    </w:rPr>
  </w:style>
  <w:style w:type="paragraph" w:customStyle="1" w:styleId="TableText">
    <w:name w:val="Table Text"/>
    <w:basedOn w:val="Normal"/>
    <w:rsid w:val="00574642"/>
    <w:pPr>
      <w:spacing w:before="40" w:after="40"/>
      <w:ind w:left="72" w:right="72"/>
    </w:pPr>
    <w:rPr>
      <w:rFonts w:cs="Times New Roman"/>
      <w:sz w:val="22"/>
    </w:rPr>
  </w:style>
  <w:style w:type="paragraph" w:customStyle="1" w:styleId="TableTextsmall">
    <w:name w:val="Table Text small"/>
    <w:basedOn w:val="Normal"/>
    <w:rsid w:val="00554FF3"/>
    <w:pPr>
      <w:keepNext/>
      <w:keepLines/>
      <w:spacing w:before="20" w:after="20" w:line="240" w:lineRule="exact"/>
      <w:ind w:left="95"/>
    </w:pPr>
    <w:rPr>
      <w:rFonts w:ascii="Arial" w:hAnsi="Arial" w:cs="Times New Roman"/>
      <w:sz w:val="18"/>
      <w:szCs w:val="18"/>
    </w:rPr>
  </w:style>
  <w:style w:type="paragraph" w:styleId="List">
    <w:name w:val="List"/>
    <w:basedOn w:val="Normal"/>
    <w:rsid w:val="00554FF3"/>
    <w:pPr>
      <w:spacing w:before="0" w:after="120" w:line="240" w:lineRule="exact"/>
      <w:ind w:left="630" w:hanging="630"/>
    </w:pPr>
    <w:rPr>
      <w:rFonts w:cs="Times New Roman"/>
    </w:rPr>
  </w:style>
  <w:style w:type="paragraph" w:customStyle="1" w:styleId="TableHead">
    <w:name w:val="Table Head"/>
    <w:basedOn w:val="Heading3"/>
    <w:next w:val="Normal"/>
    <w:rsid w:val="00554FF3"/>
    <w:pPr>
      <w:keepLines/>
      <w:spacing w:line="240" w:lineRule="exact"/>
      <w:jc w:val="center"/>
      <w:outlineLvl w:val="9"/>
    </w:pPr>
    <w:rPr>
      <w:rFonts w:ascii="Arial" w:hAnsi="Arial" w:cs="Times New Roman"/>
      <w:bCs w:val="0"/>
      <w:sz w:val="22"/>
      <w:szCs w:val="22"/>
    </w:rPr>
  </w:style>
  <w:style w:type="paragraph" w:customStyle="1" w:styleId="Fig-Graphic">
    <w:name w:val="Fig-Graphic"/>
    <w:basedOn w:val="Normal"/>
    <w:next w:val="Num-Caption"/>
    <w:qFormat/>
    <w:rsid w:val="00554FF3"/>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Normal"/>
    <w:next w:val="Normal"/>
    <w:uiPriority w:val="1"/>
    <w:qFormat/>
    <w:rsid w:val="00554FF3"/>
    <w:pPr>
      <w:keepLines/>
      <w:widowControl w:val="0"/>
      <w:autoSpaceDE w:val="0"/>
      <w:autoSpaceDN w:val="0"/>
      <w:adjustRightInd w:val="0"/>
      <w:spacing w:before="240" w:after="360" w:line="240" w:lineRule="exact"/>
      <w:ind w:left="475"/>
      <w:textAlignment w:val="baseline"/>
    </w:pPr>
    <w:rPr>
      <w:rFonts w:cs="Segoe"/>
      <w:color w:val="000000"/>
      <w:szCs w:val="16"/>
    </w:rPr>
  </w:style>
  <w:style w:type="character" w:customStyle="1" w:styleId="FigNum">
    <w:name w:val="Fig Num"/>
    <w:uiPriority w:val="8"/>
    <w:rsid w:val="00554FF3"/>
    <w:rPr>
      <w:b/>
      <w:bCs/>
      <w:caps/>
      <w:sz w:val="15"/>
      <w:szCs w:val="15"/>
    </w:rPr>
  </w:style>
  <w:style w:type="character" w:customStyle="1" w:styleId="fontstyle01">
    <w:name w:val="fontstyle01"/>
    <w:rsid w:val="00FC7002"/>
    <w:rPr>
      <w:rFonts w:ascii="Segoe" w:hAnsi="Segoe" w:hint="default"/>
      <w:b w:val="0"/>
      <w:bCs w:val="0"/>
      <w:i w:val="0"/>
      <w:iCs w:val="0"/>
      <w:color w:val="242021"/>
      <w:sz w:val="18"/>
      <w:szCs w:val="18"/>
    </w:rPr>
  </w:style>
  <w:style w:type="character" w:customStyle="1" w:styleId="fontstyle21">
    <w:name w:val="fontstyle21"/>
    <w:rsid w:val="00FC7002"/>
    <w:rPr>
      <w:rFonts w:ascii="Segoe-Italic" w:hAnsi="Segoe-Italic" w:hint="default"/>
      <w:b w:val="0"/>
      <w:bCs w:val="0"/>
      <w:i/>
      <w:iCs/>
      <w:color w:val="242021"/>
      <w:sz w:val="18"/>
      <w:szCs w:val="18"/>
    </w:rPr>
  </w:style>
  <w:style w:type="paragraph" w:styleId="ListParagraph">
    <w:name w:val="List Paragraph"/>
    <w:aliases w:val="lp1,List Paragraph1,List Paragraph11,Steps,Bullet 1,bullet"/>
    <w:basedOn w:val="Normal"/>
    <w:link w:val="ListParagraphChar"/>
    <w:uiPriority w:val="34"/>
    <w:qFormat/>
    <w:rsid w:val="0054214A"/>
    <w:pPr>
      <w:spacing w:before="0" w:after="160" w:line="259" w:lineRule="auto"/>
      <w:ind w:left="720"/>
      <w:contextualSpacing/>
    </w:pPr>
    <w:rPr>
      <w:rFonts w:ascii="Calibri" w:eastAsia="Calibri" w:hAnsi="Calibri" w:cs="Times New Roman"/>
      <w:sz w:val="22"/>
      <w:szCs w:val="22"/>
      <w:lang w:val="en-GB"/>
    </w:rPr>
  </w:style>
  <w:style w:type="character" w:customStyle="1" w:styleId="ListParagraphChar">
    <w:name w:val="List Paragraph Char"/>
    <w:aliases w:val="lp1 Char,List Paragraph1 Char,List Paragraph11 Char,Steps Char,Bullet 1 Char,bullet Char"/>
    <w:link w:val="ListParagraph"/>
    <w:uiPriority w:val="34"/>
    <w:rsid w:val="0054214A"/>
    <w:rPr>
      <w:rFonts w:ascii="Calibri" w:eastAsia="Calibri" w:hAnsi="Calibri"/>
      <w:sz w:val="22"/>
      <w:szCs w:val="22"/>
      <w:lang w:val="en-GB"/>
    </w:rPr>
  </w:style>
  <w:style w:type="paragraph" w:customStyle="1" w:styleId="Normalunindented">
    <w:name w:val="Normal (unindented)"/>
    <w:basedOn w:val="Normal"/>
    <w:qFormat/>
    <w:rsid w:val="00F14681"/>
    <w:pPr>
      <w:widowControl w:val="0"/>
      <w:autoSpaceDE w:val="0"/>
      <w:autoSpaceDN w:val="0"/>
      <w:adjustRightInd w:val="0"/>
      <w:spacing w:before="0" w:after="140" w:line="260" w:lineRule="exact"/>
      <w:ind w:left="475"/>
      <w:textAlignment w:val="baseline"/>
    </w:pPr>
    <w:rPr>
      <w:rFonts w:ascii="Segoe" w:hAnsi="Segoe" w:cs="Segoe"/>
      <w:color w:val="000000"/>
      <w:sz w:val="18"/>
      <w:szCs w:val="19"/>
    </w:rPr>
  </w:style>
  <w:style w:type="paragraph" w:customStyle="1" w:styleId="TableTextindent">
    <w:name w:val="Table Text indent"/>
    <w:basedOn w:val="TableText"/>
    <w:rsid w:val="00163918"/>
    <w:pPr>
      <w:ind w:left="1782" w:hanging="1350"/>
    </w:pPr>
  </w:style>
  <w:style w:type="paragraph" w:customStyle="1" w:styleId="TableTextindent2">
    <w:name w:val="Table Text indent 2"/>
    <w:basedOn w:val="TableTextindent"/>
    <w:rsid w:val="00163918"/>
    <w:pPr>
      <w:ind w:hanging="990"/>
    </w:pPr>
  </w:style>
  <w:style w:type="paragraph" w:customStyle="1" w:styleId="level50">
    <w:name w:val="level 5"/>
    <w:basedOn w:val="Normal"/>
    <w:rsid w:val="008443CA"/>
    <w:pPr>
      <w:tabs>
        <w:tab w:val="left" w:pos="2520"/>
      </w:tabs>
      <w:spacing w:before="0" w:after="0" w:line="240" w:lineRule="exact"/>
      <w:ind w:left="1350"/>
    </w:pPr>
    <w:rPr>
      <w:rFonts w:cs="Times New Roman"/>
    </w:rPr>
  </w:style>
  <w:style w:type="paragraph" w:customStyle="1" w:styleId="level4text">
    <w:name w:val="level 4 text"/>
    <w:basedOn w:val="Normal"/>
    <w:rsid w:val="008443CA"/>
    <w:pPr>
      <w:spacing w:before="0" w:after="120" w:line="240" w:lineRule="exact"/>
      <w:ind w:left="2160" w:hanging="806"/>
    </w:pPr>
    <w:rPr>
      <w:rFonts w:cs="Times New Roman"/>
    </w:rPr>
  </w:style>
  <w:style w:type="paragraph" w:customStyle="1" w:styleId="TOCEntry">
    <w:name w:val="TOCEntry"/>
    <w:basedOn w:val="Normal"/>
    <w:rsid w:val="00ED6FC4"/>
    <w:pPr>
      <w:keepNext/>
      <w:keepLines/>
      <w:spacing w:after="240" w:line="240" w:lineRule="atLeast"/>
      <w:ind w:left="0"/>
    </w:pPr>
    <w:rPr>
      <w:rFonts w:cs="Times New Roman"/>
      <w:b/>
      <w:sz w:val="36"/>
    </w:rPr>
  </w:style>
  <w:style w:type="paragraph" w:customStyle="1" w:styleId="BullList">
    <w:name w:val="Bull List"/>
    <w:basedOn w:val="Normal"/>
    <w:qFormat/>
    <w:rsid w:val="00ED6FC4"/>
    <w:pPr>
      <w:widowControl w:val="0"/>
      <w:numPr>
        <w:numId w:val="7"/>
      </w:numPr>
      <w:autoSpaceDE w:val="0"/>
      <w:autoSpaceDN w:val="0"/>
      <w:adjustRightInd w:val="0"/>
      <w:spacing w:before="0" w:after="140" w:line="260" w:lineRule="exact"/>
      <w:ind w:left="1051"/>
      <w:textAlignment w:val="baseline"/>
    </w:pPr>
    <w:rPr>
      <w:rFonts w:ascii="Segoe" w:eastAsia="Z@RB77C.tmp" w:hAnsi="Segoe" w:cs="Segoe"/>
      <w:color w:val="000000"/>
      <w:sz w:val="18"/>
      <w:szCs w:val="19"/>
    </w:rPr>
  </w:style>
  <w:style w:type="paragraph" w:customStyle="1" w:styleId="Style1">
    <w:name w:val="Style1"/>
    <w:basedOn w:val="Normal"/>
    <w:link w:val="Style1Char"/>
    <w:qFormat/>
    <w:rsid w:val="00916E6F"/>
    <w:pPr>
      <w:numPr>
        <w:ilvl w:val="1"/>
        <w:numId w:val="8"/>
      </w:numPr>
      <w:adjustRightInd w:val="0"/>
      <w:spacing w:before="0" w:after="0" w:line="276" w:lineRule="auto"/>
      <w:ind w:left="346" w:right="29"/>
    </w:pPr>
    <w:rPr>
      <w:rFonts w:ascii="Arial" w:eastAsia="Calibri" w:hAnsi="Arial"/>
    </w:rPr>
  </w:style>
  <w:style w:type="paragraph" w:customStyle="1" w:styleId="Style2">
    <w:name w:val="Style2"/>
    <w:basedOn w:val="Style1"/>
    <w:link w:val="Style2Char"/>
    <w:qFormat/>
    <w:rsid w:val="00916E6F"/>
    <w:pPr>
      <w:numPr>
        <w:numId w:val="9"/>
      </w:numPr>
      <w:ind w:left="720"/>
    </w:pPr>
  </w:style>
  <w:style w:type="character" w:customStyle="1" w:styleId="Style1Char">
    <w:name w:val="Style1 Char"/>
    <w:link w:val="Style1"/>
    <w:rsid w:val="00916E6F"/>
    <w:rPr>
      <w:rFonts w:ascii="Arial" w:eastAsia="Calibri" w:hAnsi="Arial" w:cs="Arial"/>
      <w:sz w:val="24"/>
    </w:rPr>
  </w:style>
  <w:style w:type="character" w:customStyle="1" w:styleId="Style2Char">
    <w:name w:val="Style2 Char"/>
    <w:link w:val="Style2"/>
    <w:rsid w:val="00916E6F"/>
    <w:rPr>
      <w:rFonts w:ascii="Arial" w:eastAsia="Calibri" w:hAnsi="Arial" w:cs="Arial"/>
      <w:sz w:val="24"/>
    </w:rPr>
  </w:style>
  <w:style w:type="character" w:customStyle="1" w:styleId="FooterChar">
    <w:name w:val="Footer Char"/>
    <w:link w:val="Footer"/>
    <w:uiPriority w:val="99"/>
    <w:rsid w:val="00C43F24"/>
    <w:rPr>
      <w:rFonts w:ascii="Tahoma" w:hAnsi="Tahoma" w:cs="Tahoma"/>
    </w:rPr>
  </w:style>
  <w:style w:type="paragraph" w:styleId="BalloonText">
    <w:name w:val="Balloon Text"/>
    <w:basedOn w:val="Normal"/>
    <w:link w:val="BalloonTextChar"/>
    <w:rsid w:val="00CE419A"/>
    <w:pPr>
      <w:spacing w:before="0" w:after="0"/>
    </w:pPr>
    <w:rPr>
      <w:rFonts w:ascii="Tahoma" w:hAnsi="Tahoma" w:cs="Tahoma"/>
      <w:sz w:val="16"/>
      <w:szCs w:val="16"/>
    </w:rPr>
  </w:style>
  <w:style w:type="character" w:customStyle="1" w:styleId="BalloonTextChar">
    <w:name w:val="Balloon Text Char"/>
    <w:basedOn w:val="DefaultParagraphFont"/>
    <w:link w:val="BalloonText"/>
    <w:rsid w:val="00CE419A"/>
    <w:rPr>
      <w:rFonts w:ascii="Tahoma" w:hAnsi="Tahoma" w:cs="Tahoma"/>
      <w:sz w:val="16"/>
      <w:szCs w:val="16"/>
    </w:rPr>
  </w:style>
  <w:style w:type="paragraph" w:styleId="NormalWeb">
    <w:name w:val="Normal (Web)"/>
    <w:basedOn w:val="Normal"/>
    <w:uiPriority w:val="99"/>
    <w:unhideWhenUsed/>
    <w:rsid w:val="00B071EE"/>
    <w:pPr>
      <w:spacing w:before="100" w:beforeAutospacing="1" w:after="100" w:afterAutospacing="1"/>
      <w:ind w:left="0"/>
      <w:jc w:val="left"/>
    </w:pPr>
    <w:rPr>
      <w:rFonts w:cs="Times New Roman"/>
      <w:szCs w:val="24"/>
    </w:rPr>
  </w:style>
  <w:style w:type="paragraph" w:customStyle="1" w:styleId="whitespace-pre-wrap">
    <w:name w:val="whitespace-pre-wrap"/>
    <w:basedOn w:val="Normal"/>
    <w:rsid w:val="00B071EE"/>
    <w:pPr>
      <w:spacing w:before="100" w:beforeAutospacing="1" w:after="100" w:afterAutospacing="1"/>
      <w:ind w:left="0"/>
      <w:jc w:val="left"/>
    </w:pPr>
    <w:rPr>
      <w:rFonts w:cs="Times New Roman"/>
      <w:szCs w:val="24"/>
    </w:rPr>
  </w:style>
  <w:style w:type="character" w:customStyle="1" w:styleId="UnresolvedMention1">
    <w:name w:val="Unresolved Mention1"/>
    <w:basedOn w:val="DefaultParagraphFont"/>
    <w:uiPriority w:val="99"/>
    <w:semiHidden/>
    <w:unhideWhenUsed/>
    <w:rsid w:val="00825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6756">
      <w:bodyDiv w:val="1"/>
      <w:marLeft w:val="0"/>
      <w:marRight w:val="0"/>
      <w:marTop w:val="0"/>
      <w:marBottom w:val="0"/>
      <w:divBdr>
        <w:top w:val="none" w:sz="0" w:space="0" w:color="auto"/>
        <w:left w:val="none" w:sz="0" w:space="0" w:color="auto"/>
        <w:bottom w:val="none" w:sz="0" w:space="0" w:color="auto"/>
        <w:right w:val="none" w:sz="0" w:space="0" w:color="auto"/>
      </w:divBdr>
    </w:div>
    <w:div w:id="149831682">
      <w:bodyDiv w:val="1"/>
      <w:marLeft w:val="0"/>
      <w:marRight w:val="0"/>
      <w:marTop w:val="0"/>
      <w:marBottom w:val="0"/>
      <w:divBdr>
        <w:top w:val="none" w:sz="0" w:space="0" w:color="auto"/>
        <w:left w:val="none" w:sz="0" w:space="0" w:color="auto"/>
        <w:bottom w:val="none" w:sz="0" w:space="0" w:color="auto"/>
        <w:right w:val="none" w:sz="0" w:space="0" w:color="auto"/>
      </w:divBdr>
    </w:div>
    <w:div w:id="132069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y\Documents\Deitel\Fsoft\Software\Template\Template_Software%20Requirements%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AE55F5EF93B4D9B6D3B3A7A26B890" ma:contentTypeVersion="12" ma:contentTypeDescription="Create a new document." ma:contentTypeScope="" ma:versionID="2bb5c75635856e5c510de8ea5db9cd0d">
  <xsd:schema xmlns:xsd="http://www.w3.org/2001/XMLSchema" xmlns:xs="http://www.w3.org/2001/XMLSchema" xmlns:p="http://schemas.microsoft.com/office/2006/metadata/properties" xmlns:ns3="82333dbf-7d3d-41af-af37-1e2c70dda471" targetNamespace="http://schemas.microsoft.com/office/2006/metadata/properties" ma:root="true" ma:fieldsID="d00cd290350e4432d2d5378b05fc886c" ns3:_="">
    <xsd:import namespace="82333dbf-7d3d-41af-af37-1e2c70dda4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33dbf-7d3d-41af-af37-1e2c70dda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333dbf-7d3d-41af-af37-1e2c70dda471" xsi:nil="true"/>
  </documentManagement>
</p:properties>
</file>

<file path=customXml/itemProps1.xml><?xml version="1.0" encoding="utf-8"?>
<ds:datastoreItem xmlns:ds="http://schemas.openxmlformats.org/officeDocument/2006/customXml" ds:itemID="{52D046C7-7578-4C11-9181-365FBCE12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33dbf-7d3d-41af-af37-1e2c70dda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D032B-F260-4EBA-8C48-FACC2655BE9A}">
  <ds:schemaRefs>
    <ds:schemaRef ds:uri="http://schemas.microsoft.com/sharepoint/v3/contenttype/forms"/>
  </ds:schemaRefs>
</ds:datastoreItem>
</file>

<file path=customXml/itemProps3.xml><?xml version="1.0" encoding="utf-8"?>
<ds:datastoreItem xmlns:ds="http://schemas.openxmlformats.org/officeDocument/2006/customXml" ds:itemID="{6C59238D-F655-4CAC-9719-C91EEB18F0E9}">
  <ds:schemaRefs>
    <ds:schemaRef ds:uri="http://schemas.microsoft.com/office/2006/metadata/properties"/>
    <ds:schemaRef ds:uri="http://schemas.microsoft.com/office/infopath/2007/PartnerControls"/>
    <ds:schemaRef ds:uri="82333dbf-7d3d-41af-af37-1e2c70dda471"/>
  </ds:schemaRefs>
</ds:datastoreItem>
</file>

<file path=docProps/app.xml><?xml version="1.0" encoding="utf-8"?>
<Properties xmlns="http://schemas.openxmlformats.org/officeDocument/2006/extended-properties" xmlns:vt="http://schemas.openxmlformats.org/officeDocument/2006/docPropsVTypes">
  <Template>Template_Software Requirements Specification.dot</Template>
  <TotalTime>3</TotalTime>
  <Pages>47</Pages>
  <Words>16497</Words>
  <Characters>57337</Characters>
  <Application>Microsoft Office Word</Application>
  <DocSecurity>0</DocSecurity>
  <Lines>2280</Lines>
  <Paragraphs>1393</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72983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1/2</dc:subject>
  <dc:creator>thuy</dc:creator>
  <cp:keywords/>
  <dc:description>1. Introduction: Omit "see rup_srsuc.dot" in the template</dc:description>
  <cp:lastModifiedBy>TRẦN HẢI NGỌC</cp:lastModifiedBy>
  <cp:revision>4</cp:revision>
  <cp:lastPrinted>1900-01-01T23:00:00Z</cp:lastPrinted>
  <dcterms:created xsi:type="dcterms:W3CDTF">2025-04-21T16:36:00Z</dcterms:created>
  <dcterms:modified xsi:type="dcterms:W3CDTF">2025-12-22T15:02:00Z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0x010100168AE55F5EF93B4D9B6D3B3A7A26B890</vt:lpwstr>
  </property>
</Properties>
</file>